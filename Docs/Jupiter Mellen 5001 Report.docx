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FEED65" w14:textId="77777777" w:rsidR="003F46EF" w:rsidRPr="00D22538" w:rsidRDefault="003F46EF" w:rsidP="003F46EF">
      <w:pPr>
        <w:spacing w:after="80" w:line="240" w:lineRule="auto"/>
        <w:jc w:val="right"/>
        <w:rPr>
          <w:rFonts w:ascii="Arial" w:hAnsi="Arial" w:cs="Arial"/>
          <w:sz w:val="36"/>
        </w:rPr>
      </w:pPr>
      <w:r w:rsidRPr="00D22538">
        <w:rPr>
          <w:rFonts w:ascii="Arial" w:hAnsi="Arial" w:cs="Arial"/>
          <w:noProof/>
          <w:color w:val="FF0000"/>
          <w:sz w:val="18"/>
          <w:lang w:eastAsia="en-GB"/>
        </w:rPr>
        <w:drawing>
          <wp:inline distT="0" distB="0" distL="0" distR="0" wp14:anchorId="050C1EE1" wp14:editId="3D095A5B">
            <wp:extent cx="1438275" cy="1000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5ED5E" w14:textId="75950C82" w:rsidR="003F46EF" w:rsidRPr="00D22538" w:rsidRDefault="003F46EF" w:rsidP="003F46EF">
      <w:pPr>
        <w:spacing w:after="80" w:line="240" w:lineRule="auto"/>
        <w:jc w:val="right"/>
        <w:rPr>
          <w:rFonts w:ascii="Arial" w:hAnsi="Arial" w:cs="Arial"/>
        </w:rPr>
      </w:pPr>
      <w:r w:rsidRPr="00D22538">
        <w:rPr>
          <w:rFonts w:ascii="Arial" w:hAnsi="Arial" w:cs="Arial"/>
        </w:rPr>
        <w:t>School of Computing, Engineering</w:t>
      </w:r>
      <w:r w:rsidR="00D02CC3">
        <w:rPr>
          <w:rFonts w:ascii="Arial" w:hAnsi="Arial" w:cs="Arial"/>
        </w:rPr>
        <w:t>,</w:t>
      </w:r>
      <w:r w:rsidRPr="00D22538">
        <w:rPr>
          <w:rFonts w:ascii="Arial" w:hAnsi="Arial" w:cs="Arial"/>
        </w:rPr>
        <w:t xml:space="preserve"> and Mathematics (CEM)</w:t>
      </w:r>
    </w:p>
    <w:p w14:paraId="05D01967" w14:textId="720DC658" w:rsidR="003F46EF" w:rsidRPr="00D22538" w:rsidRDefault="003F46EF" w:rsidP="003F46EF">
      <w:pPr>
        <w:spacing w:after="80" w:line="240" w:lineRule="auto"/>
        <w:jc w:val="right"/>
        <w:rPr>
          <w:rFonts w:ascii="Arial" w:hAnsi="Arial" w:cs="Arial"/>
        </w:rPr>
      </w:pPr>
      <w:r w:rsidRPr="00D22538">
        <w:rPr>
          <w:rFonts w:ascii="Arial" w:hAnsi="Arial" w:cs="Arial"/>
        </w:rPr>
        <w:t>Faculty of Engineering, Environment</w:t>
      </w:r>
      <w:r w:rsidR="00D02CC3">
        <w:rPr>
          <w:rFonts w:ascii="Arial" w:hAnsi="Arial" w:cs="Arial"/>
        </w:rPr>
        <w:t>,</w:t>
      </w:r>
      <w:r w:rsidRPr="00D22538">
        <w:rPr>
          <w:rFonts w:ascii="Arial" w:hAnsi="Arial" w:cs="Arial"/>
        </w:rPr>
        <w:t xml:space="preserve"> and Computing (EEC)</w:t>
      </w:r>
    </w:p>
    <w:p w14:paraId="1B6B2769" w14:textId="77777777" w:rsidR="000317AC" w:rsidRPr="00D22538" w:rsidRDefault="000317AC" w:rsidP="00423158">
      <w:pPr>
        <w:spacing w:after="80" w:line="240" w:lineRule="auto"/>
        <w:rPr>
          <w:rFonts w:ascii="Arial" w:hAnsi="Arial" w:cs="Arial"/>
          <w:sz w:val="36"/>
        </w:rPr>
      </w:pPr>
    </w:p>
    <w:p w14:paraId="78D3BA50" w14:textId="4B3F0CC8" w:rsidR="003F46EF" w:rsidRPr="00C37165" w:rsidRDefault="00CF3AE6" w:rsidP="00423158">
      <w:pPr>
        <w:spacing w:after="80" w:line="240" w:lineRule="auto"/>
        <w:rPr>
          <w:rFonts w:cstheme="minorHAnsi"/>
          <w:sz w:val="36"/>
        </w:rPr>
      </w:pPr>
      <w:r w:rsidRPr="00C37165">
        <w:rPr>
          <w:rFonts w:cstheme="minorHAnsi"/>
          <w:b/>
          <w:sz w:val="36"/>
        </w:rPr>
        <w:t>5001</w:t>
      </w:r>
      <w:r w:rsidR="006F167F" w:rsidRPr="00C37165">
        <w:rPr>
          <w:rFonts w:cstheme="minorHAnsi"/>
          <w:b/>
          <w:sz w:val="36"/>
        </w:rPr>
        <w:t>CEM</w:t>
      </w:r>
      <w:r w:rsidR="003F46EF" w:rsidRPr="00C37165">
        <w:rPr>
          <w:rFonts w:cstheme="minorHAnsi"/>
          <w:b/>
          <w:sz w:val="36"/>
        </w:rPr>
        <w:t xml:space="preserve"> </w:t>
      </w:r>
      <w:r w:rsidRPr="00C37165">
        <w:rPr>
          <w:rFonts w:cstheme="minorHAnsi"/>
          <w:b/>
          <w:sz w:val="36"/>
        </w:rPr>
        <w:t>SOFTWARE ENGI</w:t>
      </w:r>
      <w:r w:rsidR="00BD612E" w:rsidRPr="00C37165">
        <w:rPr>
          <w:rFonts w:cstheme="minorHAnsi"/>
          <w:b/>
          <w:sz w:val="36"/>
        </w:rPr>
        <w:t>N</w:t>
      </w:r>
      <w:r w:rsidRPr="00C37165">
        <w:rPr>
          <w:rFonts w:cstheme="minorHAnsi"/>
          <w:b/>
          <w:sz w:val="36"/>
        </w:rPr>
        <w:t>EERING</w:t>
      </w:r>
      <w:r w:rsidR="003F46EF" w:rsidRPr="00C37165">
        <w:rPr>
          <w:rFonts w:cstheme="minorHAnsi"/>
          <w:b/>
          <w:sz w:val="36"/>
        </w:rPr>
        <w:t xml:space="preserve"> </w:t>
      </w:r>
      <w:r w:rsidRPr="00C37165">
        <w:rPr>
          <w:rFonts w:cstheme="minorHAnsi"/>
          <w:sz w:val="36"/>
        </w:rPr>
        <w:t>| 2122</w:t>
      </w:r>
    </w:p>
    <w:p w14:paraId="6D9F80BA" w14:textId="77777777" w:rsidR="003F46EF" w:rsidRPr="00C37165" w:rsidRDefault="003F46EF" w:rsidP="00423158">
      <w:pPr>
        <w:spacing w:after="80" w:line="240" w:lineRule="auto"/>
        <w:rPr>
          <w:rFonts w:cstheme="minorHAnsi"/>
          <w:b/>
          <w:sz w:val="36"/>
        </w:rPr>
      </w:pPr>
    </w:p>
    <w:p w14:paraId="1B1A4E8B" w14:textId="77777777" w:rsidR="003F46EF" w:rsidRPr="00C37165" w:rsidRDefault="00CF3AE6" w:rsidP="00423158">
      <w:pPr>
        <w:spacing w:after="80" w:line="240" w:lineRule="auto"/>
        <w:rPr>
          <w:rFonts w:cstheme="minorHAnsi"/>
          <w:b/>
          <w:sz w:val="36"/>
        </w:rPr>
      </w:pPr>
      <w:r w:rsidRPr="00C37165">
        <w:rPr>
          <w:rFonts w:cstheme="minorHAnsi"/>
          <w:b/>
          <w:sz w:val="36"/>
        </w:rPr>
        <w:t>PROJECT</w:t>
      </w:r>
      <w:r w:rsidR="003F46EF" w:rsidRPr="00C37165">
        <w:rPr>
          <w:rFonts w:cstheme="minorHAnsi"/>
          <w:b/>
          <w:sz w:val="36"/>
        </w:rPr>
        <w:t xml:space="preserve"> REPORT</w:t>
      </w:r>
    </w:p>
    <w:p w14:paraId="5B43DE6C" w14:textId="77777777" w:rsidR="003F46EF" w:rsidRPr="00C37165" w:rsidRDefault="003F46EF" w:rsidP="00423158">
      <w:pPr>
        <w:spacing w:after="80" w:line="240" w:lineRule="auto"/>
        <w:rPr>
          <w:rFonts w:cstheme="minorHAnsi"/>
          <w:b/>
          <w:sz w:val="36"/>
        </w:rPr>
      </w:pPr>
    </w:p>
    <w:p w14:paraId="55B8AA5A" w14:textId="0ABF9065" w:rsidR="003F46EF" w:rsidRPr="00C37165" w:rsidRDefault="003F46EF" w:rsidP="00423158">
      <w:pPr>
        <w:spacing w:after="80" w:line="240" w:lineRule="auto"/>
        <w:rPr>
          <w:rFonts w:cstheme="minorHAnsi"/>
          <w:b/>
          <w:sz w:val="36"/>
        </w:rPr>
      </w:pPr>
      <w:r w:rsidRPr="00C37165">
        <w:rPr>
          <w:rFonts w:cstheme="minorHAnsi"/>
          <w:b/>
          <w:sz w:val="36"/>
        </w:rPr>
        <w:t xml:space="preserve">NAME: </w:t>
      </w:r>
      <w:r w:rsidR="00BD612E" w:rsidRPr="00C37165">
        <w:rPr>
          <w:rFonts w:cstheme="minorHAnsi"/>
          <w:sz w:val="36"/>
        </w:rPr>
        <w:t>Jupiter Mellen</w:t>
      </w:r>
      <w:r w:rsidR="00CF3AE6" w:rsidRPr="00C37165">
        <w:rPr>
          <w:rFonts w:cstheme="minorHAnsi"/>
          <w:sz w:val="36"/>
        </w:rPr>
        <w:t xml:space="preserve"> </w:t>
      </w:r>
    </w:p>
    <w:p w14:paraId="286C25B9" w14:textId="77777777" w:rsidR="003F46EF" w:rsidRPr="00C37165" w:rsidRDefault="003F46EF" w:rsidP="00423158">
      <w:pPr>
        <w:spacing w:after="80" w:line="240" w:lineRule="auto"/>
        <w:rPr>
          <w:rFonts w:cstheme="minorHAnsi"/>
          <w:b/>
          <w:sz w:val="36"/>
        </w:rPr>
      </w:pPr>
    </w:p>
    <w:p w14:paraId="0F89EE53" w14:textId="7B8DDCA6" w:rsidR="00C37165" w:rsidRPr="00C37165" w:rsidRDefault="003F46EF" w:rsidP="00C37165">
      <w:pPr>
        <w:rPr>
          <w:rFonts w:eastAsia="Times New Roman" w:cstheme="minorHAnsi"/>
          <w:color w:val="FF0000"/>
          <w:sz w:val="24"/>
          <w:szCs w:val="24"/>
          <w:lang w:eastAsia="en-GB"/>
        </w:rPr>
      </w:pPr>
      <w:r w:rsidRPr="00C37165">
        <w:rPr>
          <w:rFonts w:cstheme="minorHAnsi"/>
          <w:b/>
          <w:sz w:val="36"/>
        </w:rPr>
        <w:t>S</w:t>
      </w:r>
      <w:r w:rsidR="00C37165">
        <w:rPr>
          <w:rFonts w:cstheme="minorHAnsi"/>
          <w:b/>
          <w:sz w:val="36"/>
        </w:rPr>
        <w:t xml:space="preserve">TUDENT </w:t>
      </w:r>
      <w:r w:rsidRPr="00C37165">
        <w:rPr>
          <w:rFonts w:cstheme="minorHAnsi"/>
          <w:b/>
          <w:sz w:val="36"/>
        </w:rPr>
        <w:t xml:space="preserve">ID: </w:t>
      </w:r>
      <w:r w:rsidR="00C37165" w:rsidRPr="00C37165">
        <w:rPr>
          <w:rFonts w:eastAsia="Times New Roman" w:cstheme="minorHAnsi"/>
          <w:color w:val="FF0000"/>
          <w:sz w:val="24"/>
          <w:szCs w:val="24"/>
          <w:lang w:eastAsia="en-GB"/>
        </w:rPr>
        <w:t>10815962</w:t>
      </w:r>
    </w:p>
    <w:p w14:paraId="57EFFAAE" w14:textId="5F1BDA38" w:rsidR="00CF3AE6" w:rsidRPr="00D22538" w:rsidRDefault="00CF3AE6" w:rsidP="00423158">
      <w:pPr>
        <w:spacing w:after="80" w:line="240" w:lineRule="auto"/>
        <w:rPr>
          <w:rFonts w:ascii="Arial" w:hAnsi="Arial" w:cs="Arial"/>
          <w:b/>
          <w:sz w:val="36"/>
        </w:rPr>
      </w:pPr>
    </w:p>
    <w:p w14:paraId="618AEB12" w14:textId="5E07BF55" w:rsidR="009437BF" w:rsidRDefault="009437BF">
      <w:pPr>
        <w:rPr>
          <w:rFonts w:ascii="Arial" w:hAnsi="Arial" w:cs="Arial"/>
          <w:b/>
          <w:sz w:val="3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569837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06307D5" w14:textId="49CDCDFD" w:rsidR="009437BF" w:rsidRPr="009437BF" w:rsidRDefault="009437BF">
          <w:pPr>
            <w:pStyle w:val="TOCHeading"/>
            <w:rPr>
              <w:rStyle w:val="IntenseReference"/>
            </w:rPr>
          </w:pPr>
          <w:r w:rsidRPr="009437BF">
            <w:rPr>
              <w:sz w:val="48"/>
              <w:szCs w:val="48"/>
            </w:rPr>
            <w:t>Table of Contents</w:t>
          </w:r>
        </w:p>
        <w:p w14:paraId="36DFC90F" w14:textId="00356E96" w:rsidR="001E5E63" w:rsidRDefault="00294BAD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463502" w:history="1">
            <w:r w:rsidR="001E5E63" w:rsidRPr="008A6700">
              <w:rPr>
                <w:rStyle w:val="Hyperlink"/>
                <w:noProof/>
              </w:rPr>
              <w:t>Purpose: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_Toc89463502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3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42311EE3" w14:textId="59D9EF21" w:rsidR="001E5E63" w:rsidRDefault="00C37165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n-GB"/>
            </w:rPr>
          </w:pPr>
          <w:hyperlink w:anchor="_Toc89463503" w:history="1">
            <w:r w:rsidR="001E5E63" w:rsidRPr="008A6700">
              <w:rPr>
                <w:rStyle w:val="Hyperlink"/>
                <w:noProof/>
              </w:rPr>
              <w:t>Code Location and Installation: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_Toc89463503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4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717ACD84" w14:textId="411421E0" w:rsidR="001E5E63" w:rsidRDefault="00C37165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n-GB"/>
            </w:rPr>
          </w:pPr>
          <w:hyperlink w:anchor="_Toc89463504" w:history="1">
            <w:r w:rsidR="001E5E63" w:rsidRPr="008A6700">
              <w:rPr>
                <w:rStyle w:val="Hyperlink"/>
                <w:noProof/>
              </w:rPr>
              <w:t>CODE EXPLANATION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_Toc89463504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4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0F2B461B" w14:textId="6005375B" w:rsidR="001E5E63" w:rsidRDefault="00C37165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en-GB"/>
            </w:rPr>
          </w:pPr>
          <w:hyperlink w:anchor="_Toc89463505" w:history="1">
            <w:r w:rsidR="001E5E63" w:rsidRPr="008A6700">
              <w:rPr>
                <w:rStyle w:val="Hyperlink"/>
                <w:noProof/>
              </w:rPr>
              <w:t>Project Structure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_Toc89463505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4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0A2D24BF" w14:textId="4DB4F54B" w:rsidR="001E5E63" w:rsidRDefault="00C37165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en-GB"/>
            </w:rPr>
          </w:pPr>
          <w:hyperlink w:anchor="_Toc89463506" w:history="1">
            <w:r w:rsidR="001E5E63" w:rsidRPr="008A6700">
              <w:rPr>
                <w:rStyle w:val="Hyperlink"/>
                <w:noProof/>
              </w:rPr>
              <w:t>Run.py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_Toc89463506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4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00E769F0" w14:textId="384E48DF" w:rsidR="001E5E63" w:rsidRDefault="00C37165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en-GB"/>
            </w:rPr>
          </w:pPr>
          <w:hyperlink w:anchor="_Toc89463507" w:history="1">
            <w:r w:rsidR="001E5E63" w:rsidRPr="008A6700">
              <w:rPr>
                <w:rStyle w:val="Hyperlink"/>
                <w:noProof/>
              </w:rPr>
              <w:t>__init__.py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_Toc89463507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5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48D7D8A8" w14:textId="1EF994AA" w:rsidR="001E5E63" w:rsidRDefault="00C37165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en-GB"/>
            </w:rPr>
          </w:pPr>
          <w:hyperlink w:anchor="_Toc89463508" w:history="1">
            <w:r w:rsidR="001E5E63" w:rsidRPr="008A6700">
              <w:rPr>
                <w:rStyle w:val="Hyperlink"/>
                <w:noProof/>
              </w:rPr>
              <w:t>sql_auction.py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_Toc89463508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5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1B9F6EEA" w14:textId="5B0A612F" w:rsidR="001E5E63" w:rsidRDefault="00C37165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en-GB"/>
            </w:rPr>
          </w:pPr>
          <w:hyperlink w:anchor="_Toc89463509" w:history="1">
            <w:r w:rsidR="001E5E63" w:rsidRPr="008A6700">
              <w:rPr>
                <w:rStyle w:val="Hyperlink"/>
                <w:noProof/>
              </w:rPr>
              <w:t>Base.html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_Toc89463509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6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4E6EC9B2" w14:textId="208D6FC8" w:rsidR="001E5E63" w:rsidRDefault="00C37165">
          <w:pPr>
            <w:pStyle w:val="TOC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en-GB"/>
            </w:rPr>
          </w:pPr>
          <w:hyperlink w:anchor="_Toc89463510" w:history="1">
            <w:r w:rsidR="001E5E63" w:rsidRPr="008A6700">
              <w:rPr>
                <w:rStyle w:val="Hyperlink"/>
                <w:noProof/>
              </w:rPr>
              <w:t>Bootstrap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_Toc89463510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6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0B3C7E78" w14:textId="50665054" w:rsidR="001E5E63" w:rsidRDefault="00C37165">
          <w:pPr>
            <w:pStyle w:val="TOC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en-GB"/>
            </w:rPr>
          </w:pPr>
          <w:hyperlink w:anchor="_Toc89463511" w:history="1">
            <w:r w:rsidR="001E5E63" w:rsidRPr="008A6700">
              <w:rPr>
                <w:rStyle w:val="Hyperlink"/>
                <w:noProof/>
              </w:rPr>
              <w:t>Navbar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_Toc89463511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7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2ACC7C0A" w14:textId="7A26F1AB" w:rsidR="001E5E63" w:rsidRDefault="00C37165">
          <w:pPr>
            <w:pStyle w:val="TOC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en-GB"/>
            </w:rPr>
          </w:pPr>
          <w:hyperlink w:anchor="_Toc89463512" w:history="1">
            <w:r w:rsidR="001E5E63" w:rsidRPr="008A6700">
              <w:rPr>
                <w:rStyle w:val="Hyperlink"/>
                <w:noProof/>
              </w:rPr>
              <w:t>Message flashing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_Toc89463512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8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01BF5930" w14:textId="2472A455" w:rsidR="001E5E63" w:rsidRDefault="00C37165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en-GB"/>
            </w:rPr>
          </w:pPr>
          <w:hyperlink w:anchor="_Toc89463513" w:history="1">
            <w:r w:rsidR="001E5E63" w:rsidRPr="008A6700">
              <w:rPr>
                <w:rStyle w:val="Hyperlink"/>
                <w:noProof/>
              </w:rPr>
              <w:t>Routes.py + Templates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_Toc89463513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9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24CD39D7" w14:textId="3F48634A" w:rsidR="001E5E63" w:rsidRDefault="00C37165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en-GB"/>
            </w:rPr>
          </w:pPr>
          <w:hyperlink w:anchor="_Toc89463514" w:history="1">
            <w:r w:rsidR="001E5E63" w:rsidRPr="008A6700">
              <w:rPr>
                <w:rStyle w:val="Hyperlink"/>
                <w:noProof/>
              </w:rPr>
              <w:t>Home Page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_Toc89463514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9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7030B7CF" w14:textId="1B7304EF" w:rsidR="001E5E63" w:rsidRDefault="00C37165">
          <w:pPr>
            <w:pStyle w:val="TOC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en-GB"/>
            </w:rPr>
          </w:pPr>
          <w:hyperlink w:anchor="_Toc89463515" w:history="1">
            <w:r w:rsidR="001E5E63" w:rsidRPr="008A6700">
              <w:rPr>
                <w:rStyle w:val="Hyperlink"/>
                <w:noProof/>
              </w:rPr>
              <w:t>Back End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_Toc89463515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9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180874B7" w14:textId="51578768" w:rsidR="001E5E63" w:rsidRDefault="00C37165">
          <w:pPr>
            <w:pStyle w:val="TOC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en-GB"/>
            </w:rPr>
          </w:pPr>
          <w:hyperlink w:anchor="_Toc89463516" w:history="1">
            <w:r w:rsidR="001E5E63" w:rsidRPr="008A6700">
              <w:rPr>
                <w:rStyle w:val="Hyperlink"/>
                <w:noProof/>
              </w:rPr>
              <w:t>Front End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_Toc89463516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9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17725558" w14:textId="053DA58E" w:rsidR="001E5E63" w:rsidRDefault="00C37165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en-GB"/>
            </w:rPr>
          </w:pPr>
          <w:hyperlink w:anchor="_Toc89463517" w:history="1">
            <w:r w:rsidR="001E5E63" w:rsidRPr="008A6700">
              <w:rPr>
                <w:rStyle w:val="Hyperlink"/>
                <w:noProof/>
              </w:rPr>
              <w:t>Item Page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_Toc89463517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11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1840C1AD" w14:textId="35785C16" w:rsidR="001E5E63" w:rsidRDefault="00C37165">
          <w:pPr>
            <w:pStyle w:val="TOC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en-GB"/>
            </w:rPr>
          </w:pPr>
          <w:hyperlink w:anchor="_Toc89463518" w:history="1">
            <w:r w:rsidR="001E5E63" w:rsidRPr="008A6700">
              <w:rPr>
                <w:rStyle w:val="Hyperlink"/>
                <w:noProof/>
              </w:rPr>
              <w:t>Back End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_Toc89463518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11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0752BFE0" w14:textId="56A7A5AB" w:rsidR="001E5E63" w:rsidRDefault="00C37165">
          <w:pPr>
            <w:pStyle w:val="TOC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en-GB"/>
            </w:rPr>
          </w:pPr>
          <w:hyperlink w:anchor="_Toc89463519" w:history="1">
            <w:r w:rsidR="001E5E63" w:rsidRPr="008A6700">
              <w:rPr>
                <w:rStyle w:val="Hyperlink"/>
                <w:noProof/>
              </w:rPr>
              <w:t>Front End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_Toc89463519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11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0C97A66E" w14:textId="30056B53" w:rsidR="001E5E63" w:rsidRDefault="00C37165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en-GB"/>
            </w:rPr>
          </w:pPr>
          <w:hyperlink w:anchor="_Toc89463520" w:history="1">
            <w:r w:rsidR="001E5E63" w:rsidRPr="008A6700">
              <w:rPr>
                <w:rStyle w:val="Hyperlink"/>
                <w:noProof/>
              </w:rPr>
              <w:t>Login Page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_Toc89463520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13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30D88A53" w14:textId="43259D19" w:rsidR="001E5E63" w:rsidRDefault="00C37165">
          <w:pPr>
            <w:pStyle w:val="TOC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en-GB"/>
            </w:rPr>
          </w:pPr>
          <w:hyperlink w:anchor="_Toc89463521" w:history="1">
            <w:r w:rsidR="001E5E63" w:rsidRPr="008A6700">
              <w:rPr>
                <w:rStyle w:val="Hyperlink"/>
                <w:noProof/>
              </w:rPr>
              <w:t>Back End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_Toc89463521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13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7E3F6D1D" w14:textId="5B4EDE35" w:rsidR="001E5E63" w:rsidRDefault="00C37165">
          <w:pPr>
            <w:pStyle w:val="TOC3"/>
            <w:tabs>
              <w:tab w:val="left" w:pos="1320"/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en-GB"/>
            </w:rPr>
          </w:pPr>
          <w:hyperlink w:anchor="_Toc89463522" w:history="1">
            <w:r w:rsidR="001E5E63" w:rsidRPr="008A6700">
              <w:rPr>
                <w:rStyle w:val="Hyperlink"/>
                <w:noProof/>
              </w:rPr>
              <w:t>Front End</w:t>
            </w:r>
            <w:r w:rsidR="001E5E63">
              <w:rPr>
                <w:rFonts w:eastAsiaTheme="minorEastAsia" w:cstheme="minorBidi"/>
                <w:noProof/>
                <w:sz w:val="22"/>
                <w:szCs w:val="22"/>
                <w:lang w:eastAsia="en-GB"/>
              </w:rPr>
              <w:tab/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_Toc89463522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14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6249DF01" w14:textId="6B46715E" w:rsidR="001E5E63" w:rsidRDefault="00C37165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en-GB"/>
            </w:rPr>
          </w:pPr>
          <w:hyperlink w:anchor="_Toc89463523" w:history="1">
            <w:r w:rsidR="001E5E63" w:rsidRPr="008A6700">
              <w:rPr>
                <w:rStyle w:val="Hyperlink"/>
                <w:noProof/>
              </w:rPr>
              <w:t>Register Page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_Toc89463523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15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46FD11BD" w14:textId="53F7D805" w:rsidR="001E5E63" w:rsidRDefault="00C37165">
          <w:pPr>
            <w:pStyle w:val="TOC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en-GB"/>
            </w:rPr>
          </w:pPr>
          <w:hyperlink w:anchor="_Toc89463524" w:history="1">
            <w:r w:rsidR="001E5E63" w:rsidRPr="008A6700">
              <w:rPr>
                <w:rStyle w:val="Hyperlink"/>
                <w:noProof/>
              </w:rPr>
              <w:t>Back End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_Toc89463524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15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759E5A78" w14:textId="47B0ABB9" w:rsidR="001E5E63" w:rsidRDefault="00C37165">
          <w:pPr>
            <w:pStyle w:val="TOC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en-GB"/>
            </w:rPr>
          </w:pPr>
          <w:hyperlink w:anchor="_Toc89463525" w:history="1">
            <w:r w:rsidR="001E5E63" w:rsidRPr="008A6700">
              <w:rPr>
                <w:rStyle w:val="Hyperlink"/>
                <w:noProof/>
              </w:rPr>
              <w:t>Front End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_Toc89463525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16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5701B37D" w14:textId="12E63236" w:rsidR="001E5E63" w:rsidRDefault="00C37165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en-GB"/>
            </w:rPr>
          </w:pPr>
          <w:hyperlink w:anchor="_Toc89463526" w:history="1">
            <w:r w:rsidR="001E5E63" w:rsidRPr="008A6700">
              <w:rPr>
                <w:rStyle w:val="Hyperlink"/>
                <w:noProof/>
              </w:rPr>
              <w:t>Sell Page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_Toc89463526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17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774FB306" w14:textId="5B4D1841" w:rsidR="001E5E63" w:rsidRDefault="00C37165">
          <w:pPr>
            <w:pStyle w:val="TOC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en-GB"/>
            </w:rPr>
          </w:pPr>
          <w:hyperlink w:anchor="_Toc89463527" w:history="1">
            <w:r w:rsidR="001E5E63" w:rsidRPr="008A6700">
              <w:rPr>
                <w:rStyle w:val="Hyperlink"/>
                <w:noProof/>
              </w:rPr>
              <w:t>Back End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_Toc89463527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17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4793ED9B" w14:textId="0F812F23" w:rsidR="001E5E63" w:rsidRDefault="00C37165">
          <w:pPr>
            <w:pStyle w:val="TOC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en-GB"/>
            </w:rPr>
          </w:pPr>
          <w:hyperlink w:anchor="_Toc89463528" w:history="1">
            <w:r w:rsidR="001E5E63" w:rsidRPr="008A6700">
              <w:rPr>
                <w:rStyle w:val="Hyperlink"/>
                <w:noProof/>
              </w:rPr>
              <w:t>Front End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_Toc89463528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18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110F3A0A" w14:textId="20FA260A" w:rsidR="001E5E63" w:rsidRDefault="00C37165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en-GB"/>
            </w:rPr>
          </w:pPr>
          <w:hyperlink w:anchor="_Toc89463529" w:history="1">
            <w:r w:rsidR="001E5E63" w:rsidRPr="008A6700">
              <w:rPr>
                <w:rStyle w:val="Hyperlink"/>
                <w:noProof/>
              </w:rPr>
              <w:t>User Page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_Toc89463529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19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1032463C" w14:textId="0F0E3AFB" w:rsidR="001E5E63" w:rsidRDefault="00C37165">
          <w:pPr>
            <w:pStyle w:val="TOC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en-GB"/>
            </w:rPr>
          </w:pPr>
          <w:hyperlink w:anchor="_Toc89463530" w:history="1">
            <w:r w:rsidR="001E5E63" w:rsidRPr="008A6700">
              <w:rPr>
                <w:rStyle w:val="Hyperlink"/>
                <w:noProof/>
              </w:rPr>
              <w:t>Back End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_Toc89463530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19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73BD32E7" w14:textId="13A15090" w:rsidR="001E5E63" w:rsidRDefault="00C37165">
          <w:pPr>
            <w:pStyle w:val="TOC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en-GB"/>
            </w:rPr>
          </w:pPr>
          <w:hyperlink w:anchor="_Toc89463531" w:history="1">
            <w:r w:rsidR="001E5E63" w:rsidRPr="008A6700">
              <w:rPr>
                <w:rStyle w:val="Hyperlink"/>
                <w:noProof/>
              </w:rPr>
              <w:t>Front End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_Toc89463531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20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3C56B038" w14:textId="1494E89C" w:rsidR="001E5E63" w:rsidRDefault="00C37165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n-GB"/>
            </w:rPr>
          </w:pPr>
          <w:hyperlink w:anchor="_Toc89463532" w:history="1">
            <w:r w:rsidR="001E5E63" w:rsidRPr="008A6700">
              <w:rPr>
                <w:rStyle w:val="Hyperlink"/>
                <w:noProof/>
              </w:rPr>
              <w:t>Testing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_Toc89463532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21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64B32830" w14:textId="158FC616" w:rsidR="001E5E63" w:rsidRDefault="00C37165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en-GB"/>
            </w:rPr>
          </w:pPr>
          <w:hyperlink w:anchor="_Toc89463533" w:history="1">
            <w:r w:rsidR="001E5E63" w:rsidRPr="008A6700">
              <w:rPr>
                <w:rStyle w:val="Hyperlink"/>
                <w:noProof/>
              </w:rPr>
              <w:t>Testing Regime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_Toc89463533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21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48199D18" w14:textId="214DBEF4" w:rsidR="001E5E63" w:rsidRDefault="00C37165">
          <w:pPr>
            <w:pStyle w:val="TOC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en-GB"/>
            </w:rPr>
          </w:pPr>
          <w:hyperlink w:anchor="_Toc89463534" w:history="1">
            <w:r w:rsidR="001E5E63" w:rsidRPr="008A6700">
              <w:rPr>
                <w:rStyle w:val="Hyperlink"/>
                <w:noProof/>
              </w:rPr>
              <w:t>Project Explanation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_Toc89463534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21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19AC6B87" w14:textId="1C984963" w:rsidR="001E5E63" w:rsidRDefault="00C37165">
          <w:pPr>
            <w:pStyle w:val="TOC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en-GB"/>
            </w:rPr>
          </w:pPr>
          <w:hyperlink w:anchor="_Toc89463535" w:history="1">
            <w:r w:rsidR="001E5E63" w:rsidRPr="008A6700">
              <w:rPr>
                <w:rStyle w:val="Hyperlink"/>
                <w:noProof/>
              </w:rPr>
              <w:t>Scope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_Toc89463535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21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06A5CA4D" w14:textId="61BA2303" w:rsidR="001E5E63" w:rsidRDefault="00C37165">
          <w:pPr>
            <w:pStyle w:val="TOC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en-GB"/>
            </w:rPr>
          </w:pPr>
          <w:hyperlink w:anchor="_Toc89463536" w:history="1">
            <w:r w:rsidR="001E5E63" w:rsidRPr="008A6700">
              <w:rPr>
                <w:rStyle w:val="Hyperlink"/>
                <w:noProof/>
              </w:rPr>
              <w:t>Test Structure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_Toc89463536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21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214E9E8D" w14:textId="45879FFC" w:rsidR="001E5E63" w:rsidRDefault="00C37165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n-GB"/>
            </w:rPr>
          </w:pPr>
          <w:hyperlink w:anchor="_Toc89463537" w:history="1">
            <w:r w:rsidR="001E5E63" w:rsidRPr="008A6700">
              <w:rPr>
                <w:rStyle w:val="Hyperlink"/>
                <w:noProof/>
              </w:rPr>
              <w:t>External Test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_Toc89463537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23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60255200" w14:textId="10106682" w:rsidR="001E5E63" w:rsidRDefault="00C37165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n-GB"/>
            </w:rPr>
          </w:pPr>
          <w:hyperlink w:anchor="_Toc89463538" w:history="1">
            <w:r w:rsidR="001E5E63" w:rsidRPr="008A6700">
              <w:rPr>
                <w:rStyle w:val="Hyperlink"/>
                <w:noProof/>
              </w:rPr>
              <w:t>Quality Assurance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_Toc89463538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31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12C7AE7B" w14:textId="16BDC7C8" w:rsidR="001E5E63" w:rsidRDefault="00C37165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en-GB"/>
            </w:rPr>
          </w:pPr>
          <w:hyperlink w:anchor="_Toc89463539" w:history="1">
            <w:r w:rsidR="001E5E63" w:rsidRPr="008A6700">
              <w:rPr>
                <w:rStyle w:val="Hyperlink"/>
                <w:noProof/>
                <w:lang w:val="en-US"/>
              </w:rPr>
              <w:t>Brief and requirements delivered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_Toc89463539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31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117D6E6B" w14:textId="1B0B9810" w:rsidR="001E5E63" w:rsidRDefault="00C37165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en-GB"/>
            </w:rPr>
          </w:pPr>
          <w:hyperlink w:anchor="_Toc89463540" w:history="1">
            <w:r w:rsidR="001E5E63" w:rsidRPr="008A6700">
              <w:rPr>
                <w:rStyle w:val="Hyperlink"/>
                <w:noProof/>
                <w:lang w:val="en-US"/>
              </w:rPr>
              <w:t>Coding standards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_Toc89463540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31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1401A829" w14:textId="3C2A9682" w:rsidR="001E5E63" w:rsidRDefault="00C37165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en-GB"/>
            </w:rPr>
          </w:pPr>
          <w:hyperlink w:anchor="_Toc89463541" w:history="1">
            <w:r w:rsidR="001E5E63" w:rsidRPr="008A6700">
              <w:rPr>
                <w:rStyle w:val="Hyperlink"/>
                <w:noProof/>
                <w:lang w:val="en-US"/>
              </w:rPr>
              <w:t>Documentation standards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_Toc89463541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31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1E9CE398" w14:textId="6E96046A" w:rsidR="001E5E63" w:rsidRDefault="00C37165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en-GB"/>
            </w:rPr>
          </w:pPr>
          <w:hyperlink w:anchor="_Toc89463542" w:history="1">
            <w:r w:rsidR="001E5E63" w:rsidRPr="008A6700">
              <w:rPr>
                <w:rStyle w:val="Hyperlink"/>
                <w:noProof/>
                <w:lang w:val="en-US"/>
              </w:rPr>
              <w:t>Team details and support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_Toc89463542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32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03D408A0" w14:textId="4C9A3576" w:rsidR="001E5E63" w:rsidRDefault="00C37165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en-GB"/>
            </w:rPr>
          </w:pPr>
          <w:hyperlink w:anchor="_Toc89463543" w:history="1">
            <w:r w:rsidR="001E5E63" w:rsidRPr="008A6700">
              <w:rPr>
                <w:rStyle w:val="Hyperlink"/>
                <w:noProof/>
              </w:rPr>
              <w:t>Timely delivery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_Toc89463543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32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785BA3C2" w14:textId="5057AA12" w:rsidR="001E5E63" w:rsidRDefault="00C37165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en-GB"/>
            </w:rPr>
          </w:pPr>
          <w:hyperlink w:anchor="_Toc89463544" w:history="1">
            <w:r w:rsidR="001E5E63" w:rsidRPr="008A6700">
              <w:rPr>
                <w:rStyle w:val="Hyperlink"/>
                <w:noProof/>
                <w:lang w:val="en-US"/>
              </w:rPr>
              <w:t>External QA Evaluation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_Toc89463544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33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6EA64E2C" w14:textId="52EB3B73" w:rsidR="001E5E63" w:rsidRDefault="00C37165">
          <w:pPr>
            <w:pStyle w:val="TOC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en-GB"/>
            </w:rPr>
          </w:pPr>
          <w:hyperlink w:anchor="_Toc89463545" w:history="1">
            <w:r w:rsidR="001E5E63" w:rsidRPr="008A6700">
              <w:rPr>
                <w:rStyle w:val="Hyperlink"/>
                <w:noProof/>
                <w:lang w:val="en-US"/>
              </w:rPr>
              <w:t>Joe Lees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_Toc89463545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33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7D11E232" w14:textId="48FDBB82" w:rsidR="001E5E63" w:rsidRDefault="00C37165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n-GB"/>
            </w:rPr>
          </w:pPr>
          <w:hyperlink w:anchor="_Toc89463546" w:history="1">
            <w:r w:rsidR="001E5E63" w:rsidRPr="008A6700">
              <w:rPr>
                <w:rStyle w:val="Hyperlink"/>
                <w:noProof/>
              </w:rPr>
              <w:t>Documentation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_Toc89463546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33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321F8DE1" w14:textId="61A6452B" w:rsidR="001E5E63" w:rsidRDefault="00C37165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en-GB"/>
            </w:rPr>
          </w:pPr>
          <w:hyperlink w:anchor="_Toc89463547" w:history="1">
            <w:r w:rsidR="001E5E63" w:rsidRPr="008A6700">
              <w:rPr>
                <w:rStyle w:val="Hyperlink"/>
                <w:noProof/>
              </w:rPr>
              <w:t>Documentation List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_Toc89463547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33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7F92B1FF" w14:textId="203C1070" w:rsidR="001E5E63" w:rsidRDefault="00C37165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en-GB"/>
            </w:rPr>
          </w:pPr>
          <w:hyperlink w:anchor="_Toc89463548" w:history="1">
            <w:r w:rsidR="001E5E63" w:rsidRPr="008A6700">
              <w:rPr>
                <w:rStyle w:val="Hyperlink"/>
                <w:noProof/>
              </w:rPr>
              <w:t>Documentation Inspection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_Toc89463548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33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39C38BDB" w14:textId="706D9D9B" w:rsidR="001E5E63" w:rsidRDefault="00C37165">
          <w:pPr>
            <w:pStyle w:val="TOC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en-GB"/>
            </w:rPr>
          </w:pPr>
          <w:hyperlink w:anchor="_Toc89463549" w:history="1">
            <w:r w:rsidR="001E5E63" w:rsidRPr="008A6700">
              <w:rPr>
                <w:rStyle w:val="Hyperlink"/>
                <w:noProof/>
                <w:lang w:val="en-US"/>
              </w:rPr>
              <w:t>Nick Platts</w:t>
            </w:r>
            <w:r w:rsidR="001E5E63">
              <w:rPr>
                <w:noProof/>
                <w:webHidden/>
              </w:rPr>
              <w:tab/>
            </w:r>
            <w:r w:rsidR="001E5E63">
              <w:rPr>
                <w:noProof/>
                <w:webHidden/>
              </w:rPr>
              <w:fldChar w:fldCharType="begin"/>
            </w:r>
            <w:r w:rsidR="001E5E63">
              <w:rPr>
                <w:noProof/>
                <w:webHidden/>
              </w:rPr>
              <w:instrText xml:space="preserve"> PAGEREF _Toc89463549 \h </w:instrText>
            </w:r>
            <w:r w:rsidR="001E5E63">
              <w:rPr>
                <w:noProof/>
                <w:webHidden/>
              </w:rPr>
            </w:r>
            <w:r w:rsidR="001E5E63">
              <w:rPr>
                <w:noProof/>
                <w:webHidden/>
              </w:rPr>
              <w:fldChar w:fldCharType="separate"/>
            </w:r>
            <w:r w:rsidR="001E5E63">
              <w:rPr>
                <w:noProof/>
                <w:webHidden/>
              </w:rPr>
              <w:t>33</w:t>
            </w:r>
            <w:r w:rsidR="001E5E63">
              <w:rPr>
                <w:noProof/>
                <w:webHidden/>
              </w:rPr>
              <w:fldChar w:fldCharType="end"/>
            </w:r>
          </w:hyperlink>
        </w:p>
        <w:p w14:paraId="023044FC" w14:textId="1DD93317" w:rsidR="009437BF" w:rsidRDefault="00294BAD">
          <w:r>
            <w:rPr>
              <w:rFonts w:asciiTheme="majorHAnsi" w:hAnsiTheme="majorHAnsi" w:cstheme="majorHAnsi"/>
              <w:sz w:val="24"/>
              <w:szCs w:val="24"/>
            </w:rPr>
            <w:fldChar w:fldCharType="end"/>
          </w:r>
        </w:p>
      </w:sdtContent>
    </w:sdt>
    <w:p w14:paraId="4875131E" w14:textId="2F08E663" w:rsidR="009437BF" w:rsidRDefault="009437BF" w:rsidP="009437BF"/>
    <w:p w14:paraId="037B3784" w14:textId="290D645F" w:rsidR="009437BF" w:rsidRDefault="009437BF" w:rsidP="009437BF"/>
    <w:p w14:paraId="01D06ACE" w14:textId="264D9794" w:rsidR="009437BF" w:rsidRDefault="009437BF" w:rsidP="009437BF"/>
    <w:p w14:paraId="6660D220" w14:textId="4D5F930C" w:rsidR="00BD612E" w:rsidRPr="009437BF" w:rsidRDefault="00D22538" w:rsidP="009437BF">
      <w:pPr>
        <w:pStyle w:val="Heading1"/>
        <w:rPr>
          <w:sz w:val="40"/>
          <w:szCs w:val="40"/>
        </w:rPr>
      </w:pPr>
      <w:bookmarkStart w:id="0" w:name="_Toc89463502"/>
      <w:r w:rsidRPr="009437BF">
        <w:rPr>
          <w:sz w:val="40"/>
          <w:szCs w:val="40"/>
        </w:rPr>
        <w:lastRenderedPageBreak/>
        <w:t>Purpose:</w:t>
      </w:r>
      <w:bookmarkEnd w:id="0"/>
    </w:p>
    <w:p w14:paraId="175FE4BD" w14:textId="38045865" w:rsidR="00BD612E" w:rsidRPr="009437BF" w:rsidRDefault="00BD612E" w:rsidP="00BD612E">
      <w:pPr>
        <w:spacing w:after="80" w:line="240" w:lineRule="auto"/>
        <w:rPr>
          <w:rFonts w:ascii="Arial" w:hAnsi="Arial" w:cs="Arial"/>
          <w:bCs/>
          <w:color w:val="C00000"/>
          <w:sz w:val="24"/>
          <w:szCs w:val="24"/>
        </w:rPr>
      </w:pPr>
      <w:r w:rsidRPr="009437BF">
        <w:rPr>
          <w:rFonts w:ascii="Arial" w:hAnsi="Arial" w:cs="Arial"/>
          <w:bCs/>
          <w:color w:val="C00000"/>
          <w:sz w:val="24"/>
          <w:szCs w:val="24"/>
        </w:rPr>
        <w:t>Pez-Bay is a</w:t>
      </w:r>
      <w:r w:rsidR="009437BF" w:rsidRPr="009437BF">
        <w:rPr>
          <w:rFonts w:ascii="Arial" w:hAnsi="Arial" w:cs="Arial"/>
          <w:bCs/>
          <w:color w:val="C00000"/>
          <w:sz w:val="24"/>
          <w:szCs w:val="24"/>
        </w:rPr>
        <w:t>n</w:t>
      </w:r>
      <w:r w:rsidRPr="009437BF">
        <w:rPr>
          <w:rFonts w:ascii="Arial" w:hAnsi="Arial" w:cs="Arial"/>
          <w:bCs/>
          <w:color w:val="C00000"/>
          <w:sz w:val="24"/>
          <w:szCs w:val="24"/>
        </w:rPr>
        <w:t xml:space="preserve"> Auction website that allows you to sell items through live bidding</w:t>
      </w:r>
      <w:r w:rsidR="00912EDD" w:rsidRPr="009437BF">
        <w:rPr>
          <w:rFonts w:ascii="Arial" w:hAnsi="Arial" w:cs="Arial"/>
          <w:bCs/>
          <w:color w:val="C00000"/>
          <w:sz w:val="24"/>
          <w:szCs w:val="24"/>
        </w:rPr>
        <w:t xml:space="preserve">, </w:t>
      </w:r>
      <w:r w:rsidR="009437BF" w:rsidRPr="009437BF">
        <w:rPr>
          <w:rFonts w:ascii="Arial" w:hAnsi="Arial" w:cs="Arial"/>
          <w:bCs/>
          <w:color w:val="C00000"/>
          <w:sz w:val="24"/>
          <w:szCs w:val="24"/>
        </w:rPr>
        <w:t>it</w:t>
      </w:r>
      <w:r w:rsidR="00912EDD" w:rsidRPr="009437BF">
        <w:rPr>
          <w:rFonts w:ascii="Arial" w:hAnsi="Arial" w:cs="Arial"/>
          <w:bCs/>
          <w:color w:val="C00000"/>
          <w:sz w:val="24"/>
          <w:szCs w:val="24"/>
        </w:rPr>
        <w:t xml:space="preserve"> features User Accounts and their item listings.</w:t>
      </w:r>
    </w:p>
    <w:p w14:paraId="0D214FD5" w14:textId="77777777" w:rsidR="009437BF" w:rsidRPr="009437BF" w:rsidRDefault="009437BF" w:rsidP="009437BF">
      <w:pPr>
        <w:pStyle w:val="Heading1"/>
      </w:pPr>
    </w:p>
    <w:p w14:paraId="44EDC400" w14:textId="0F55CE14" w:rsidR="00CF3AE6" w:rsidRPr="009437BF" w:rsidRDefault="00D22538" w:rsidP="009437BF">
      <w:pPr>
        <w:pStyle w:val="Heading1"/>
        <w:rPr>
          <w:sz w:val="40"/>
          <w:szCs w:val="40"/>
        </w:rPr>
      </w:pPr>
      <w:bookmarkStart w:id="1" w:name="_Toc89463503"/>
      <w:r w:rsidRPr="009437BF">
        <w:rPr>
          <w:sz w:val="40"/>
          <w:szCs w:val="40"/>
        </w:rPr>
        <w:t>Code Location and Installation:</w:t>
      </w:r>
      <w:bookmarkEnd w:id="1"/>
    </w:p>
    <w:p w14:paraId="69CF7E40" w14:textId="49F301A2" w:rsidR="009437BF" w:rsidRDefault="009437BF" w:rsidP="009437BF">
      <w:pPr>
        <w:pStyle w:val="ListParagraph"/>
        <w:spacing w:after="80" w:line="240" w:lineRule="auto"/>
        <w:ind w:left="6"/>
        <w:rPr>
          <w:rFonts w:ascii="Arial" w:hAnsi="Arial" w:cs="Arial"/>
          <w:b/>
        </w:rPr>
      </w:pPr>
    </w:p>
    <w:p w14:paraId="0EFB475D" w14:textId="0E03C2E5" w:rsidR="009437BF" w:rsidRDefault="009437BF" w:rsidP="009437BF">
      <w:pPr>
        <w:pStyle w:val="ListParagraph"/>
        <w:spacing w:after="80" w:line="240" w:lineRule="auto"/>
        <w:ind w:left="6"/>
        <w:rPr>
          <w:rFonts w:ascii="Arial" w:hAnsi="Arial" w:cs="Arial"/>
          <w:b/>
        </w:rPr>
      </w:pPr>
    </w:p>
    <w:p w14:paraId="161E767A" w14:textId="66342B80" w:rsidR="00D22538" w:rsidRDefault="00D22538" w:rsidP="00D22538">
      <w:pPr>
        <w:pStyle w:val="ListParagraph"/>
        <w:spacing w:after="80" w:line="240" w:lineRule="auto"/>
        <w:ind w:left="6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My code is located on the Coventry GitHub here:</w:t>
      </w:r>
    </w:p>
    <w:p w14:paraId="29919C28" w14:textId="0DE8B7AB" w:rsidR="009437BF" w:rsidRPr="00D22538" w:rsidRDefault="009437BF" w:rsidP="00D22538">
      <w:pPr>
        <w:pStyle w:val="ListParagraph"/>
        <w:spacing w:after="80" w:line="240" w:lineRule="auto"/>
        <w:ind w:left="6"/>
        <w:rPr>
          <w:rFonts w:ascii="Arial" w:hAnsi="Arial" w:cs="Arial"/>
          <w:bCs/>
        </w:rPr>
      </w:pPr>
    </w:p>
    <w:p w14:paraId="1C8D07CE" w14:textId="611C2A72" w:rsidR="00BD612E" w:rsidRDefault="00C37165" w:rsidP="00BD612E">
      <w:pPr>
        <w:pStyle w:val="ListParagraph"/>
        <w:spacing w:after="80" w:line="240" w:lineRule="auto"/>
        <w:ind w:left="6"/>
        <w:rPr>
          <w:rFonts w:ascii="Arial" w:hAnsi="Arial" w:cs="Arial"/>
          <w:b/>
        </w:rPr>
      </w:pPr>
      <w:hyperlink r:id="rId10" w:history="1">
        <w:r w:rsidR="00D22538" w:rsidRPr="00D22538">
          <w:rPr>
            <w:rStyle w:val="Hyperlink"/>
            <w:rFonts w:ascii="Arial" w:hAnsi="Arial" w:cs="Arial"/>
            <w:b/>
          </w:rPr>
          <w:t>https://github.coventry.ac.uk/mellenj/5001CEM_Auction_House</w:t>
        </w:r>
      </w:hyperlink>
    </w:p>
    <w:p w14:paraId="438EAD2D" w14:textId="1ED1E5C0" w:rsidR="009437BF" w:rsidRDefault="009437BF" w:rsidP="00BD612E">
      <w:pPr>
        <w:pStyle w:val="ListParagraph"/>
        <w:spacing w:after="80" w:line="240" w:lineRule="auto"/>
        <w:ind w:left="6"/>
        <w:rPr>
          <w:rFonts w:ascii="Arial" w:hAnsi="Arial" w:cs="Arial"/>
          <w:b/>
        </w:rPr>
      </w:pPr>
    </w:p>
    <w:p w14:paraId="03455DBF" w14:textId="0A9280FE" w:rsidR="00D22538" w:rsidRDefault="00C273DB" w:rsidP="00BD612E">
      <w:pPr>
        <w:pStyle w:val="ListParagraph"/>
        <w:spacing w:after="80" w:line="240" w:lineRule="auto"/>
        <w:ind w:left="6"/>
        <w:rPr>
          <w:rFonts w:ascii="Arial" w:hAnsi="Arial" w:cs="Arial"/>
          <w:b/>
        </w:rPr>
      </w:pPr>
      <w:r w:rsidRPr="00D22538">
        <w:rPr>
          <w:rFonts w:ascii="Arial" w:hAnsi="Arial" w:cs="Arial"/>
          <w:bCs/>
          <w:noProof/>
        </w:rPr>
        <w:drawing>
          <wp:anchor distT="0" distB="0" distL="114300" distR="114300" simplePos="0" relativeHeight="251485184" behindDoc="1" locked="0" layoutInCell="1" allowOverlap="1" wp14:anchorId="3CE572AF" wp14:editId="594418B4">
            <wp:simplePos x="0" y="0"/>
            <wp:positionH relativeFrom="page">
              <wp:posOffset>4701540</wp:posOffset>
            </wp:positionH>
            <wp:positionV relativeFrom="paragraph">
              <wp:posOffset>88265</wp:posOffset>
            </wp:positionV>
            <wp:extent cx="2706370" cy="2110740"/>
            <wp:effectExtent l="0" t="0" r="0" b="3810"/>
            <wp:wrapTight wrapText="bothSides">
              <wp:wrapPolygon edited="0">
                <wp:start x="0" y="0"/>
                <wp:lineTo x="0" y="21444"/>
                <wp:lineTo x="21438" y="21444"/>
                <wp:lineTo x="214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29891" w14:textId="53B52B94" w:rsidR="00D22538" w:rsidRPr="009437BF" w:rsidRDefault="00D22538" w:rsidP="00BD612E">
      <w:pPr>
        <w:pStyle w:val="ListParagraph"/>
        <w:spacing w:after="80" w:line="240" w:lineRule="auto"/>
        <w:ind w:left="6"/>
        <w:rPr>
          <w:rFonts w:ascii="Arial" w:hAnsi="Arial" w:cs="Arial"/>
          <w:bCs/>
          <w:sz w:val="24"/>
          <w:szCs w:val="24"/>
        </w:rPr>
      </w:pPr>
      <w:r w:rsidRPr="009437BF">
        <w:rPr>
          <w:rFonts w:ascii="Arial" w:hAnsi="Arial" w:cs="Arial"/>
          <w:bCs/>
          <w:sz w:val="24"/>
          <w:szCs w:val="24"/>
        </w:rPr>
        <w:t>From GitHub:</w:t>
      </w:r>
    </w:p>
    <w:p w14:paraId="6CE07AFA" w14:textId="1193A3F9" w:rsidR="00D22538" w:rsidRDefault="00D22538" w:rsidP="00D22538">
      <w:pPr>
        <w:pStyle w:val="ListParagraph"/>
        <w:numPr>
          <w:ilvl w:val="0"/>
          <w:numId w:val="11"/>
        </w:numPr>
        <w:spacing w:after="80" w:line="240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You can either use the </w:t>
      </w:r>
      <w:r w:rsidR="00870772">
        <w:rPr>
          <w:rFonts w:ascii="Arial" w:hAnsi="Arial" w:cs="Arial"/>
          <w:bCs/>
        </w:rPr>
        <w:t>HTTPS</w:t>
      </w:r>
      <w:r>
        <w:rPr>
          <w:rFonts w:ascii="Arial" w:hAnsi="Arial" w:cs="Arial"/>
          <w:bCs/>
        </w:rPr>
        <w:t xml:space="preserve"> to </w:t>
      </w:r>
      <w:r w:rsidR="009437BF">
        <w:rPr>
          <w:rFonts w:ascii="Arial" w:hAnsi="Arial" w:cs="Arial"/>
          <w:bCs/>
        </w:rPr>
        <w:t>clone (</w:t>
      </w:r>
      <w:r>
        <w:rPr>
          <w:rFonts w:ascii="Arial" w:hAnsi="Arial" w:cs="Arial"/>
          <w:bCs/>
        </w:rPr>
        <w:t xml:space="preserve">depending on your ide) </w:t>
      </w:r>
    </w:p>
    <w:p w14:paraId="705290E2" w14:textId="69E99EF5" w:rsidR="00D22538" w:rsidRDefault="00D22538" w:rsidP="00BD612E">
      <w:pPr>
        <w:pStyle w:val="ListParagraph"/>
        <w:spacing w:after="80" w:line="240" w:lineRule="auto"/>
        <w:ind w:left="6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Or Download the Zip file</w:t>
      </w:r>
    </w:p>
    <w:p w14:paraId="42840814" w14:textId="402D1F45" w:rsidR="00D22538" w:rsidRDefault="00D22538" w:rsidP="00BD612E">
      <w:pPr>
        <w:pStyle w:val="ListParagraph"/>
        <w:spacing w:after="80" w:line="240" w:lineRule="auto"/>
        <w:ind w:left="6"/>
        <w:rPr>
          <w:rFonts w:ascii="Arial" w:hAnsi="Arial" w:cs="Arial"/>
          <w:bCs/>
        </w:rPr>
      </w:pPr>
    </w:p>
    <w:p w14:paraId="7319F751" w14:textId="7258CB33" w:rsidR="00D22538" w:rsidRDefault="00D22538" w:rsidP="00D22538">
      <w:pPr>
        <w:pStyle w:val="ListParagraph"/>
        <w:numPr>
          <w:ilvl w:val="0"/>
          <w:numId w:val="11"/>
        </w:numPr>
        <w:spacing w:after="80" w:line="240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Modules required to run are</w:t>
      </w:r>
    </w:p>
    <w:p w14:paraId="7BE355FF" w14:textId="2BEB37A2" w:rsidR="00D22538" w:rsidRDefault="00D22538" w:rsidP="00D22538">
      <w:pPr>
        <w:pStyle w:val="ListParagraph"/>
        <w:numPr>
          <w:ilvl w:val="1"/>
          <w:numId w:val="11"/>
        </w:numPr>
        <w:spacing w:after="80" w:line="240" w:lineRule="auto"/>
        <w:rPr>
          <w:rFonts w:ascii="Arial" w:hAnsi="Arial" w:cs="Arial"/>
          <w:bCs/>
        </w:rPr>
      </w:pPr>
      <w:r w:rsidRPr="009437BF">
        <w:rPr>
          <w:rFonts w:ascii="Arial" w:hAnsi="Arial" w:cs="Arial"/>
          <w:bCs/>
          <w:color w:val="FF0000"/>
        </w:rPr>
        <w:t>Flask</w:t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  <w:t>- pip install flask</w:t>
      </w:r>
    </w:p>
    <w:p w14:paraId="00DD03C5" w14:textId="43B2DAEF" w:rsidR="00D22538" w:rsidRDefault="00D22538" w:rsidP="00D22538">
      <w:pPr>
        <w:pStyle w:val="ListParagraph"/>
        <w:numPr>
          <w:ilvl w:val="1"/>
          <w:numId w:val="11"/>
        </w:numPr>
        <w:spacing w:after="80" w:line="240" w:lineRule="auto"/>
        <w:rPr>
          <w:rFonts w:ascii="Arial" w:hAnsi="Arial" w:cs="Arial"/>
          <w:bCs/>
        </w:rPr>
      </w:pPr>
      <w:r w:rsidRPr="009437BF">
        <w:rPr>
          <w:rFonts w:ascii="Arial" w:hAnsi="Arial" w:cs="Arial"/>
          <w:bCs/>
          <w:color w:val="FF0000"/>
        </w:rPr>
        <w:t xml:space="preserve">Flask sqlalchemy     </w:t>
      </w:r>
      <w:r>
        <w:rPr>
          <w:rFonts w:ascii="Arial" w:hAnsi="Arial" w:cs="Arial"/>
          <w:bCs/>
        </w:rPr>
        <w:t>- pip install flask-sqlalchemy</w:t>
      </w:r>
    </w:p>
    <w:p w14:paraId="52DEF037" w14:textId="4BB60E76" w:rsidR="003A6D72" w:rsidRDefault="003A6D72" w:rsidP="00D22538">
      <w:pPr>
        <w:spacing w:after="80" w:line="240" w:lineRule="auto"/>
        <w:rPr>
          <w:rFonts w:ascii="Arial" w:hAnsi="Arial" w:cs="Arial"/>
          <w:bCs/>
        </w:rPr>
      </w:pPr>
    </w:p>
    <w:p w14:paraId="3AF63E50" w14:textId="537B0610" w:rsidR="003A6D72" w:rsidRDefault="003A6D72" w:rsidP="003A6D72">
      <w:pPr>
        <w:pStyle w:val="ListParagraph"/>
        <w:numPr>
          <w:ilvl w:val="0"/>
          <w:numId w:val="11"/>
        </w:numPr>
        <w:spacing w:after="80" w:line="240" w:lineRule="auto"/>
        <w:rPr>
          <w:rFonts w:ascii="Arial" w:hAnsi="Arial" w:cs="Arial"/>
          <w:bCs/>
        </w:rPr>
      </w:pPr>
      <w:r w:rsidRPr="003A6D72">
        <w:rPr>
          <w:rFonts w:ascii="Arial" w:hAnsi="Arial" w:cs="Arial"/>
          <w:bCs/>
        </w:rPr>
        <w:t xml:space="preserve">Then </w:t>
      </w:r>
      <w:r>
        <w:rPr>
          <w:rFonts w:ascii="Arial" w:hAnsi="Arial" w:cs="Arial"/>
          <w:bCs/>
        </w:rPr>
        <w:t xml:space="preserve">run:  </w:t>
      </w:r>
    </w:p>
    <w:p w14:paraId="7AB6F96C" w14:textId="6CC7113D" w:rsidR="00D22538" w:rsidRPr="003A6D72" w:rsidRDefault="003A6D72" w:rsidP="003A6D72">
      <w:pPr>
        <w:pStyle w:val="ListParagraph"/>
        <w:numPr>
          <w:ilvl w:val="1"/>
          <w:numId w:val="11"/>
        </w:numPr>
        <w:spacing w:after="80" w:line="240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run.py</w:t>
      </w:r>
    </w:p>
    <w:p w14:paraId="16D4024D" w14:textId="118D0021" w:rsidR="00D22538" w:rsidRDefault="00D22538" w:rsidP="00BD612E">
      <w:pPr>
        <w:pStyle w:val="ListParagraph"/>
        <w:spacing w:after="80" w:line="240" w:lineRule="auto"/>
        <w:ind w:left="6"/>
        <w:rPr>
          <w:rFonts w:ascii="Arial" w:hAnsi="Arial" w:cs="Arial"/>
          <w:b/>
        </w:rPr>
      </w:pPr>
    </w:p>
    <w:p w14:paraId="01477F25" w14:textId="61FED22A" w:rsidR="00D22538" w:rsidRDefault="00D22538" w:rsidP="00BD612E">
      <w:pPr>
        <w:pStyle w:val="ListParagraph"/>
        <w:spacing w:after="80" w:line="240" w:lineRule="auto"/>
        <w:ind w:left="6"/>
        <w:rPr>
          <w:rFonts w:ascii="Arial" w:hAnsi="Arial" w:cs="Arial"/>
          <w:b/>
        </w:rPr>
      </w:pPr>
    </w:p>
    <w:p w14:paraId="3151C164" w14:textId="0535CF03" w:rsidR="00D22538" w:rsidRDefault="00D22538" w:rsidP="00BD612E">
      <w:pPr>
        <w:pStyle w:val="ListParagraph"/>
        <w:spacing w:after="80" w:line="240" w:lineRule="auto"/>
        <w:ind w:left="6"/>
        <w:rPr>
          <w:rFonts w:ascii="Arial" w:hAnsi="Arial" w:cs="Arial"/>
          <w:b/>
        </w:rPr>
      </w:pPr>
    </w:p>
    <w:p w14:paraId="264D40A4" w14:textId="5A178971" w:rsidR="00D22538" w:rsidRDefault="00D22538" w:rsidP="00BD612E">
      <w:pPr>
        <w:pStyle w:val="ListParagraph"/>
        <w:spacing w:after="80" w:line="240" w:lineRule="auto"/>
        <w:ind w:left="6"/>
        <w:rPr>
          <w:rFonts w:ascii="Arial" w:hAnsi="Arial" w:cs="Arial"/>
          <w:b/>
        </w:rPr>
      </w:pPr>
    </w:p>
    <w:p w14:paraId="5CFDAF51" w14:textId="0BC806AF" w:rsidR="00D22538" w:rsidRDefault="00D22538" w:rsidP="00BD612E">
      <w:pPr>
        <w:pStyle w:val="ListParagraph"/>
        <w:spacing w:after="80" w:line="240" w:lineRule="auto"/>
        <w:ind w:left="6"/>
        <w:rPr>
          <w:rFonts w:ascii="Arial" w:hAnsi="Arial" w:cs="Arial"/>
          <w:b/>
        </w:rPr>
      </w:pPr>
    </w:p>
    <w:p w14:paraId="70E1DCA3" w14:textId="0179E9A6" w:rsidR="009437BF" w:rsidRDefault="009437BF" w:rsidP="00CF3AE6">
      <w:pPr>
        <w:spacing w:after="80" w:line="240" w:lineRule="auto"/>
        <w:rPr>
          <w:rFonts w:ascii="Arial" w:hAnsi="Arial" w:cs="Arial"/>
        </w:rPr>
      </w:pPr>
    </w:p>
    <w:p w14:paraId="3D052A3F" w14:textId="0A327B6C" w:rsidR="00D81CD0" w:rsidRDefault="00D81CD0" w:rsidP="00CF3AE6">
      <w:pPr>
        <w:spacing w:after="80" w:line="240" w:lineRule="auto"/>
        <w:rPr>
          <w:rFonts w:ascii="Arial" w:hAnsi="Arial" w:cs="Arial"/>
        </w:rPr>
      </w:pPr>
    </w:p>
    <w:p w14:paraId="4DB59694" w14:textId="2BF1A156" w:rsidR="00D81CD0" w:rsidRDefault="00D81CD0" w:rsidP="00CF3AE6">
      <w:pPr>
        <w:spacing w:after="80" w:line="240" w:lineRule="auto"/>
        <w:rPr>
          <w:rFonts w:ascii="Arial" w:hAnsi="Arial" w:cs="Arial"/>
        </w:rPr>
      </w:pPr>
    </w:p>
    <w:p w14:paraId="6FC72D44" w14:textId="51CA1335" w:rsidR="00D81CD0" w:rsidRDefault="00D81CD0" w:rsidP="00CF3AE6">
      <w:pPr>
        <w:spacing w:after="80" w:line="240" w:lineRule="auto"/>
        <w:rPr>
          <w:rFonts w:ascii="Arial" w:hAnsi="Arial" w:cs="Arial"/>
        </w:rPr>
      </w:pPr>
    </w:p>
    <w:p w14:paraId="504FBAA2" w14:textId="77777777" w:rsidR="00D81CD0" w:rsidRPr="00D22538" w:rsidRDefault="00D81CD0" w:rsidP="00CF3AE6">
      <w:pPr>
        <w:spacing w:after="80" w:line="240" w:lineRule="auto"/>
        <w:rPr>
          <w:rFonts w:ascii="Arial" w:hAnsi="Arial" w:cs="Arial"/>
        </w:rPr>
      </w:pPr>
    </w:p>
    <w:p w14:paraId="602A9742" w14:textId="575A24CE" w:rsidR="00CF3AE6" w:rsidRPr="001F7D42" w:rsidRDefault="00451B2D" w:rsidP="001F7D42">
      <w:pPr>
        <w:pStyle w:val="Heading1"/>
        <w:rPr>
          <w:sz w:val="40"/>
          <w:szCs w:val="40"/>
        </w:rPr>
      </w:pPr>
      <w:bookmarkStart w:id="2" w:name="_Toc89463504"/>
      <w:r w:rsidRPr="00EE6AB0">
        <w:rPr>
          <w:noProof/>
        </w:rPr>
        <w:drawing>
          <wp:anchor distT="0" distB="0" distL="114300" distR="114300" simplePos="0" relativeHeight="251513856" behindDoc="1" locked="0" layoutInCell="1" allowOverlap="1" wp14:anchorId="006D0926" wp14:editId="2AE71DA6">
            <wp:simplePos x="0" y="0"/>
            <wp:positionH relativeFrom="column">
              <wp:posOffset>4870450</wp:posOffset>
            </wp:positionH>
            <wp:positionV relativeFrom="paragraph">
              <wp:posOffset>104775</wp:posOffset>
            </wp:positionV>
            <wp:extent cx="2164080" cy="2762885"/>
            <wp:effectExtent l="0" t="0" r="7620" b="0"/>
            <wp:wrapTight wrapText="bothSides">
              <wp:wrapPolygon edited="0">
                <wp:start x="0" y="0"/>
                <wp:lineTo x="0" y="21446"/>
                <wp:lineTo x="21486" y="21446"/>
                <wp:lineTo x="2148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37BF">
        <w:rPr>
          <w:rFonts w:ascii="Arial" w:hAnsi="Arial" w:cs="Arial"/>
          <w:b/>
          <w:noProof/>
        </w:rPr>
        <w:drawing>
          <wp:anchor distT="0" distB="0" distL="114300" distR="114300" simplePos="0" relativeHeight="251499520" behindDoc="1" locked="0" layoutInCell="1" allowOverlap="1" wp14:anchorId="3F31C3AE" wp14:editId="5428715A">
            <wp:simplePos x="0" y="0"/>
            <wp:positionH relativeFrom="column">
              <wp:posOffset>3483610</wp:posOffset>
            </wp:positionH>
            <wp:positionV relativeFrom="paragraph">
              <wp:posOffset>109220</wp:posOffset>
            </wp:positionV>
            <wp:extent cx="1280160" cy="1359535"/>
            <wp:effectExtent l="0" t="0" r="0" b="0"/>
            <wp:wrapTight wrapText="bothSides">
              <wp:wrapPolygon edited="0">
                <wp:start x="0" y="0"/>
                <wp:lineTo x="0" y="21186"/>
                <wp:lineTo x="21214" y="21186"/>
                <wp:lineTo x="2121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3AE6" w:rsidRPr="001F7D42">
        <w:rPr>
          <w:sz w:val="40"/>
          <w:szCs w:val="40"/>
        </w:rPr>
        <w:t>CODE EXPLANATION</w:t>
      </w:r>
      <w:bookmarkEnd w:id="2"/>
    </w:p>
    <w:p w14:paraId="2CE72155" w14:textId="0BB14883" w:rsidR="00F5051A" w:rsidRDefault="000D3934" w:rsidP="00451B2D">
      <w:pPr>
        <w:pStyle w:val="Heading2"/>
      </w:pPr>
      <w:bookmarkStart w:id="3" w:name="_Toc89463505"/>
      <w:r>
        <w:t>P</w:t>
      </w:r>
      <w:r w:rsidR="00F5051A">
        <w:t>roject Structure</w:t>
      </w:r>
      <w:bookmarkEnd w:id="3"/>
    </w:p>
    <w:p w14:paraId="4390AB63" w14:textId="72262088" w:rsidR="00F5051A" w:rsidRDefault="00797BA9" w:rsidP="00F5051A">
      <w:r>
        <w:t>My project is split into different files and directories to form a package. Run.py</w:t>
      </w:r>
      <w:r w:rsidR="0019483A">
        <w:t xml:space="preserve"> Imports the Auction folder as a</w:t>
      </w:r>
      <w:r w:rsidR="000056F3">
        <w:t xml:space="preserve"> module and runs the </w:t>
      </w:r>
      <w:r w:rsidR="003B3E64">
        <w:t>app (</w:t>
      </w:r>
      <w:r w:rsidR="000056F3">
        <w:t>) function</w:t>
      </w:r>
      <w:r w:rsidR="00A265BC">
        <w:t xml:space="preserve"> from __init__. This is good for several reasons: </w:t>
      </w:r>
      <w:r w:rsidR="003B3E64">
        <w:t>Firstly,</w:t>
      </w:r>
      <w:r w:rsidR="00A265BC">
        <w:t xml:space="preserve"> it increases the readability of the code making </w:t>
      </w:r>
      <w:r w:rsidR="004A3615">
        <w:t xml:space="preserve">it easier for other </w:t>
      </w:r>
      <w:r w:rsidR="003B3E64">
        <w:t>programmers to</w:t>
      </w:r>
      <w:r w:rsidR="004A3615">
        <w:t xml:space="preserve"> understand and work from. It increases the modularity of the project making it easy to change each section</w:t>
      </w:r>
      <w:r w:rsidR="00E13A11">
        <w:t xml:space="preserve"> and stops you from rewriting lots of code. Finally </w:t>
      </w:r>
      <w:r w:rsidR="003C7686">
        <w:t>testing the code becomes much easier, as each section is split into different files so you can individually test them</w:t>
      </w:r>
      <w:r w:rsidR="00606F61">
        <w:t xml:space="preserve">. </w:t>
      </w:r>
      <w:r w:rsidR="00D04278">
        <w:t xml:space="preserve">This idea was introduced to me in a </w:t>
      </w:r>
      <w:r w:rsidR="00335333">
        <w:t>YouTube</w:t>
      </w:r>
      <w:r w:rsidR="00D04278">
        <w:t xml:space="preserve"> video:</w:t>
      </w:r>
      <w:r w:rsidR="00923CF9">
        <w:t xml:space="preserve"> </w:t>
      </w:r>
      <w:r w:rsidR="00335333">
        <w:t xml:space="preserve">Package Structure </w:t>
      </w:r>
      <w:sdt>
        <w:sdtPr>
          <w:id w:val="1408963507"/>
          <w:citation/>
        </w:sdtPr>
        <w:sdtEndPr/>
        <w:sdtContent>
          <w:r w:rsidR="00335333">
            <w:fldChar w:fldCharType="begin"/>
          </w:r>
          <w:r w:rsidR="00335333">
            <w:rPr>
              <w:lang w:val="en-US"/>
            </w:rPr>
            <w:instrText xml:space="preserve"> CITATION Sch18 \l 1033 </w:instrText>
          </w:r>
          <w:r w:rsidR="00335333">
            <w:fldChar w:fldCharType="separate"/>
          </w:r>
          <w:r w:rsidR="00335333">
            <w:rPr>
              <w:noProof/>
              <w:lang w:val="en-US"/>
            </w:rPr>
            <w:t>(Schafer, 2018)</w:t>
          </w:r>
          <w:r w:rsidR="00335333">
            <w:fldChar w:fldCharType="end"/>
          </w:r>
        </w:sdtContent>
      </w:sdt>
      <w:r w:rsidR="008A46BC">
        <w:t xml:space="preserve"> This thoroughly explained why package structure is needed and </w:t>
      </w:r>
      <w:r w:rsidR="00FE4C95">
        <w:t>I believed it would benefit my Project.</w:t>
      </w:r>
    </w:p>
    <w:p w14:paraId="42D00078" w14:textId="6FA70B70" w:rsidR="001A2CD3" w:rsidRDefault="001A2CD3" w:rsidP="00F5051A"/>
    <w:p w14:paraId="5BD926EA" w14:textId="6F1ED7D1" w:rsidR="001A2CD3" w:rsidRDefault="00F93B97" w:rsidP="00F93B97">
      <w:pPr>
        <w:pStyle w:val="Heading2"/>
      </w:pPr>
      <w:bookmarkStart w:id="4" w:name="_Toc89463506"/>
      <w:r>
        <w:t>Run.py</w:t>
      </w:r>
      <w:bookmarkEnd w:id="4"/>
    </w:p>
    <w:p w14:paraId="753B9642" w14:textId="77777777" w:rsidR="001D4BF6" w:rsidRPr="001D4BF6" w:rsidRDefault="001D4BF6" w:rsidP="001D4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1D4BF6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from</w:t>
      </w:r>
      <w:r w:rsidRPr="001D4BF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1D4BF6">
        <w:rPr>
          <w:rFonts w:ascii="Consolas" w:eastAsia="Times New Roman" w:hAnsi="Consolas" w:cs="Times New Roman"/>
          <w:color w:val="4EC9B0"/>
          <w:sz w:val="14"/>
          <w:szCs w:val="14"/>
          <w:lang w:eastAsia="en-GB"/>
        </w:rPr>
        <w:t>Auction</w:t>
      </w:r>
      <w:r w:rsidRPr="001D4BF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1D4BF6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import</w:t>
      </w:r>
      <w:r w:rsidRPr="001D4BF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1D4BF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app</w:t>
      </w:r>
    </w:p>
    <w:p w14:paraId="0A0047A8" w14:textId="77777777" w:rsidR="001D4BF6" w:rsidRPr="001D4BF6" w:rsidRDefault="001D4BF6" w:rsidP="001D4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</w:p>
    <w:p w14:paraId="47C9BE3D" w14:textId="77777777" w:rsidR="001D4BF6" w:rsidRPr="001D4BF6" w:rsidRDefault="001D4BF6" w:rsidP="001D4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1D4BF6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if</w:t>
      </w:r>
      <w:r w:rsidRPr="001D4BF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1D4BF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__name__</w:t>
      </w:r>
      <w:r w:rsidRPr="001D4BF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== </w:t>
      </w:r>
      <w:r w:rsidRPr="001D4BF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"__main__"</w:t>
      </w:r>
      <w:r w:rsidRPr="001D4BF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:</w:t>
      </w:r>
    </w:p>
    <w:p w14:paraId="0D4A70CE" w14:textId="3A4CF415" w:rsidR="001D4BF6" w:rsidRPr="001D4BF6" w:rsidRDefault="001D4BF6" w:rsidP="001D4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1D4BF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1D4BF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app</w:t>
      </w:r>
      <w:r w:rsidRPr="001D4BF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1D4BF6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run</w:t>
      </w:r>
      <w:r w:rsidRPr="001D4BF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1D4BF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debug</w:t>
      </w:r>
      <w:r w:rsidRPr="001D4BF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1D4BF6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True</w:t>
      </w:r>
      <w:r w:rsidRPr="001D4BF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</w:t>
      </w:r>
    </w:p>
    <w:p w14:paraId="439694A7" w14:textId="1FC57FC6" w:rsidR="00316D6E" w:rsidRDefault="00F93B97" w:rsidP="00F93B97">
      <w:r>
        <w:t xml:space="preserve">Run.py imports </w:t>
      </w:r>
      <w:r w:rsidR="00316D6E">
        <w:t>app from the Auction Package</w:t>
      </w:r>
      <w:r w:rsidR="009A56CB">
        <w:t xml:space="preserve">. </w:t>
      </w:r>
      <w:r w:rsidR="00D57608">
        <w:t xml:space="preserve">Line </w:t>
      </w:r>
      <w:r w:rsidR="0001431E">
        <w:t xml:space="preserve">3 </w:t>
      </w:r>
      <w:r w:rsidR="00316D6E">
        <w:t xml:space="preserve">Checks if it </w:t>
      </w:r>
      <w:r w:rsidR="004407C3">
        <w:t>is currently being ran</w:t>
      </w:r>
      <w:r w:rsidR="009A56CB">
        <w:t>.</w:t>
      </w:r>
      <w:r w:rsidR="004407C3">
        <w:t xml:space="preserve"> </w:t>
      </w:r>
      <w:r w:rsidR="009A56CB">
        <w:t>T</w:t>
      </w:r>
      <w:r w:rsidR="004407C3">
        <w:t xml:space="preserve">hen </w:t>
      </w:r>
      <w:r w:rsidR="0001431E">
        <w:t xml:space="preserve">line 4 </w:t>
      </w:r>
      <w:r w:rsidR="004407C3">
        <w:t>starts up the flask application</w:t>
      </w:r>
      <w:r w:rsidR="0001431E">
        <w:t xml:space="preserve"> with debug as True allowing for updates to templates while </w:t>
      </w:r>
      <w:r w:rsidR="00105246">
        <w:t>the program is currently running</w:t>
      </w:r>
    </w:p>
    <w:p w14:paraId="1A6146ED" w14:textId="4A80BA5A" w:rsidR="0001431E" w:rsidRDefault="0001431E" w:rsidP="00F93B97"/>
    <w:p w14:paraId="52953559" w14:textId="2035BD8C" w:rsidR="001E51D2" w:rsidRDefault="001E51D2" w:rsidP="001E51D2">
      <w:pPr>
        <w:pStyle w:val="Heading2"/>
      </w:pPr>
      <w:bookmarkStart w:id="5" w:name="_Toc89463507"/>
      <w:r>
        <w:t>__init__.py</w:t>
      </w:r>
      <w:bookmarkEnd w:id="5"/>
    </w:p>
    <w:p w14:paraId="3FD2F583" w14:textId="77777777" w:rsidR="00C75308" w:rsidRPr="00C75308" w:rsidRDefault="00C75308" w:rsidP="00C75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C75308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from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C75308">
        <w:rPr>
          <w:rFonts w:ascii="Consolas" w:eastAsia="Times New Roman" w:hAnsi="Consolas" w:cs="Times New Roman"/>
          <w:color w:val="4EC9B0"/>
          <w:sz w:val="14"/>
          <w:szCs w:val="14"/>
          <w:lang w:eastAsia="en-GB"/>
        </w:rPr>
        <w:t>flask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C75308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import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C75308">
        <w:rPr>
          <w:rFonts w:ascii="Consolas" w:eastAsia="Times New Roman" w:hAnsi="Consolas" w:cs="Times New Roman"/>
          <w:color w:val="4EC9B0"/>
          <w:sz w:val="14"/>
          <w:szCs w:val="14"/>
          <w:lang w:eastAsia="en-GB"/>
        </w:rPr>
        <w:t>Flask</w:t>
      </w:r>
    </w:p>
    <w:p w14:paraId="1B216BCC" w14:textId="77777777" w:rsidR="00C75308" w:rsidRPr="00C75308" w:rsidRDefault="00C75308" w:rsidP="00C75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C75308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from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C75308">
        <w:rPr>
          <w:rFonts w:ascii="Consolas" w:eastAsia="Times New Roman" w:hAnsi="Consolas" w:cs="Times New Roman"/>
          <w:color w:val="4EC9B0"/>
          <w:sz w:val="14"/>
          <w:szCs w:val="14"/>
          <w:lang w:eastAsia="en-GB"/>
        </w:rPr>
        <w:t>flask_sqlalchemy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C75308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import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C75308">
        <w:rPr>
          <w:rFonts w:ascii="Consolas" w:eastAsia="Times New Roman" w:hAnsi="Consolas" w:cs="Times New Roman"/>
          <w:color w:val="4EC9B0"/>
          <w:sz w:val="14"/>
          <w:szCs w:val="14"/>
          <w:lang w:eastAsia="en-GB"/>
        </w:rPr>
        <w:t>SQLAlchemy</w:t>
      </w:r>
    </w:p>
    <w:p w14:paraId="6C313657" w14:textId="77777777" w:rsidR="00C75308" w:rsidRPr="00C75308" w:rsidRDefault="00C75308" w:rsidP="00C75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C75308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from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C75308">
        <w:rPr>
          <w:rFonts w:ascii="Consolas" w:eastAsia="Times New Roman" w:hAnsi="Consolas" w:cs="Times New Roman"/>
          <w:color w:val="4EC9B0"/>
          <w:sz w:val="14"/>
          <w:szCs w:val="14"/>
          <w:lang w:eastAsia="en-GB"/>
        </w:rPr>
        <w:t>sqlalchemy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C75308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import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C7530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select</w:t>
      </w:r>
    </w:p>
    <w:p w14:paraId="36FEA184" w14:textId="77777777" w:rsidR="00C75308" w:rsidRPr="00C75308" w:rsidRDefault="00C75308" w:rsidP="00C75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C75308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import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C75308">
        <w:rPr>
          <w:rFonts w:ascii="Consolas" w:eastAsia="Times New Roman" w:hAnsi="Consolas" w:cs="Times New Roman"/>
          <w:color w:val="4EC9B0"/>
          <w:sz w:val="14"/>
          <w:szCs w:val="14"/>
          <w:lang w:eastAsia="en-GB"/>
        </w:rPr>
        <w:t>os</w:t>
      </w:r>
    </w:p>
    <w:p w14:paraId="00AE807E" w14:textId="77777777" w:rsidR="00C75308" w:rsidRDefault="00C75308" w:rsidP="00C7530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C75308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# Setting flask configs like the path for images to be uploaded  </w:t>
      </w:r>
    </w:p>
    <w:p w14:paraId="1BA53CE7" w14:textId="705825C9" w:rsidR="00C75308" w:rsidRPr="00C75308" w:rsidRDefault="00C75308" w:rsidP="00C7530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C7530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app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C75308">
        <w:rPr>
          <w:rFonts w:ascii="Consolas" w:eastAsia="Times New Roman" w:hAnsi="Consolas" w:cs="Times New Roman"/>
          <w:color w:val="4EC9B0"/>
          <w:sz w:val="14"/>
          <w:szCs w:val="14"/>
          <w:lang w:eastAsia="en-GB"/>
        </w:rPr>
        <w:t>Flask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C7530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__name__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</w:t>
      </w:r>
    </w:p>
    <w:p w14:paraId="7B2BD164" w14:textId="77777777" w:rsidR="00C75308" w:rsidRPr="00C75308" w:rsidRDefault="00C75308" w:rsidP="00C75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C7530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app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C7530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secret_key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C75308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"test"</w:t>
      </w:r>
    </w:p>
    <w:p w14:paraId="5B0CD500" w14:textId="77777777" w:rsidR="00C75308" w:rsidRPr="00C75308" w:rsidRDefault="00C75308" w:rsidP="00C75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C7530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app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C7530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config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[</w:t>
      </w:r>
      <w:r w:rsidRPr="00C75308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'SQLALCHEMY_DATABASE_URI'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] = </w:t>
      </w:r>
      <w:r w:rsidRPr="00C75308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'sqlite:///users.sqlite3'</w:t>
      </w:r>
    </w:p>
    <w:p w14:paraId="16543B97" w14:textId="77777777" w:rsidR="00C75308" w:rsidRPr="00C75308" w:rsidRDefault="00C75308" w:rsidP="00C75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C7530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app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C7530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config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[</w:t>
      </w:r>
      <w:r w:rsidRPr="00C75308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"SQLALCHEMY_TRACK_MODIFICATIONS"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] = </w:t>
      </w:r>
      <w:r w:rsidRPr="00C75308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False</w:t>
      </w:r>
    </w:p>
    <w:p w14:paraId="387EDA7C" w14:textId="77777777" w:rsidR="00C75308" w:rsidRPr="00C75308" w:rsidRDefault="00C75308" w:rsidP="00C75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</w:p>
    <w:p w14:paraId="75909D96" w14:textId="77777777" w:rsidR="00C75308" w:rsidRPr="00C75308" w:rsidRDefault="00C75308" w:rsidP="00C75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C75308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#Sets directory for images no matter where the folder origin is</w:t>
      </w:r>
    </w:p>
    <w:p w14:paraId="47FA7BD4" w14:textId="77777777" w:rsidR="00C75308" w:rsidRPr="00C75308" w:rsidRDefault="00C75308" w:rsidP="00C75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C7530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path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C75308">
        <w:rPr>
          <w:rFonts w:ascii="Consolas" w:eastAsia="Times New Roman" w:hAnsi="Consolas" w:cs="Times New Roman"/>
          <w:color w:val="4EC9B0"/>
          <w:sz w:val="14"/>
          <w:szCs w:val="14"/>
          <w:lang w:eastAsia="en-GB"/>
        </w:rPr>
        <w:t>os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C7530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path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C75308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dirname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C75308">
        <w:rPr>
          <w:rFonts w:ascii="Consolas" w:eastAsia="Times New Roman" w:hAnsi="Consolas" w:cs="Times New Roman"/>
          <w:color w:val="4EC9B0"/>
          <w:sz w:val="14"/>
          <w:szCs w:val="14"/>
          <w:lang w:eastAsia="en-GB"/>
        </w:rPr>
        <w:t>os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C7530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path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C75308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abspath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C7530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__file__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))</w:t>
      </w:r>
    </w:p>
    <w:p w14:paraId="6F6D4310" w14:textId="77777777" w:rsidR="00C75308" w:rsidRPr="00C75308" w:rsidRDefault="00C75308" w:rsidP="00C75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C7530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app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C7530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config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[</w:t>
      </w:r>
      <w:r w:rsidRPr="00C75308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"IMAGE_UPLOADS"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] = </w:t>
      </w:r>
      <w:r w:rsidRPr="00C75308">
        <w:rPr>
          <w:rFonts w:ascii="Consolas" w:eastAsia="Times New Roman" w:hAnsi="Consolas" w:cs="Times New Roman"/>
          <w:color w:val="4EC9B0"/>
          <w:sz w:val="14"/>
          <w:szCs w:val="14"/>
          <w:lang w:eastAsia="en-GB"/>
        </w:rPr>
        <w:t>os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C7530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path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C75308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dirname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C75308">
        <w:rPr>
          <w:rFonts w:ascii="Consolas" w:eastAsia="Times New Roman" w:hAnsi="Consolas" w:cs="Times New Roman"/>
          <w:color w:val="4EC9B0"/>
          <w:sz w:val="14"/>
          <w:szCs w:val="14"/>
          <w:lang w:eastAsia="en-GB"/>
        </w:rPr>
        <w:t>os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C7530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path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C75308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join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C7530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path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+</w:t>
      </w:r>
      <w:r w:rsidRPr="00C75308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</w:t>
      </w:r>
      <w:r w:rsidRPr="00C75308">
        <w:rPr>
          <w:rFonts w:ascii="Consolas" w:eastAsia="Times New Roman" w:hAnsi="Consolas" w:cs="Times New Roman"/>
          <w:color w:val="D7BA7D"/>
          <w:sz w:val="14"/>
          <w:szCs w:val="14"/>
          <w:lang w:eastAsia="en-GB"/>
        </w:rPr>
        <w:t>\\</w:t>
      </w:r>
      <w:r w:rsidRPr="00C75308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static</w:t>
      </w:r>
      <w:r w:rsidRPr="00C75308">
        <w:rPr>
          <w:rFonts w:ascii="Consolas" w:eastAsia="Times New Roman" w:hAnsi="Consolas" w:cs="Times New Roman"/>
          <w:color w:val="D7BA7D"/>
          <w:sz w:val="14"/>
          <w:szCs w:val="14"/>
          <w:lang w:eastAsia="en-GB"/>
        </w:rPr>
        <w:t>\\</w:t>
      </w:r>
      <w:r w:rsidRPr="00C75308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images</w:t>
      </w:r>
      <w:r w:rsidRPr="00C75308">
        <w:rPr>
          <w:rFonts w:ascii="Consolas" w:eastAsia="Times New Roman" w:hAnsi="Consolas" w:cs="Times New Roman"/>
          <w:color w:val="D7BA7D"/>
          <w:sz w:val="14"/>
          <w:szCs w:val="14"/>
          <w:lang w:eastAsia="en-GB"/>
        </w:rPr>
        <w:t>\\</w:t>
      </w:r>
      <w:r w:rsidRPr="00C75308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))</w:t>
      </w:r>
    </w:p>
    <w:p w14:paraId="4DB2AEDA" w14:textId="77777777" w:rsidR="00C75308" w:rsidRPr="00C75308" w:rsidRDefault="00C75308" w:rsidP="00C75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C7530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db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C75308">
        <w:rPr>
          <w:rFonts w:ascii="Consolas" w:eastAsia="Times New Roman" w:hAnsi="Consolas" w:cs="Times New Roman"/>
          <w:color w:val="4EC9B0"/>
          <w:sz w:val="14"/>
          <w:szCs w:val="14"/>
          <w:lang w:eastAsia="en-GB"/>
        </w:rPr>
        <w:t>SQLAlchemy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C7530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app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</w:t>
      </w:r>
    </w:p>
    <w:p w14:paraId="5AEACCB7" w14:textId="77777777" w:rsidR="00C75308" w:rsidRPr="00C75308" w:rsidRDefault="00C75308" w:rsidP="00C75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C75308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#imports after main imports so everything initialises correctly</w:t>
      </w:r>
    </w:p>
    <w:p w14:paraId="48B55D67" w14:textId="67CFA70C" w:rsidR="00C75308" w:rsidRPr="00C75308" w:rsidRDefault="00C75308" w:rsidP="00C75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C75308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from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C75308">
        <w:rPr>
          <w:rFonts w:ascii="Consolas" w:eastAsia="Times New Roman" w:hAnsi="Consolas" w:cs="Times New Roman"/>
          <w:color w:val="4EC9B0"/>
          <w:sz w:val="14"/>
          <w:szCs w:val="14"/>
          <w:lang w:eastAsia="en-GB"/>
        </w:rPr>
        <w:t>Auction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C75308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import</w:t>
      </w:r>
      <w:r w:rsidRPr="00C7530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C75308">
        <w:rPr>
          <w:rFonts w:ascii="Consolas" w:eastAsia="Times New Roman" w:hAnsi="Consolas" w:cs="Times New Roman"/>
          <w:color w:val="4EC9B0"/>
          <w:sz w:val="14"/>
          <w:szCs w:val="14"/>
          <w:lang w:eastAsia="en-GB"/>
        </w:rPr>
        <w:t>routes</w:t>
      </w:r>
    </w:p>
    <w:p w14:paraId="7B18134A" w14:textId="68065408" w:rsidR="00952FE8" w:rsidRDefault="00C37165" w:rsidP="001E51D2">
      <w:pPr>
        <w:rPr>
          <w:noProof/>
        </w:rPr>
      </w:pPr>
      <w:sdt>
        <w:sdtPr>
          <w:id w:val="-1830749101"/>
          <w:citation/>
        </w:sdtPr>
        <w:sdtEndPr/>
        <w:sdtContent>
          <w:r w:rsidR="00695A23">
            <w:fldChar w:fldCharType="begin"/>
          </w:r>
          <w:r w:rsidR="00695A23">
            <w:rPr>
              <w:lang w:val="en-US"/>
            </w:rPr>
            <w:instrText xml:space="preserve"> CITATION Sch18 \l 1033 </w:instrText>
          </w:r>
          <w:r w:rsidR="00695A23">
            <w:fldChar w:fldCharType="separate"/>
          </w:r>
          <w:r w:rsidR="00695A23">
            <w:rPr>
              <w:noProof/>
              <w:lang w:val="en-US"/>
            </w:rPr>
            <w:t>(Schafer, 2018)</w:t>
          </w:r>
          <w:r w:rsidR="00695A23">
            <w:fldChar w:fldCharType="end"/>
          </w:r>
        </w:sdtContent>
      </w:sdt>
      <w:r w:rsidR="001E51D2">
        <w:t>This is used to correctly initialise the Auction module</w:t>
      </w:r>
      <w:r w:rsidR="00966356">
        <w:t>, it imports other files into one place and adds some app.</w:t>
      </w:r>
      <w:r w:rsidR="00870772">
        <w:t xml:space="preserve"> </w:t>
      </w:r>
      <w:r w:rsidR="00966356">
        <w:t xml:space="preserve">configs for </w:t>
      </w:r>
      <w:r w:rsidR="00580273">
        <w:t>routes.py to use</w:t>
      </w:r>
      <w:r w:rsidR="00CE66E0">
        <w:rPr>
          <w:noProof/>
        </w:rPr>
        <w:t>.</w:t>
      </w:r>
      <w:r w:rsidR="002350A0">
        <w:rPr>
          <w:noProof/>
        </w:rPr>
        <w:t xml:space="preserve"> </w:t>
      </w:r>
    </w:p>
    <w:tbl>
      <w:tblPr>
        <w:tblStyle w:val="TableGrid"/>
        <w:tblpPr w:leftFromText="180" w:rightFromText="180" w:vertAnchor="text" w:horzAnchor="margin" w:tblpY="-42"/>
        <w:tblW w:w="0" w:type="auto"/>
        <w:tblLook w:val="04A0" w:firstRow="1" w:lastRow="0" w:firstColumn="1" w:lastColumn="0" w:noHBand="0" w:noVBand="1"/>
      </w:tblPr>
      <w:tblGrid>
        <w:gridCol w:w="1255"/>
        <w:gridCol w:w="2250"/>
        <w:gridCol w:w="4008"/>
      </w:tblGrid>
      <w:tr w:rsidR="001A4675" w14:paraId="7A13679A" w14:textId="77777777" w:rsidTr="001A4675">
        <w:trPr>
          <w:trHeight w:val="310"/>
        </w:trPr>
        <w:tc>
          <w:tcPr>
            <w:tcW w:w="1255" w:type="dxa"/>
          </w:tcPr>
          <w:p w14:paraId="24E0830A" w14:textId="0EB13CB2" w:rsidR="001A4675" w:rsidRDefault="001A4675" w:rsidP="001A4675">
            <w:r>
              <w:t>Imports:</w:t>
            </w:r>
          </w:p>
        </w:tc>
        <w:tc>
          <w:tcPr>
            <w:tcW w:w="2250" w:type="dxa"/>
          </w:tcPr>
          <w:p w14:paraId="3A9AEE28" w14:textId="77777777" w:rsidR="00964CDB" w:rsidRPr="00964CDB" w:rsidRDefault="00964CDB" w:rsidP="00964CD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n-GB"/>
              </w:rPr>
            </w:pPr>
            <w:r w:rsidRPr="00964CDB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eastAsia="en-GB"/>
              </w:rPr>
              <w:t>from</w:t>
            </w:r>
            <w:r w:rsidRPr="00964CDB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n-GB"/>
              </w:rPr>
              <w:t xml:space="preserve"> </w:t>
            </w:r>
            <w:r w:rsidRPr="00964CDB">
              <w:rPr>
                <w:rFonts w:ascii="Consolas" w:eastAsia="Times New Roman" w:hAnsi="Consolas" w:cs="Times New Roman"/>
                <w:color w:val="4EC9B0"/>
                <w:sz w:val="16"/>
                <w:szCs w:val="16"/>
                <w:lang w:eastAsia="en-GB"/>
              </w:rPr>
              <w:t>flask</w:t>
            </w:r>
            <w:r w:rsidRPr="00964CDB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n-GB"/>
              </w:rPr>
              <w:t xml:space="preserve"> </w:t>
            </w:r>
            <w:r w:rsidRPr="00964CDB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eastAsia="en-GB"/>
              </w:rPr>
              <w:t>import</w:t>
            </w:r>
            <w:r w:rsidRPr="00964CDB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n-GB"/>
              </w:rPr>
              <w:t xml:space="preserve"> </w:t>
            </w:r>
            <w:r w:rsidRPr="00964CDB">
              <w:rPr>
                <w:rFonts w:ascii="Consolas" w:eastAsia="Times New Roman" w:hAnsi="Consolas" w:cs="Times New Roman"/>
                <w:color w:val="4EC9B0"/>
                <w:sz w:val="16"/>
                <w:szCs w:val="16"/>
                <w:lang w:eastAsia="en-GB"/>
              </w:rPr>
              <w:t>Flask</w:t>
            </w:r>
          </w:p>
          <w:p w14:paraId="540FE502" w14:textId="48EE0D24" w:rsidR="001A4675" w:rsidRDefault="001A4675" w:rsidP="001A4675"/>
        </w:tc>
        <w:tc>
          <w:tcPr>
            <w:tcW w:w="4008" w:type="dxa"/>
          </w:tcPr>
          <w:p w14:paraId="00D1576B" w14:textId="52153C75" w:rsidR="001A4675" w:rsidRDefault="00964CDB" w:rsidP="001A4675">
            <w:r>
              <w:t>Imports main flask module used mainly in routes.py</w:t>
            </w:r>
          </w:p>
        </w:tc>
      </w:tr>
      <w:tr w:rsidR="001A4675" w14:paraId="64DC197B" w14:textId="77777777" w:rsidTr="001A4675">
        <w:trPr>
          <w:trHeight w:val="297"/>
        </w:trPr>
        <w:tc>
          <w:tcPr>
            <w:tcW w:w="1255" w:type="dxa"/>
          </w:tcPr>
          <w:p w14:paraId="557A86F1" w14:textId="77777777" w:rsidR="001A4675" w:rsidRPr="00AF0F13" w:rsidRDefault="001A4675" w:rsidP="001A4675">
            <w:pPr>
              <w:rPr>
                <w:sz w:val="16"/>
                <w:szCs w:val="16"/>
              </w:rPr>
            </w:pPr>
          </w:p>
        </w:tc>
        <w:tc>
          <w:tcPr>
            <w:tcW w:w="2250" w:type="dxa"/>
          </w:tcPr>
          <w:p w14:paraId="7D245F5C" w14:textId="77777777" w:rsidR="00AF0F13" w:rsidRPr="00AF0F13" w:rsidRDefault="00AF0F13" w:rsidP="00AF0F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n-GB"/>
              </w:rPr>
            </w:pPr>
            <w:r w:rsidRPr="00AF0F13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eastAsia="en-GB"/>
              </w:rPr>
              <w:t>from</w:t>
            </w:r>
            <w:r w:rsidRPr="00AF0F13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n-GB"/>
              </w:rPr>
              <w:t xml:space="preserve"> </w:t>
            </w:r>
            <w:r w:rsidRPr="00AF0F13">
              <w:rPr>
                <w:rFonts w:ascii="Consolas" w:eastAsia="Times New Roman" w:hAnsi="Consolas" w:cs="Times New Roman"/>
                <w:color w:val="4EC9B0"/>
                <w:sz w:val="16"/>
                <w:szCs w:val="16"/>
                <w:lang w:eastAsia="en-GB"/>
              </w:rPr>
              <w:t>flask_sqlalchemy</w:t>
            </w:r>
            <w:r w:rsidRPr="00AF0F13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n-GB"/>
              </w:rPr>
              <w:t xml:space="preserve"> </w:t>
            </w:r>
            <w:r w:rsidRPr="00AF0F13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eastAsia="en-GB"/>
              </w:rPr>
              <w:t>import</w:t>
            </w:r>
            <w:r w:rsidRPr="00AF0F13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eastAsia="en-GB"/>
              </w:rPr>
              <w:t xml:space="preserve"> </w:t>
            </w:r>
            <w:r w:rsidRPr="00AF0F13">
              <w:rPr>
                <w:rFonts w:ascii="Consolas" w:eastAsia="Times New Roman" w:hAnsi="Consolas" w:cs="Times New Roman"/>
                <w:color w:val="4EC9B0"/>
                <w:sz w:val="16"/>
                <w:szCs w:val="16"/>
                <w:lang w:eastAsia="en-GB"/>
              </w:rPr>
              <w:t>SQLAlchemy</w:t>
            </w:r>
          </w:p>
          <w:p w14:paraId="5897A4A4" w14:textId="77777777" w:rsidR="001A4675" w:rsidRPr="00AF0F13" w:rsidRDefault="001A4675" w:rsidP="001A4675">
            <w:pPr>
              <w:rPr>
                <w:sz w:val="16"/>
                <w:szCs w:val="16"/>
              </w:rPr>
            </w:pPr>
          </w:p>
        </w:tc>
        <w:tc>
          <w:tcPr>
            <w:tcW w:w="4008" w:type="dxa"/>
          </w:tcPr>
          <w:p w14:paraId="005D96C7" w14:textId="62C517CA" w:rsidR="00C6527D" w:rsidRDefault="00AF0F13" w:rsidP="001A4675">
            <w:r>
              <w:t>Imports SQL Alchemy used</w:t>
            </w:r>
            <w:r w:rsidR="00C6527D">
              <w:t xml:space="preserve"> for </w:t>
            </w:r>
            <w:r w:rsidR="006E52FC">
              <w:t>SQL</w:t>
            </w:r>
            <w:r w:rsidR="00C6527D">
              <w:t xml:space="preserve"> tables </w:t>
            </w:r>
          </w:p>
          <w:p w14:paraId="2C59D90B" w14:textId="544248A3" w:rsidR="00B54186" w:rsidRDefault="00B54186" w:rsidP="001A4675">
            <w:r>
              <w:t>Sql_auction.py for creating tables</w:t>
            </w:r>
          </w:p>
          <w:p w14:paraId="4C94004B" w14:textId="1F2F2861" w:rsidR="001A4675" w:rsidRDefault="00B54186" w:rsidP="001A4675">
            <w:r>
              <w:t>Routes.py</w:t>
            </w:r>
            <w:r w:rsidR="00C6527D">
              <w:t xml:space="preserve"> </w:t>
            </w:r>
            <w:r>
              <w:t>for adding/altering rows in tables</w:t>
            </w:r>
          </w:p>
        </w:tc>
      </w:tr>
      <w:tr w:rsidR="005E65C1" w14:paraId="62391933" w14:textId="77777777" w:rsidTr="001A4675">
        <w:trPr>
          <w:trHeight w:val="297"/>
        </w:trPr>
        <w:tc>
          <w:tcPr>
            <w:tcW w:w="1255" w:type="dxa"/>
          </w:tcPr>
          <w:p w14:paraId="2D36DBAC" w14:textId="77777777" w:rsidR="005E65C1" w:rsidRPr="00AF0F13" w:rsidRDefault="005E65C1" w:rsidP="001A4675">
            <w:pPr>
              <w:rPr>
                <w:sz w:val="16"/>
                <w:szCs w:val="16"/>
              </w:rPr>
            </w:pPr>
          </w:p>
        </w:tc>
        <w:tc>
          <w:tcPr>
            <w:tcW w:w="2250" w:type="dxa"/>
          </w:tcPr>
          <w:p w14:paraId="2C9619F8" w14:textId="44A3D542" w:rsidR="005E65C1" w:rsidRPr="00AF0F13" w:rsidRDefault="005E65C1" w:rsidP="00AF0F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eastAsia="en-GB"/>
              </w:rPr>
            </w:pPr>
            <w:r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eastAsia="en-GB"/>
              </w:rPr>
              <w:t>import os</w:t>
            </w:r>
          </w:p>
        </w:tc>
        <w:tc>
          <w:tcPr>
            <w:tcW w:w="4008" w:type="dxa"/>
          </w:tcPr>
          <w:p w14:paraId="156F19AF" w14:textId="404A71EC" w:rsidR="005E65C1" w:rsidRDefault="00454CCD" w:rsidP="001A4675">
            <w:r>
              <w:t xml:space="preserve">used to get correct directories </w:t>
            </w:r>
          </w:p>
        </w:tc>
      </w:tr>
      <w:tr w:rsidR="009416E7" w14:paraId="38952701" w14:textId="77777777" w:rsidTr="001A4675">
        <w:trPr>
          <w:trHeight w:val="297"/>
        </w:trPr>
        <w:tc>
          <w:tcPr>
            <w:tcW w:w="1255" w:type="dxa"/>
          </w:tcPr>
          <w:p w14:paraId="5BC1F426" w14:textId="77777777" w:rsidR="009416E7" w:rsidRPr="00AF0F13" w:rsidRDefault="009416E7" w:rsidP="001A4675">
            <w:pPr>
              <w:rPr>
                <w:sz w:val="16"/>
                <w:szCs w:val="16"/>
              </w:rPr>
            </w:pPr>
          </w:p>
        </w:tc>
        <w:tc>
          <w:tcPr>
            <w:tcW w:w="2250" w:type="dxa"/>
          </w:tcPr>
          <w:p w14:paraId="3AC0309E" w14:textId="64BD12B7" w:rsidR="009416E7" w:rsidRDefault="009416E7" w:rsidP="00AF0F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eastAsia="en-GB"/>
              </w:rPr>
            </w:pPr>
            <w:r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eastAsia="en-GB"/>
              </w:rPr>
              <w:t>from Auction import routes</w:t>
            </w:r>
          </w:p>
        </w:tc>
        <w:tc>
          <w:tcPr>
            <w:tcW w:w="4008" w:type="dxa"/>
          </w:tcPr>
          <w:p w14:paraId="7A15FCEE" w14:textId="4F4C551A" w:rsidR="009416E7" w:rsidRDefault="006E52FC" w:rsidP="001A4675">
            <w:r>
              <w:t xml:space="preserve">Imports routes after configs and other imports so it initializes correctly </w:t>
            </w:r>
          </w:p>
        </w:tc>
      </w:tr>
    </w:tbl>
    <w:p w14:paraId="27243BB1" w14:textId="5CB82427" w:rsidR="001E51D2" w:rsidRDefault="001E51D2" w:rsidP="001E51D2"/>
    <w:p w14:paraId="1F4FC69C" w14:textId="52830B5D" w:rsidR="00CE66E0" w:rsidRDefault="00CE66E0" w:rsidP="001E51D2"/>
    <w:p w14:paraId="0857CD93" w14:textId="2B762B43" w:rsidR="00CE66E0" w:rsidRDefault="00CE66E0" w:rsidP="001E51D2"/>
    <w:p w14:paraId="6F667F48" w14:textId="4A2DD41C" w:rsidR="00CE66E0" w:rsidRDefault="00CE66E0" w:rsidP="001E51D2"/>
    <w:p w14:paraId="5B2EFFD3" w14:textId="351930B2" w:rsidR="00CE66E0" w:rsidRDefault="00CE66E0" w:rsidP="001E51D2"/>
    <w:p w14:paraId="579D3389" w14:textId="77777777" w:rsidR="00C75308" w:rsidRDefault="00C75308" w:rsidP="001E51D2"/>
    <w:p w14:paraId="4642352C" w14:textId="503335A1" w:rsidR="009416E7" w:rsidRDefault="00454CCD" w:rsidP="001E51D2">
      <w:r>
        <w:t xml:space="preserve">Line </w:t>
      </w:r>
      <w:r w:rsidR="00B7780D">
        <w:t xml:space="preserve">17: Finds path for image folder, this is necessary as </w:t>
      </w:r>
      <w:r w:rsidR="00BB3C74">
        <w:t xml:space="preserve">the user could have the folder in any </w:t>
      </w:r>
      <w:r w:rsidR="006E52FC">
        <w:t>directory,</w:t>
      </w:r>
      <w:r w:rsidR="00BB3C74">
        <w:t xml:space="preserve"> so it needs to be able to </w:t>
      </w:r>
      <w:r w:rsidR="009416E7">
        <w:t>adapt depending on where it is stored.</w:t>
      </w:r>
    </w:p>
    <w:p w14:paraId="335BDE72" w14:textId="77777777" w:rsidR="00CE66E0" w:rsidRPr="001E51D2" w:rsidRDefault="00CE66E0" w:rsidP="001E51D2"/>
    <w:p w14:paraId="709EF355" w14:textId="794A49F5" w:rsidR="00105246" w:rsidRDefault="00005898" w:rsidP="00005898">
      <w:pPr>
        <w:pStyle w:val="Heading2"/>
      </w:pPr>
      <w:bookmarkStart w:id="6" w:name="_Toc89463508"/>
      <w:r>
        <w:t>sql_auction.py</w:t>
      </w:r>
      <w:bookmarkEnd w:id="6"/>
    </w:p>
    <w:p w14:paraId="471177EB" w14:textId="5AA5C98A" w:rsidR="00FE2DEB" w:rsidRDefault="00954E08" w:rsidP="00F93B97">
      <w:r>
        <w:t xml:space="preserve">this file </w:t>
      </w:r>
      <w:r w:rsidR="001003F0">
        <w:t xml:space="preserve">creates both the Item and User </w:t>
      </w:r>
      <w:r w:rsidR="00FD10CC">
        <w:t>SQLite</w:t>
      </w:r>
      <w:r w:rsidR="001003F0">
        <w:t xml:space="preserve"> tables</w:t>
      </w:r>
      <w:r w:rsidR="006E0F21">
        <w:t xml:space="preserve"> using </w:t>
      </w:r>
      <w:r w:rsidR="00870772">
        <w:t xml:space="preserve">the </w:t>
      </w:r>
      <w:r w:rsidR="006E0F21">
        <w:t xml:space="preserve">sqlalchemy module. This module uses blueprints to define </w:t>
      </w:r>
      <w:r w:rsidR="00382B20">
        <w:t xml:space="preserve">the structure of </w:t>
      </w:r>
      <w:r w:rsidR="009828B0">
        <w:t>SQL</w:t>
      </w:r>
      <w:r w:rsidR="00382B20">
        <w:t xml:space="preserve"> tables</w:t>
      </w:r>
      <w:r w:rsidR="00B871BB">
        <w:t xml:space="preserve">. I </w:t>
      </w:r>
      <w:r w:rsidR="00870772">
        <w:t>learned</w:t>
      </w:r>
      <w:r w:rsidR="00B871BB">
        <w:t xml:space="preserve"> how to Structure and get this working </w:t>
      </w:r>
      <w:r w:rsidR="003A0D85">
        <w:t>properly with a YouTube video by</w:t>
      </w:r>
      <w:sdt>
        <w:sdtPr>
          <w:id w:val="1793937054"/>
          <w:citation/>
        </w:sdtPr>
        <w:sdtEndPr/>
        <w:sdtContent>
          <w:r w:rsidR="00D41B6B">
            <w:fldChar w:fldCharType="begin"/>
          </w:r>
          <w:r w:rsidR="00D41B6B">
            <w:rPr>
              <w:lang w:val="en-US"/>
            </w:rPr>
            <w:instrText xml:space="preserve"> CITATION Tec18 \l 1033 </w:instrText>
          </w:r>
          <w:r w:rsidR="00D41B6B">
            <w:fldChar w:fldCharType="separate"/>
          </w:r>
          <w:r w:rsidR="00D41B6B">
            <w:rPr>
              <w:noProof/>
              <w:lang w:val="en-US"/>
            </w:rPr>
            <w:t xml:space="preserve"> (Tim, 2018)</w:t>
          </w:r>
          <w:r w:rsidR="00D41B6B">
            <w:fldChar w:fldCharType="end"/>
          </w:r>
        </w:sdtContent>
      </w:sdt>
    </w:p>
    <w:p w14:paraId="0BEDCEB2" w14:textId="06598184" w:rsidR="00AB36EE" w:rsidRPr="00AB36EE" w:rsidRDefault="00AB36EE" w:rsidP="00AB36E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AB36EE">
        <w:rPr>
          <w:rFonts w:ascii="Consolas" w:hAnsi="Consolas"/>
          <w:color w:val="CE9178"/>
          <w:sz w:val="14"/>
          <w:szCs w:val="14"/>
        </w:rPr>
        <w:t xml:space="preserve"> </w:t>
      </w:r>
      <w:r w:rsidRPr="00AB36EE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'''</w:t>
      </w:r>
    </w:p>
    <w:p w14:paraId="3D1F4966" w14:textId="77777777" w:rsidR="00AB36EE" w:rsidRPr="00AB36EE" w:rsidRDefault="00AB36EE" w:rsidP="00AB36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AB36EE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User Table</w:t>
      </w:r>
    </w:p>
    <w:p w14:paraId="744F9383" w14:textId="77777777" w:rsidR="00AB36EE" w:rsidRPr="00AB36EE" w:rsidRDefault="00AB36EE" w:rsidP="00AB36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AB36EE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takes:</w:t>
      </w:r>
    </w:p>
    <w:p w14:paraId="2BDAF10B" w14:textId="50B8E89E" w:rsidR="00AB36EE" w:rsidRPr="00AB36EE" w:rsidRDefault="00AB36EE" w:rsidP="00AB36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AB36EE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Username, Password, Email, Phone Number</w:t>
      </w:r>
    </w:p>
    <w:p w14:paraId="095DEE91" w14:textId="77777777" w:rsidR="00AB36EE" w:rsidRPr="00AB36EE" w:rsidRDefault="00AB36EE" w:rsidP="00AB36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AB36EE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'''</w:t>
      </w:r>
    </w:p>
    <w:p w14:paraId="7395F3A9" w14:textId="77777777" w:rsidR="00AB36EE" w:rsidRPr="00AB36EE" w:rsidRDefault="00AB36EE" w:rsidP="00AB36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AB36EE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class</w:t>
      </w: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AB36EE">
        <w:rPr>
          <w:rFonts w:ascii="Consolas" w:eastAsia="Times New Roman" w:hAnsi="Consolas" w:cs="Times New Roman"/>
          <w:color w:val="4EC9B0"/>
          <w:sz w:val="14"/>
          <w:szCs w:val="14"/>
          <w:lang w:eastAsia="en-GB"/>
        </w:rPr>
        <w:t>User</w:t>
      </w: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AB36E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db</w:t>
      </w: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AB36E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Model</w:t>
      </w: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):</w:t>
      </w:r>
    </w:p>
    <w:p w14:paraId="5AB18311" w14:textId="77777777" w:rsidR="00AB36EE" w:rsidRPr="00AB36EE" w:rsidRDefault="00AB36EE" w:rsidP="00AB36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AB36E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user_id</w:t>
      </w: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AB36E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db</w:t>
      </w: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.Column(</w:t>
      </w:r>
      <w:r w:rsidRPr="00AB36E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db</w:t>
      </w: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.Integer, </w:t>
      </w:r>
      <w:r w:rsidRPr="00AB36E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primary_key</w:t>
      </w: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AB36EE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True</w:t>
      </w: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</w:t>
      </w:r>
    </w:p>
    <w:p w14:paraId="66FE19EF" w14:textId="77777777" w:rsidR="00AB36EE" w:rsidRPr="00AB36EE" w:rsidRDefault="00AB36EE" w:rsidP="00AB36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AB36E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username</w:t>
      </w: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AB36E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db</w:t>
      </w: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.Column(</w:t>
      </w:r>
      <w:r w:rsidRPr="00AB36E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db</w:t>
      </w: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.String(</w:t>
      </w:r>
      <w:r w:rsidRPr="00AB36EE">
        <w:rPr>
          <w:rFonts w:ascii="Consolas" w:eastAsia="Times New Roman" w:hAnsi="Consolas" w:cs="Times New Roman"/>
          <w:color w:val="B5CEA8"/>
          <w:sz w:val="14"/>
          <w:szCs w:val="14"/>
          <w:lang w:eastAsia="en-GB"/>
        </w:rPr>
        <w:t>100</w:t>
      </w: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))</w:t>
      </w:r>
    </w:p>
    <w:p w14:paraId="3D35E235" w14:textId="77777777" w:rsidR="00AB36EE" w:rsidRPr="00AB36EE" w:rsidRDefault="00AB36EE" w:rsidP="00AB36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AB36E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password</w:t>
      </w: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AB36E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db</w:t>
      </w: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.Column(</w:t>
      </w:r>
      <w:r w:rsidRPr="00AB36E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db</w:t>
      </w: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.String(</w:t>
      </w:r>
      <w:r w:rsidRPr="00AB36EE">
        <w:rPr>
          <w:rFonts w:ascii="Consolas" w:eastAsia="Times New Roman" w:hAnsi="Consolas" w:cs="Times New Roman"/>
          <w:color w:val="B5CEA8"/>
          <w:sz w:val="14"/>
          <w:szCs w:val="14"/>
          <w:lang w:eastAsia="en-GB"/>
        </w:rPr>
        <w:t>50</w:t>
      </w: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))</w:t>
      </w:r>
    </w:p>
    <w:p w14:paraId="5733D2CF" w14:textId="77777777" w:rsidR="00AB36EE" w:rsidRPr="00AB36EE" w:rsidRDefault="00AB36EE" w:rsidP="00AB36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AB36E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email</w:t>
      </w: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AB36E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db</w:t>
      </w: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.Column(</w:t>
      </w:r>
      <w:r w:rsidRPr="00AB36E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db</w:t>
      </w: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.String(</w:t>
      </w:r>
      <w:r w:rsidRPr="00AB36EE">
        <w:rPr>
          <w:rFonts w:ascii="Consolas" w:eastAsia="Times New Roman" w:hAnsi="Consolas" w:cs="Times New Roman"/>
          <w:color w:val="B5CEA8"/>
          <w:sz w:val="14"/>
          <w:szCs w:val="14"/>
          <w:lang w:eastAsia="en-GB"/>
        </w:rPr>
        <w:t>100</w:t>
      </w: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))</w:t>
      </w:r>
    </w:p>
    <w:p w14:paraId="7A2B3AF1" w14:textId="77777777" w:rsidR="00AB36EE" w:rsidRPr="00AB36EE" w:rsidRDefault="00AB36EE" w:rsidP="00AB36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AB36E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phone</w:t>
      </w: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AB36E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db</w:t>
      </w: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.Column(</w:t>
      </w:r>
      <w:r w:rsidRPr="00AB36E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db</w:t>
      </w: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.Integer)</w:t>
      </w:r>
    </w:p>
    <w:p w14:paraId="67813765" w14:textId="77777777" w:rsidR="00AB36EE" w:rsidRPr="00AB36EE" w:rsidRDefault="00AB36EE" w:rsidP="00AB36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</w:p>
    <w:p w14:paraId="633703AB" w14:textId="77777777" w:rsidR="00AB36EE" w:rsidRPr="00AB36EE" w:rsidRDefault="00AB36EE" w:rsidP="00AB36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AB36EE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def</w:t>
      </w: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AB36EE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__init__</w:t>
      </w: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AB36E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self</w:t>
      </w: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, </w:t>
      </w:r>
      <w:r w:rsidRPr="00AB36E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name</w:t>
      </w: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, </w:t>
      </w:r>
      <w:r w:rsidRPr="00AB36E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email</w:t>
      </w: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, </w:t>
      </w:r>
      <w:r w:rsidRPr="00AB36E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password</w:t>
      </w: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, </w:t>
      </w:r>
      <w:r w:rsidRPr="00AB36E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phone</w:t>
      </w: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):</w:t>
      </w:r>
    </w:p>
    <w:p w14:paraId="50949920" w14:textId="77777777" w:rsidR="00AB36EE" w:rsidRPr="00AB36EE" w:rsidRDefault="00AB36EE" w:rsidP="00AB36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AB36E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self</w:t>
      </w: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AB36E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username</w:t>
      </w: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AB36E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name</w:t>
      </w:r>
    </w:p>
    <w:p w14:paraId="6FC350F1" w14:textId="77777777" w:rsidR="00AB36EE" w:rsidRPr="00AB36EE" w:rsidRDefault="00AB36EE" w:rsidP="00AB36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AB36E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self</w:t>
      </w: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AB36E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password</w:t>
      </w: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AB36E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password</w:t>
      </w:r>
    </w:p>
    <w:p w14:paraId="3305121B" w14:textId="77777777" w:rsidR="00AB36EE" w:rsidRPr="00AB36EE" w:rsidRDefault="00AB36EE" w:rsidP="00AB36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AB36E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self</w:t>
      </w: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AB36E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email</w:t>
      </w: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AB36E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email</w:t>
      </w:r>
    </w:p>
    <w:p w14:paraId="649466A8" w14:textId="77777777" w:rsidR="00AB36EE" w:rsidRPr="00AB36EE" w:rsidRDefault="00AB36EE" w:rsidP="00AB36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AB36E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self</w:t>
      </w: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AB36E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phone</w:t>
      </w:r>
      <w:r w:rsidRPr="00AB36E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AB36E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phone</w:t>
      </w:r>
    </w:p>
    <w:p w14:paraId="20F29907" w14:textId="77777777" w:rsidR="00AB36EE" w:rsidRDefault="00AB36EE" w:rsidP="00F93B97"/>
    <w:p w14:paraId="34A5C12A" w14:textId="2844C02C" w:rsidR="00025636" w:rsidRDefault="00AA3266" w:rsidP="00F93B97">
      <w:r>
        <w:t xml:space="preserve">The User Table </w:t>
      </w:r>
      <w:r w:rsidR="00FA62B3">
        <w:t xml:space="preserve">contains attributes: id, username, password, </w:t>
      </w:r>
      <w:r w:rsidR="007E595B">
        <w:t>email,</w:t>
      </w:r>
      <w:r w:rsidR="00FA62B3">
        <w:t xml:space="preserve"> and phone number</w:t>
      </w:r>
      <w:r w:rsidR="00142034">
        <w:t xml:space="preserve">, it is used to store </w:t>
      </w:r>
      <w:r w:rsidR="00870772">
        <w:t>users’</w:t>
      </w:r>
      <w:r w:rsidR="00142034">
        <w:t xml:space="preserve"> </w:t>
      </w:r>
      <w:r w:rsidR="00103350">
        <w:t>registration info, so it can be looked up when a user tries to log back in</w:t>
      </w:r>
      <w:r w:rsidR="00A84939">
        <w:t xml:space="preserve">. </w:t>
      </w:r>
    </w:p>
    <w:p w14:paraId="6A896D2F" w14:textId="77777777" w:rsidR="00025636" w:rsidRPr="00025636" w:rsidRDefault="00025636" w:rsidP="000256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2563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'''</w:t>
      </w:r>
    </w:p>
    <w:p w14:paraId="352E9C56" w14:textId="77777777" w:rsidR="00025636" w:rsidRPr="00025636" w:rsidRDefault="00025636" w:rsidP="000256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2563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Item Table</w:t>
      </w:r>
    </w:p>
    <w:p w14:paraId="5830572C" w14:textId="77777777" w:rsidR="00025636" w:rsidRPr="00025636" w:rsidRDefault="00025636" w:rsidP="000256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2563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takes:</w:t>
      </w:r>
    </w:p>
    <w:p w14:paraId="518D1B35" w14:textId="4FCA6F52" w:rsidR="00025636" w:rsidRPr="00025636" w:rsidRDefault="00025636" w:rsidP="000256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2563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Item Name, Image Name, Item Description, Start Date, End Date, Username(</w:t>
      </w:r>
      <w:r w:rsidR="00870772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Foreign</w:t>
      </w:r>
      <w:r w:rsidRPr="0002563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 xml:space="preserve"> key from User Table), Current Bid, Sold </w:t>
      </w:r>
    </w:p>
    <w:p w14:paraId="2D59B37F" w14:textId="77777777" w:rsidR="00025636" w:rsidRPr="00025636" w:rsidRDefault="00025636" w:rsidP="000256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2563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'''</w:t>
      </w:r>
    </w:p>
    <w:p w14:paraId="6547D08C" w14:textId="77777777" w:rsidR="00025636" w:rsidRPr="00025636" w:rsidRDefault="00025636" w:rsidP="000256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25636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class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025636">
        <w:rPr>
          <w:rFonts w:ascii="Consolas" w:eastAsia="Times New Roman" w:hAnsi="Consolas" w:cs="Times New Roman"/>
          <w:color w:val="4EC9B0"/>
          <w:sz w:val="14"/>
          <w:szCs w:val="14"/>
          <w:lang w:eastAsia="en-GB"/>
        </w:rPr>
        <w:t>Item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db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Model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):</w:t>
      </w:r>
    </w:p>
    <w:p w14:paraId="0F187AA8" w14:textId="77777777" w:rsidR="00025636" w:rsidRPr="00025636" w:rsidRDefault="00025636" w:rsidP="000256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item_id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db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.Column(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db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.Integer,  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primary_key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= </w:t>
      </w:r>
      <w:r w:rsidRPr="00025636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True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</w:t>
      </w:r>
    </w:p>
    <w:p w14:paraId="392632CF" w14:textId="77777777" w:rsidR="00025636" w:rsidRPr="00025636" w:rsidRDefault="00025636" w:rsidP="000256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name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db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.Column(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db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.String(</w:t>
      </w:r>
      <w:r w:rsidRPr="00025636">
        <w:rPr>
          <w:rFonts w:ascii="Consolas" w:eastAsia="Times New Roman" w:hAnsi="Consolas" w:cs="Times New Roman"/>
          <w:color w:val="B5CEA8"/>
          <w:sz w:val="14"/>
          <w:szCs w:val="14"/>
          <w:lang w:eastAsia="en-GB"/>
        </w:rPr>
        <w:t>50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))</w:t>
      </w:r>
    </w:p>
    <w:p w14:paraId="0977F662" w14:textId="77777777" w:rsidR="00025636" w:rsidRPr="00025636" w:rsidRDefault="00025636" w:rsidP="000256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img_name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db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.Column(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db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.String(</w:t>
      </w:r>
      <w:r w:rsidRPr="00025636">
        <w:rPr>
          <w:rFonts w:ascii="Consolas" w:eastAsia="Times New Roman" w:hAnsi="Consolas" w:cs="Times New Roman"/>
          <w:color w:val="B5CEA8"/>
          <w:sz w:val="14"/>
          <w:szCs w:val="14"/>
          <w:lang w:eastAsia="en-GB"/>
        </w:rPr>
        <w:t>50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))</w:t>
      </w:r>
    </w:p>
    <w:p w14:paraId="5A33D681" w14:textId="77777777" w:rsidR="00025636" w:rsidRPr="00025636" w:rsidRDefault="00025636" w:rsidP="000256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desc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db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.Column(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db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.String(</w:t>
      </w:r>
      <w:r w:rsidRPr="00025636">
        <w:rPr>
          <w:rFonts w:ascii="Consolas" w:eastAsia="Times New Roman" w:hAnsi="Consolas" w:cs="Times New Roman"/>
          <w:color w:val="B5CEA8"/>
          <w:sz w:val="14"/>
          <w:szCs w:val="14"/>
          <w:lang w:eastAsia="en-GB"/>
        </w:rPr>
        <w:t>200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))</w:t>
      </w:r>
    </w:p>
    <w:p w14:paraId="11B908F4" w14:textId="77777777" w:rsidR="00025636" w:rsidRPr="00025636" w:rsidRDefault="00025636" w:rsidP="000256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start_date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db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.Column(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db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.DateTime, 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default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025636">
        <w:rPr>
          <w:rFonts w:ascii="Consolas" w:eastAsia="Times New Roman" w:hAnsi="Consolas" w:cs="Times New Roman"/>
          <w:color w:val="4EC9B0"/>
          <w:sz w:val="14"/>
          <w:szCs w:val="14"/>
          <w:lang w:eastAsia="en-GB"/>
        </w:rPr>
        <w:t>datetime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025636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utcnow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())</w:t>
      </w:r>
    </w:p>
    <w:p w14:paraId="02993650" w14:textId="77777777" w:rsidR="00025636" w:rsidRPr="00025636" w:rsidRDefault="00025636" w:rsidP="000256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end_date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db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.Column(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db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.DateTime, 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default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025636">
        <w:rPr>
          <w:rFonts w:ascii="Consolas" w:eastAsia="Times New Roman" w:hAnsi="Consolas" w:cs="Times New Roman"/>
          <w:color w:val="4EC9B0"/>
          <w:sz w:val="14"/>
          <w:szCs w:val="14"/>
          <w:lang w:eastAsia="en-GB"/>
        </w:rPr>
        <w:t>datetime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025636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utcnow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()+</w:t>
      </w:r>
      <w:r w:rsidRPr="00025636">
        <w:rPr>
          <w:rFonts w:ascii="Consolas" w:eastAsia="Times New Roman" w:hAnsi="Consolas" w:cs="Times New Roman"/>
          <w:color w:val="4EC9B0"/>
          <w:sz w:val="14"/>
          <w:szCs w:val="14"/>
          <w:lang w:eastAsia="en-GB"/>
        </w:rPr>
        <w:t>timedelta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hours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025636">
        <w:rPr>
          <w:rFonts w:ascii="Consolas" w:eastAsia="Times New Roman" w:hAnsi="Consolas" w:cs="Times New Roman"/>
          <w:color w:val="B5CEA8"/>
          <w:sz w:val="14"/>
          <w:szCs w:val="14"/>
          <w:lang w:eastAsia="en-GB"/>
        </w:rPr>
        <w:t>12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))</w:t>
      </w:r>
    </w:p>
    <w:p w14:paraId="4AC53AFB" w14:textId="77777777" w:rsidR="00025636" w:rsidRPr="00025636" w:rsidRDefault="00025636" w:rsidP="000256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username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db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.Column(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db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.String, 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db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.ForeignKey(</w:t>
      </w:r>
      <w:r w:rsidRPr="0002563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"user.username"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))</w:t>
      </w:r>
    </w:p>
    <w:p w14:paraId="0B749791" w14:textId="77777777" w:rsidR="00025636" w:rsidRPr="00025636" w:rsidRDefault="00025636" w:rsidP="000256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current_bid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db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.Column(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db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.Integer, 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default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025636">
        <w:rPr>
          <w:rFonts w:ascii="Consolas" w:eastAsia="Times New Roman" w:hAnsi="Consolas" w:cs="Times New Roman"/>
          <w:color w:val="B5CEA8"/>
          <w:sz w:val="14"/>
          <w:szCs w:val="14"/>
          <w:lang w:eastAsia="en-GB"/>
        </w:rPr>
        <w:t>0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</w:t>
      </w:r>
    </w:p>
    <w:p w14:paraId="12E73AC5" w14:textId="77777777" w:rsidR="00025636" w:rsidRPr="00025636" w:rsidRDefault="00025636" w:rsidP="000256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sold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db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.Column(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db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.Boolean, 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default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025636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False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</w:t>
      </w:r>
    </w:p>
    <w:p w14:paraId="4BC647AC" w14:textId="77777777" w:rsidR="00025636" w:rsidRPr="00025636" w:rsidRDefault="00025636" w:rsidP="000256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</w:p>
    <w:p w14:paraId="10B85C7E" w14:textId="77777777" w:rsidR="00025636" w:rsidRPr="00025636" w:rsidRDefault="00025636" w:rsidP="000256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025636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def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025636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__init__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self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, 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name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, 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img_name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, 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desc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, 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username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):</w:t>
      </w:r>
    </w:p>
    <w:p w14:paraId="0BC0FA6F" w14:textId="77777777" w:rsidR="00025636" w:rsidRPr="00025636" w:rsidRDefault="00025636" w:rsidP="000256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self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name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name</w:t>
      </w:r>
    </w:p>
    <w:p w14:paraId="055431B2" w14:textId="77777777" w:rsidR="00025636" w:rsidRPr="00025636" w:rsidRDefault="00025636" w:rsidP="000256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self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img_name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img_name</w:t>
      </w:r>
    </w:p>
    <w:p w14:paraId="0A032414" w14:textId="77777777" w:rsidR="00025636" w:rsidRPr="00025636" w:rsidRDefault="00025636" w:rsidP="000256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self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desc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desc</w:t>
      </w:r>
    </w:p>
    <w:p w14:paraId="358BBF66" w14:textId="77777777" w:rsidR="00025636" w:rsidRPr="00025636" w:rsidRDefault="00025636" w:rsidP="000256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self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username</w:t>
      </w:r>
      <w:r w:rsidRPr="0002563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02563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username</w:t>
      </w:r>
    </w:p>
    <w:p w14:paraId="78F73ADC" w14:textId="77777777" w:rsidR="00025636" w:rsidRDefault="00025636" w:rsidP="00F93B97"/>
    <w:p w14:paraId="155D9DCF" w14:textId="1CA42A66" w:rsidR="00FF158B" w:rsidRDefault="00A84939" w:rsidP="00F93B97">
      <w:r>
        <w:t xml:space="preserve">The Item table contains attributes: name, </w:t>
      </w:r>
      <w:r w:rsidR="006C569C">
        <w:t xml:space="preserve">image name, description, start date, end date, username (this is a </w:t>
      </w:r>
      <w:r w:rsidR="00046ADE">
        <w:t>foreign key linked to the user table)</w:t>
      </w:r>
      <w:r w:rsidR="00262C15">
        <w:t>, current bid</w:t>
      </w:r>
      <w:r w:rsidR="00870772">
        <w:t>,</w:t>
      </w:r>
      <w:r w:rsidR="00A5280E">
        <w:t xml:space="preserve"> and sold. A new row is made when an object is made and then passed to the </w:t>
      </w:r>
    </w:p>
    <w:p w14:paraId="7D464114" w14:textId="06D354BD" w:rsidR="00FF158B" w:rsidRPr="00FF158B" w:rsidRDefault="00870772" w:rsidP="00FF15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DB</w:t>
      </w:r>
      <w:r w:rsidR="00FF158B" w:rsidRPr="00FF158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="00FF158B" w:rsidRPr="00FF158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session</w:t>
      </w:r>
      <w:r w:rsidR="00FF158B" w:rsidRPr="00FF158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="00FF158B" w:rsidRPr="00FF158B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add</w:t>
      </w:r>
      <w:r w:rsidR="00FF158B" w:rsidRPr="00FF158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() </w:t>
      </w:r>
    </w:p>
    <w:p w14:paraId="6BCC8174" w14:textId="5AE9E891" w:rsidR="00262C15" w:rsidRDefault="00A5280E" w:rsidP="00F93B97">
      <w:r>
        <w:t>function</w:t>
      </w:r>
      <w:r w:rsidR="00FF158B">
        <w:t>.</w:t>
      </w:r>
    </w:p>
    <w:p w14:paraId="29E52C04" w14:textId="079954A6" w:rsidR="005F1266" w:rsidRPr="005F1266" w:rsidRDefault="00870772" w:rsidP="005F1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DB</w:t>
      </w:r>
      <w:r w:rsidR="005F1266" w:rsidRPr="005F126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="005F1266" w:rsidRPr="005F1266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create_all</w:t>
      </w:r>
      <w:r w:rsidR="005F1266" w:rsidRPr="005F126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</w:t>
      </w:r>
    </w:p>
    <w:p w14:paraId="3A2C8E9B" w14:textId="2575455C" w:rsidR="00FE2DEB" w:rsidRDefault="005F1266" w:rsidP="00F93B97">
      <w:r>
        <w:t>creates both tables in a new .db file if they don’t already exist</w:t>
      </w:r>
    </w:p>
    <w:p w14:paraId="1B3BA722" w14:textId="1F76A5BA" w:rsidR="00FE2DEB" w:rsidRDefault="00FE2DEB" w:rsidP="00F93B97"/>
    <w:p w14:paraId="6692D644" w14:textId="69EC07A7" w:rsidR="00545A21" w:rsidRDefault="00EA0E8B" w:rsidP="00F93B97">
      <w:r>
        <w:softHyphen/>
      </w:r>
      <w:r>
        <w:softHyphen/>
      </w:r>
    </w:p>
    <w:p w14:paraId="7ED60E05" w14:textId="763EB521" w:rsidR="00545A21" w:rsidRDefault="00545A21" w:rsidP="00F93B97"/>
    <w:p w14:paraId="078A9D0C" w14:textId="158032B7" w:rsidR="00545A21" w:rsidRDefault="00545A21" w:rsidP="00F93B97"/>
    <w:p w14:paraId="55896F62" w14:textId="615D790F" w:rsidR="00105246" w:rsidRDefault="00105246" w:rsidP="00105246">
      <w:pPr>
        <w:pStyle w:val="Heading2"/>
      </w:pPr>
      <w:bookmarkStart w:id="7" w:name="_Toc89463509"/>
      <w:r>
        <w:t>Base.html</w:t>
      </w:r>
      <w:bookmarkEnd w:id="7"/>
    </w:p>
    <w:p w14:paraId="3AA3D158" w14:textId="57A95688" w:rsidR="00105246" w:rsidRDefault="00105246" w:rsidP="00105246">
      <w:r>
        <w:t xml:space="preserve">Base.html is a template that is inherited by all </w:t>
      </w:r>
      <w:r w:rsidR="00E3359C">
        <w:t>other templates</w:t>
      </w:r>
      <w:r w:rsidR="00466B12">
        <w:t xml:space="preserve"> I </w:t>
      </w:r>
      <w:r w:rsidR="00870772">
        <w:t>learned</w:t>
      </w:r>
      <w:r w:rsidR="00466B12">
        <w:t xml:space="preserve"> how to do this from another one of Tech with Tims tutorials</w:t>
      </w:r>
      <w:sdt>
        <w:sdtPr>
          <w:id w:val="1067223217"/>
          <w:citation/>
        </w:sdtPr>
        <w:sdtEndPr/>
        <w:sdtContent>
          <w:r w:rsidR="00466B12">
            <w:fldChar w:fldCharType="begin"/>
          </w:r>
          <w:r w:rsidR="00466B12">
            <w:rPr>
              <w:lang w:val="en-US"/>
            </w:rPr>
            <w:instrText xml:space="preserve"> CITATION Tec19 \l 1033 </w:instrText>
          </w:r>
          <w:r w:rsidR="00466B12">
            <w:fldChar w:fldCharType="separate"/>
          </w:r>
          <w:r w:rsidR="00466B12">
            <w:rPr>
              <w:noProof/>
              <w:lang w:val="en-US"/>
            </w:rPr>
            <w:t xml:space="preserve"> (Tim T. w., 2019)</w:t>
          </w:r>
          <w:r w:rsidR="00466B12">
            <w:fldChar w:fldCharType="end"/>
          </w:r>
        </w:sdtContent>
      </w:sdt>
      <w:r w:rsidR="00E3359C">
        <w:t xml:space="preserve">, this reduces rewritten code and saves </w:t>
      </w:r>
      <w:r w:rsidR="00052C36">
        <w:t xml:space="preserve">time. </w:t>
      </w:r>
      <w:r w:rsidR="00870772">
        <w:t>The main</w:t>
      </w:r>
      <w:r w:rsidR="006B3C7D">
        <w:t xml:space="preserve"> components in this template include linking bootstrap</w:t>
      </w:r>
      <w:r w:rsidR="00187FA7">
        <w:t>, the Navbar</w:t>
      </w:r>
      <w:r w:rsidR="00870772">
        <w:t>,</w:t>
      </w:r>
      <w:r w:rsidR="00187FA7">
        <w:t xml:space="preserve"> and message flashing.</w:t>
      </w:r>
    </w:p>
    <w:p w14:paraId="0B34B5F8" w14:textId="34774F7A" w:rsidR="00187FA7" w:rsidRDefault="00187FA7" w:rsidP="00866E38">
      <w:pPr>
        <w:pStyle w:val="Heading3"/>
      </w:pPr>
      <w:bookmarkStart w:id="8" w:name="_Toc89463510"/>
      <w:r>
        <w:t>Bootstrap</w:t>
      </w:r>
      <w:bookmarkEnd w:id="8"/>
    </w:p>
    <w:p w14:paraId="0088AC75" w14:textId="77777777" w:rsidR="008E0778" w:rsidRPr="008E0778" w:rsidRDefault="008E0778" w:rsidP="008E07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8E077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8E0778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head</w:t>
      </w:r>
      <w:r w:rsidRPr="008E077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164CBB94" w14:textId="77777777" w:rsidR="008E0778" w:rsidRPr="008E0778" w:rsidRDefault="008E0778" w:rsidP="008E07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8E077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8E077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8E0778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link</w:t>
      </w:r>
      <w:r w:rsidRPr="008E077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8E077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href</w:t>
      </w:r>
      <w:r w:rsidRPr="008E077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8E0778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"{{url_for('static', filename = 'stylesheet.css')}}"</w:t>
      </w:r>
      <w:r w:rsidRPr="008E077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8E077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rel</w:t>
      </w:r>
      <w:r w:rsidRPr="008E077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8E0778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"stylesheet"</w:t>
      </w:r>
      <w:r w:rsidRPr="008E077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18C4E3A7" w14:textId="77777777" w:rsidR="008E0778" w:rsidRPr="008E0778" w:rsidRDefault="008E0778" w:rsidP="008E07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8E077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8E077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8E0778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link</w:t>
      </w:r>
      <w:r w:rsidRPr="008E077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8E077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href</w:t>
      </w:r>
      <w:r w:rsidRPr="008E077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8E0778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"https://cdn.jsdelivr.net/npm/bootstrap@5.1.3/dist/css/bootstrap.min.css"</w:t>
      </w:r>
      <w:r w:rsidRPr="008E077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8E077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rel</w:t>
      </w:r>
      <w:r w:rsidRPr="008E077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8E0778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"stylesheet"</w:t>
      </w:r>
      <w:r w:rsidRPr="008E077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</w:p>
    <w:p w14:paraId="153D5F83" w14:textId="685FBEC9" w:rsidR="008E0778" w:rsidRPr="008E0778" w:rsidRDefault="008E0778" w:rsidP="008E07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8E077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8E077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integrity</w:t>
      </w:r>
      <w:r w:rsidRPr="008E077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8E0778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"sha384-1BmE4kWBq78iYhFldvKuhfTAU6auU8tT94WrHftjDbrCEXSU1oBoqyl2QvZ6jIW3"</w:t>
      </w:r>
      <w:r w:rsidRPr="008E077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8E077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crossorigin</w:t>
      </w:r>
      <w:r w:rsidRPr="008E077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8E0778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"anonymous"</w:t>
      </w:r>
      <w:r w:rsidRPr="008E077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6E85CF12" w14:textId="77777777" w:rsidR="008E0778" w:rsidRPr="008E0778" w:rsidRDefault="008E0778" w:rsidP="008E07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8E077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8E077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8E0778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title</w:t>
      </w:r>
      <w:r w:rsidRPr="008E077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8E077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{%block title%}{%endblock%}</w:t>
      </w:r>
      <w:r w:rsidRPr="008E077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8E0778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title</w:t>
      </w:r>
      <w:r w:rsidRPr="008E077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1E65E55E" w14:textId="77777777" w:rsidR="008E0778" w:rsidRPr="008E0778" w:rsidRDefault="008E0778" w:rsidP="008E07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8E077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8E077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8E0778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head</w:t>
      </w:r>
      <w:r w:rsidRPr="008E077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6030BA09" w14:textId="77777777" w:rsidR="008E0778" w:rsidRPr="008E0778" w:rsidRDefault="008E0778" w:rsidP="008E0778"/>
    <w:p w14:paraId="637ED03D" w14:textId="2BDFF164" w:rsidR="001A2CD3" w:rsidRDefault="00B84BAB" w:rsidP="00F5051A">
      <w:r>
        <w:t>The header of base.html includes the link to boo</w:t>
      </w:r>
      <w:r w:rsidR="003B549D">
        <w:t xml:space="preserve">tstrap which allows me to use </w:t>
      </w:r>
      <w:r w:rsidR="002C5C9F">
        <w:t>their</w:t>
      </w:r>
      <w:r w:rsidR="003B549D">
        <w:t xml:space="preserve"> libraries that include </w:t>
      </w:r>
      <w:r w:rsidR="00D27114">
        <w:t>layouts, Navbars, Buttons</w:t>
      </w:r>
      <w:r w:rsidR="00870772">
        <w:t>,</w:t>
      </w:r>
      <w:r w:rsidR="00D27114">
        <w:t xml:space="preserve"> and more that help round my website and make it look </w:t>
      </w:r>
      <w:r w:rsidR="00D67357">
        <w:t xml:space="preserve">professional without having to spend hours coding and designing them myself. I used </w:t>
      </w:r>
      <w:r w:rsidR="002C5C9F">
        <w:t>the bootstrap docs</w:t>
      </w:r>
      <w:sdt>
        <w:sdtPr>
          <w:id w:val="-1592459190"/>
          <w:citation/>
        </w:sdtPr>
        <w:sdtEndPr/>
        <w:sdtContent>
          <w:r w:rsidR="008E0778">
            <w:fldChar w:fldCharType="begin"/>
          </w:r>
          <w:r w:rsidR="008E0778">
            <w:rPr>
              <w:lang w:val="en-US"/>
            </w:rPr>
            <w:instrText xml:space="preserve"> CITATION Get21 \l 1033 </w:instrText>
          </w:r>
          <w:r w:rsidR="008E0778">
            <w:fldChar w:fldCharType="separate"/>
          </w:r>
          <w:r w:rsidR="008E0778">
            <w:rPr>
              <w:noProof/>
              <w:lang w:val="en-US"/>
            </w:rPr>
            <w:t xml:space="preserve"> (GetBootstrap.com, 2021)</w:t>
          </w:r>
          <w:r w:rsidR="008E0778">
            <w:fldChar w:fldCharType="end"/>
          </w:r>
        </w:sdtContent>
      </w:sdt>
      <w:r w:rsidR="002C5C9F">
        <w:t xml:space="preserve"> (</w:t>
      </w:r>
      <w:hyperlink r:id="rId14" w:history="1">
        <w:r w:rsidR="002C5C9F" w:rsidRPr="002C5C9F">
          <w:rPr>
            <w:rStyle w:val="Hyperlink"/>
          </w:rPr>
          <w:t>https://getbootstrap.com/docs/5.0/getting-started/introduction/</w:t>
        </w:r>
      </w:hyperlink>
      <w:r w:rsidR="002C5C9F">
        <w:t xml:space="preserve">) </w:t>
      </w:r>
      <w:r w:rsidR="00AC7016">
        <w:t xml:space="preserve">and </w:t>
      </w:r>
      <w:sdt>
        <w:sdtPr>
          <w:id w:val="1770735968"/>
          <w:citation/>
        </w:sdtPr>
        <w:sdtEndPr/>
        <w:sdtContent>
          <w:r w:rsidR="00AA1B52">
            <w:fldChar w:fldCharType="begin"/>
          </w:r>
          <w:r w:rsidR="00AA1B52">
            <w:rPr>
              <w:lang w:val="en-US"/>
            </w:rPr>
            <w:instrText xml:space="preserve"> CITATION Tec191 \l 1033 </w:instrText>
          </w:r>
          <w:r w:rsidR="00AA1B52">
            <w:fldChar w:fldCharType="separate"/>
          </w:r>
          <w:r w:rsidR="00AA1B52">
            <w:rPr>
              <w:noProof/>
              <w:lang w:val="en-US"/>
            </w:rPr>
            <w:t>(Tim T. w., https://www.youtube.com/, 2019)</w:t>
          </w:r>
          <w:r w:rsidR="00AA1B52">
            <w:fldChar w:fldCharType="end"/>
          </w:r>
        </w:sdtContent>
      </w:sdt>
      <w:r w:rsidR="002C5C9F">
        <w:t xml:space="preserve">To </w:t>
      </w:r>
      <w:r w:rsidR="00C236C6">
        <w:t xml:space="preserve">learn what to use and how to use </w:t>
      </w:r>
      <w:r w:rsidR="00870772">
        <w:t>them</w:t>
      </w:r>
      <w:r w:rsidR="00C236C6">
        <w:t xml:space="preserve">. The header also contains my </w:t>
      </w:r>
      <w:r w:rsidR="00C90684">
        <w:t>CSS</w:t>
      </w:r>
      <w:r w:rsidR="00C236C6">
        <w:t xml:space="preserve"> stylesheet</w:t>
      </w:r>
      <w:r w:rsidR="00976285">
        <w:t>. It is above the bootstrap link so it can overwrite any CSS settings that I wanted to change.</w:t>
      </w:r>
    </w:p>
    <w:p w14:paraId="62A018A9" w14:textId="77777777" w:rsidR="00094A4F" w:rsidRDefault="00094A4F" w:rsidP="00F5051A"/>
    <w:p w14:paraId="5E98761B" w14:textId="17E3003C" w:rsidR="00C90684" w:rsidRDefault="00C90684" w:rsidP="00C42520">
      <w:pPr>
        <w:pStyle w:val="Heading3"/>
      </w:pPr>
      <w:bookmarkStart w:id="9" w:name="_Toc89463511"/>
      <w:r>
        <w:t>Navbar</w:t>
      </w:r>
      <w:bookmarkEnd w:id="9"/>
    </w:p>
    <w:p w14:paraId="40F2EF34" w14:textId="77777777" w:rsidR="00203A07" w:rsidRPr="00203A07" w:rsidRDefault="00203A07" w:rsidP="00203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03A07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</w:t>
      </w:r>
      <w:r w:rsidRPr="00203A07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03A07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nav</w:t>
      </w:r>
      <w:r w:rsidRPr="00203A07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03A07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203A07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03A07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"navbar navbar-dark bg-dark"</w:t>
      </w:r>
      <w:r w:rsidRPr="00203A07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42CF6F30" w14:textId="77777777" w:rsidR="00203A07" w:rsidRPr="00203A07" w:rsidRDefault="00203A07" w:rsidP="00203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03A07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</w:t>
      </w:r>
      <w:r w:rsidRPr="00203A07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03A07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203A07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03A07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203A07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03A07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"container-fluid"</w:t>
      </w:r>
      <w:r w:rsidRPr="00203A07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2AE9615A" w14:textId="77777777" w:rsidR="00203A07" w:rsidRPr="00203A07" w:rsidRDefault="00203A07" w:rsidP="00203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03A07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203A07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03A07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button</w:t>
      </w:r>
      <w:r w:rsidRPr="00203A07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03A07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203A07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03A07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"navbar-toggler"</w:t>
      </w:r>
      <w:r w:rsidRPr="00203A07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03A07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type</w:t>
      </w:r>
      <w:r w:rsidRPr="00203A07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03A07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"button"</w:t>
      </w:r>
      <w:r w:rsidRPr="00203A07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03A07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data-bs-toggle</w:t>
      </w:r>
      <w:r w:rsidRPr="00203A07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03A07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"collapse"</w:t>
      </w:r>
      <w:r w:rsidRPr="00203A07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03A07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data-bs-target</w:t>
      </w:r>
      <w:r w:rsidRPr="00203A07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03A07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"#navbarToggleExternalContent"</w:t>
      </w:r>
      <w:r w:rsidRPr="00203A07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03A07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aria-controls</w:t>
      </w:r>
      <w:r w:rsidRPr="00203A07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03A07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"navbarToggleExternalContent"</w:t>
      </w:r>
      <w:r w:rsidRPr="00203A07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03A07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aria-expanded</w:t>
      </w:r>
      <w:r w:rsidRPr="00203A07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03A07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"false"</w:t>
      </w:r>
      <w:r w:rsidRPr="00203A07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03A07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aria-label</w:t>
      </w:r>
      <w:r w:rsidRPr="00203A07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03A07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"Toggle navigation"</w:t>
      </w:r>
      <w:r w:rsidRPr="00203A07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03A07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56487629" w14:textId="77777777" w:rsidR="00203A07" w:rsidRPr="00203A07" w:rsidRDefault="00203A07" w:rsidP="00203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03A07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</w:t>
      </w:r>
      <w:r w:rsidRPr="00203A07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03A07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span</w:t>
      </w:r>
      <w:r w:rsidRPr="00203A07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03A07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203A07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03A07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"navbar-toggler-icon"</w:t>
      </w:r>
      <w:r w:rsidRPr="00203A07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&gt;&lt;/</w:t>
      </w:r>
      <w:r w:rsidRPr="00203A07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span</w:t>
      </w:r>
      <w:r w:rsidRPr="00203A07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34E9F323" w14:textId="77777777" w:rsidR="00203A07" w:rsidRPr="00203A07" w:rsidRDefault="00203A07" w:rsidP="00203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03A07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203A07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203A07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button</w:t>
      </w:r>
      <w:r w:rsidRPr="00203A07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0E21634E" w14:textId="77777777" w:rsidR="00203A07" w:rsidRPr="00203A07" w:rsidRDefault="00203A07" w:rsidP="00203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03A07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203A07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03A07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h5</w:t>
      </w:r>
      <w:r w:rsidRPr="00203A07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03A07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203A07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03A07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"text-white h4, text-center"</w:t>
      </w:r>
      <w:r w:rsidRPr="00203A07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203A07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Pez-Bay</w:t>
      </w:r>
      <w:r w:rsidRPr="00203A07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203A07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h5</w:t>
      </w:r>
      <w:r w:rsidRPr="00203A07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31EB55CB" w14:textId="77777777" w:rsidR="00203A07" w:rsidRPr="00203A07" w:rsidRDefault="00203A07" w:rsidP="00203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03A07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</w:t>
      </w:r>
      <w:r w:rsidRPr="00203A07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203A07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203A07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7D399C35" w14:textId="3E1C3457" w:rsidR="00203A07" w:rsidRPr="00203A07" w:rsidRDefault="00203A07" w:rsidP="00203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03A07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203A07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203A07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nav</w:t>
      </w:r>
      <w:r w:rsidRPr="00203A07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03A216C1" w14:textId="77777777" w:rsidR="00203A07" w:rsidRDefault="00203A07" w:rsidP="00256E20"/>
    <w:p w14:paraId="2E76D3D3" w14:textId="50310538" w:rsidR="003B3EF9" w:rsidRDefault="00777B86" w:rsidP="00256E20">
      <w:r>
        <w:t xml:space="preserve">When the </w:t>
      </w:r>
      <w:r w:rsidR="00AF2B91">
        <w:t xml:space="preserve">Navbar </w:t>
      </w:r>
      <w:r w:rsidR="008C3FFE">
        <w:t xml:space="preserve">is </w:t>
      </w:r>
      <w:r>
        <w:t>collapsed, you can see a</w:t>
      </w:r>
      <w:r w:rsidR="00D139D2">
        <w:t>n</w:t>
      </w:r>
      <w:r>
        <w:t xml:space="preserve"> open button and Pez-Bay title on the right side</w:t>
      </w:r>
    </w:p>
    <w:p w14:paraId="2E66EA96" w14:textId="00B8E4E0" w:rsidR="00203A07" w:rsidRDefault="00203A07" w:rsidP="00256E20">
      <w:r w:rsidRPr="00094A4F">
        <w:rPr>
          <w:noProof/>
        </w:rPr>
        <w:drawing>
          <wp:anchor distT="0" distB="0" distL="114300" distR="114300" simplePos="0" relativeHeight="251540480" behindDoc="1" locked="0" layoutInCell="1" allowOverlap="1" wp14:anchorId="18A36BA5" wp14:editId="76000763">
            <wp:simplePos x="0" y="0"/>
            <wp:positionH relativeFrom="page">
              <wp:posOffset>1257300</wp:posOffset>
            </wp:positionH>
            <wp:positionV relativeFrom="paragraph">
              <wp:posOffset>9525</wp:posOffset>
            </wp:positionV>
            <wp:extent cx="4685030" cy="491490"/>
            <wp:effectExtent l="0" t="0" r="1270" b="3810"/>
            <wp:wrapTight wrapText="bothSides">
              <wp:wrapPolygon edited="0">
                <wp:start x="0" y="0"/>
                <wp:lineTo x="0" y="20930"/>
                <wp:lineTo x="21518" y="20930"/>
                <wp:lineTo x="2151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03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9A1167" w14:textId="75F986E5" w:rsidR="003B3EF9" w:rsidRDefault="003B3EF9" w:rsidP="00256E20"/>
    <w:p w14:paraId="0E07A0E7" w14:textId="77777777" w:rsidR="002D3426" w:rsidRPr="002D3426" w:rsidRDefault="002D3426" w:rsidP="002D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 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D3426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D342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D342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"collapse"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D342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id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D342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"navbarToggleExternalContent"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55B48014" w14:textId="77777777" w:rsidR="002D3426" w:rsidRPr="002D3426" w:rsidRDefault="002D3426" w:rsidP="002D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D3426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D342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D342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"bg-dark p-4"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08A26805" w14:textId="77777777" w:rsidR="002D3426" w:rsidRPr="002D3426" w:rsidRDefault="002D3426" w:rsidP="002D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D3426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ul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D342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D342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"navbar-nav"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597D38BE" w14:textId="77777777" w:rsidR="002D3426" w:rsidRPr="002D3426" w:rsidRDefault="002D3426" w:rsidP="002D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D3426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li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D342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D342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"nav-item"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33F6C251" w14:textId="77777777" w:rsidR="002D3426" w:rsidRPr="002D3426" w:rsidRDefault="002D3426" w:rsidP="002D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D3426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a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D342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D342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"nav-link, text-muted"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D342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aria-current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D342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"page"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D342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href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D342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"/"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Home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2D3426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a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1C89697B" w14:textId="77777777" w:rsidR="002D3426" w:rsidRPr="002D3426" w:rsidRDefault="002D3426" w:rsidP="002D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2D3426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li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5EA0552B" w14:textId="77777777" w:rsidR="002D3426" w:rsidRPr="002D3426" w:rsidRDefault="002D3426" w:rsidP="002D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D3426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li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D342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D342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"nav-item"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47F04962" w14:textId="77777777" w:rsidR="002D3426" w:rsidRPr="002D3426" w:rsidRDefault="002D3426" w:rsidP="002D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D3426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a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D342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D342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"nav-link, text-muted"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D342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aria-current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D342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"page"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D342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href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D342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"/register"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Register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2D3426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a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683C0A9E" w14:textId="77777777" w:rsidR="002D3426" w:rsidRPr="002D3426" w:rsidRDefault="002D3426" w:rsidP="002D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2D3426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li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62703D51" w14:textId="77777777" w:rsidR="002D3426" w:rsidRPr="002D3426" w:rsidRDefault="002D3426" w:rsidP="002D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D3426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li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D342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D342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"nav-item"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06ED382D" w14:textId="77777777" w:rsidR="002D3426" w:rsidRPr="002D3426" w:rsidRDefault="002D3426" w:rsidP="002D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D3426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a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D342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D342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"nav-link, text-muted"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D342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aria-current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D342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"page"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D342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href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D342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"login"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Login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2D3426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a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5590D177" w14:textId="77777777" w:rsidR="002D3426" w:rsidRPr="002D3426" w:rsidRDefault="002D3426" w:rsidP="002D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2D3426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li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2FC0A822" w14:textId="77777777" w:rsidR="002D3426" w:rsidRPr="002D3426" w:rsidRDefault="002D3426" w:rsidP="002D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</w:t>
      </w:r>
      <w:r w:rsidRPr="002D3426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&lt;!--If user is logged in it shows logout, Profile, Sell links--&gt;</w:t>
      </w:r>
    </w:p>
    <w:p w14:paraId="0CFEFB65" w14:textId="77777777" w:rsidR="002D3426" w:rsidRPr="002D3426" w:rsidRDefault="002D3426" w:rsidP="002D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              {%if 'user' in session%}</w:t>
      </w:r>
    </w:p>
    <w:p w14:paraId="2CFEF968" w14:textId="77777777" w:rsidR="002D3426" w:rsidRPr="002D3426" w:rsidRDefault="002D3426" w:rsidP="002D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D3426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li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D342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D342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"nav-item"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4CB2C899" w14:textId="77777777" w:rsidR="002D3426" w:rsidRPr="002D3426" w:rsidRDefault="002D3426" w:rsidP="002D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D3426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a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D342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D342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"nav-link, text-muted"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D342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aria-current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D342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"page"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D342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href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D342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"/logout"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Logout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2D3426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a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01C669CE" w14:textId="77777777" w:rsidR="002D3426" w:rsidRPr="002D3426" w:rsidRDefault="002D3426" w:rsidP="002D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2D3426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li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33D5BD9B" w14:textId="77777777" w:rsidR="002D3426" w:rsidRPr="002D3426" w:rsidRDefault="002D3426" w:rsidP="002D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D3426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li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D342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D342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"nav-item"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29D7BEE0" w14:textId="77777777" w:rsidR="002D3426" w:rsidRPr="002D3426" w:rsidRDefault="002D3426" w:rsidP="002D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D3426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a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D342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D342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"nav-link, text-muted"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D342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href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D342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"/user"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Profile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2D3426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a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54C26081" w14:textId="77777777" w:rsidR="002D3426" w:rsidRPr="002D3426" w:rsidRDefault="002D3426" w:rsidP="002D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2D3426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li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3FFD197E" w14:textId="77777777" w:rsidR="002D3426" w:rsidRPr="002D3426" w:rsidRDefault="002D3426" w:rsidP="002D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D3426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li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D342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D342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"nav-item"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6BC7CE70" w14:textId="77777777" w:rsidR="002D3426" w:rsidRPr="002D3426" w:rsidRDefault="002D3426" w:rsidP="002D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D3426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a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D342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D342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"nav-link, text-muted"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D342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href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D342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"/sell"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Sell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2D3426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a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6B478C75" w14:textId="23CA8956" w:rsidR="002D3426" w:rsidRPr="002D3426" w:rsidRDefault="002D3426" w:rsidP="002D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2D3426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li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32E44264" w14:textId="13D60009" w:rsidR="002D3426" w:rsidRPr="002D3426" w:rsidRDefault="002D3426" w:rsidP="002D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              {%endif%}</w:t>
      </w:r>
    </w:p>
    <w:p w14:paraId="79D3C0BB" w14:textId="469E9157" w:rsidR="002D3426" w:rsidRPr="002D3426" w:rsidRDefault="002D3426" w:rsidP="002D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2D3426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ul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4B95ADEF" w14:textId="1698DEA5" w:rsidR="002D3426" w:rsidRPr="002D3426" w:rsidRDefault="002D3426" w:rsidP="002D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2D3426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483E8829" w14:textId="0838308D" w:rsidR="002D3426" w:rsidRPr="002D3426" w:rsidRDefault="002D3426" w:rsidP="002D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D342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2D3426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2D3426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728F80F7" w14:textId="41843CA3" w:rsidR="003B3EF9" w:rsidRDefault="003B3EF9" w:rsidP="00256E20"/>
    <w:p w14:paraId="44A7466C" w14:textId="15AC5A30" w:rsidR="00256E20" w:rsidRDefault="002D3426" w:rsidP="00256E20">
      <w:r w:rsidRPr="000E516E">
        <w:rPr>
          <w:noProof/>
        </w:rPr>
        <w:drawing>
          <wp:anchor distT="0" distB="0" distL="114300" distR="114300" simplePos="0" relativeHeight="251559936" behindDoc="1" locked="0" layoutInCell="1" allowOverlap="1" wp14:anchorId="2617DA56" wp14:editId="2EFB92BA">
            <wp:simplePos x="0" y="0"/>
            <wp:positionH relativeFrom="column">
              <wp:posOffset>4702810</wp:posOffset>
            </wp:positionH>
            <wp:positionV relativeFrom="paragraph">
              <wp:posOffset>8890</wp:posOffset>
            </wp:positionV>
            <wp:extent cx="926465" cy="1579245"/>
            <wp:effectExtent l="0" t="0" r="6985" b="1905"/>
            <wp:wrapTight wrapText="bothSides">
              <wp:wrapPolygon edited="0">
                <wp:start x="0" y="0"/>
                <wp:lineTo x="0" y="21366"/>
                <wp:lineTo x="21319" y="21366"/>
                <wp:lineTo x="2131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646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5226">
        <w:rPr>
          <w:noProof/>
        </w:rPr>
        <w:drawing>
          <wp:anchor distT="0" distB="0" distL="114300" distR="114300" simplePos="0" relativeHeight="251550720" behindDoc="1" locked="0" layoutInCell="1" allowOverlap="1" wp14:anchorId="095EE833" wp14:editId="359D5514">
            <wp:simplePos x="0" y="0"/>
            <wp:positionH relativeFrom="margin">
              <wp:posOffset>5814060</wp:posOffset>
            </wp:positionH>
            <wp:positionV relativeFrom="paragraph">
              <wp:posOffset>8255</wp:posOffset>
            </wp:positionV>
            <wp:extent cx="1107440" cy="2341245"/>
            <wp:effectExtent l="0" t="0" r="0" b="1905"/>
            <wp:wrapTight wrapText="bothSides">
              <wp:wrapPolygon edited="0">
                <wp:start x="0" y="0"/>
                <wp:lineTo x="0" y="21442"/>
                <wp:lineTo x="21179" y="21442"/>
                <wp:lineTo x="2117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44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FFE">
        <w:t xml:space="preserve"> </w:t>
      </w:r>
      <w:r w:rsidR="005163B2">
        <w:t>when opened links to Home, Register, And Login are shown. If the user is logged in</w:t>
      </w:r>
      <w:r w:rsidR="005B23FA">
        <w:t xml:space="preserve"> </w:t>
      </w:r>
      <w:r w:rsidR="005163B2">
        <w:t xml:space="preserve">then </w:t>
      </w:r>
      <w:r w:rsidR="00A7467D">
        <w:t>Logout, Profile</w:t>
      </w:r>
      <w:r w:rsidR="00870772">
        <w:t>,</w:t>
      </w:r>
      <w:r w:rsidR="00A7467D">
        <w:t xml:space="preserve"> and sell </w:t>
      </w:r>
      <w:r w:rsidR="00870772">
        <w:t>are shown</w:t>
      </w:r>
      <w:r w:rsidR="00A7467D">
        <w:t xml:space="preserve"> too</w:t>
      </w:r>
      <w:r w:rsidR="00F428C3">
        <w:t xml:space="preserve"> </w:t>
      </w:r>
      <w:r w:rsidR="00F428C3" w:rsidRPr="00F428C3">
        <w:rPr>
          <w:sz w:val="18"/>
          <w:szCs w:val="18"/>
        </w:rPr>
        <w:t>(see figure 1&amp;2)</w:t>
      </w:r>
      <w:r w:rsidR="00A7467D" w:rsidRPr="00F428C3">
        <w:rPr>
          <w:sz w:val="18"/>
          <w:szCs w:val="18"/>
        </w:rPr>
        <w:t>.</w:t>
      </w:r>
      <w:r w:rsidR="005B23FA" w:rsidRPr="00F428C3">
        <w:rPr>
          <w:sz w:val="18"/>
          <w:szCs w:val="18"/>
        </w:rPr>
        <w:t xml:space="preserve"> </w:t>
      </w:r>
      <w:r w:rsidR="005B23FA">
        <w:t xml:space="preserve">This is done by using jinjas {%%} quotes, this allows you to add if statements inside of your </w:t>
      </w:r>
      <w:r w:rsidR="00870772">
        <w:t>HTML</w:t>
      </w:r>
      <w:r w:rsidR="005B23FA">
        <w:t xml:space="preserve"> code. </w:t>
      </w:r>
      <w:r w:rsidR="00DD2417">
        <w:t xml:space="preserve">On line 34 it checks if the user key is in session and if so the </w:t>
      </w:r>
      <w:r w:rsidR="003B3EF9">
        <w:t>code inside the jinja statement is outputted.</w:t>
      </w:r>
    </w:p>
    <w:p w14:paraId="7010CF85" w14:textId="1678E4E7" w:rsidR="003B3EF9" w:rsidRPr="00256E20" w:rsidRDefault="003B3EF9" w:rsidP="00256E20"/>
    <w:p w14:paraId="08C3DE28" w14:textId="6A1F1BD9" w:rsidR="00923CF9" w:rsidRDefault="00923CF9" w:rsidP="00F5051A"/>
    <w:p w14:paraId="3DC7F0C8" w14:textId="6F255B8D" w:rsidR="00F93B97" w:rsidRDefault="00F93B97" w:rsidP="00F5051A"/>
    <w:p w14:paraId="051C144B" w14:textId="07A1584F" w:rsidR="00D139D2" w:rsidRDefault="00D139D2" w:rsidP="00F5051A"/>
    <w:p w14:paraId="15E3D5FB" w14:textId="592A3C5F" w:rsidR="00D139D2" w:rsidRDefault="0063162D" w:rsidP="00C42520">
      <w:pPr>
        <w:pStyle w:val="Heading3"/>
      </w:pPr>
      <w:bookmarkStart w:id="10" w:name="_Toc89463512"/>
      <w:r>
        <w:t>Message flashing</w:t>
      </w:r>
      <w:bookmarkEnd w:id="10"/>
    </w:p>
    <w:p w14:paraId="036674F3" w14:textId="6E8CC94A" w:rsidR="00230ED8" w:rsidRPr="00230ED8" w:rsidRDefault="00230ED8" w:rsidP="00230E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30ED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</w:t>
      </w:r>
      <w:r w:rsidRPr="00230ED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30ED8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230ED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30ED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230ED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30ED8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"container-fluid"</w:t>
      </w:r>
      <w:r w:rsidRPr="00230ED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0CA14474" w14:textId="77777777" w:rsidR="00230ED8" w:rsidRPr="00230ED8" w:rsidRDefault="00230ED8" w:rsidP="00230E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30ED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</w:t>
      </w:r>
      <w:r w:rsidRPr="00230ED8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 xml:space="preserve">&lt;!-- flashes messages </w:t>
      </w:r>
    </w:p>
    <w:p w14:paraId="21CBD622" w14:textId="77777777" w:rsidR="00230ED8" w:rsidRPr="00230ED8" w:rsidRDefault="00230ED8" w:rsidP="00230E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30ED8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          Loops over each flashed message--&gt;</w:t>
      </w:r>
    </w:p>
    <w:p w14:paraId="23E28E7A" w14:textId="77777777" w:rsidR="00230ED8" w:rsidRPr="00230ED8" w:rsidRDefault="00230ED8" w:rsidP="00230E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30ED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          {%with messages = get_flashed_messages()%}</w:t>
      </w:r>
    </w:p>
    <w:p w14:paraId="458093AB" w14:textId="77777777" w:rsidR="00230ED8" w:rsidRPr="00230ED8" w:rsidRDefault="00230ED8" w:rsidP="00230E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30ED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            {%if messages%}</w:t>
      </w:r>
    </w:p>
    <w:p w14:paraId="70ADED8C" w14:textId="77777777" w:rsidR="00230ED8" w:rsidRPr="00230ED8" w:rsidRDefault="00230ED8" w:rsidP="00230E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30ED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                {%for msg in messages%}</w:t>
      </w:r>
    </w:p>
    <w:p w14:paraId="5B7EF950" w14:textId="77777777" w:rsidR="00230ED8" w:rsidRPr="00230ED8" w:rsidRDefault="00230ED8" w:rsidP="00230E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30ED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    </w:t>
      </w:r>
      <w:r w:rsidRPr="00230ED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30ED8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p</w:t>
      </w:r>
      <w:r w:rsidRPr="00230ED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230ED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{{msg}}</w:t>
      </w:r>
      <w:r w:rsidRPr="00230ED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230ED8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p</w:t>
      </w:r>
      <w:r w:rsidRPr="00230ED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312F49CE" w14:textId="77777777" w:rsidR="00230ED8" w:rsidRPr="00230ED8" w:rsidRDefault="00230ED8" w:rsidP="00230E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30ED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                {%endfor %}</w:t>
      </w:r>
    </w:p>
    <w:p w14:paraId="7E2F3235" w14:textId="77777777" w:rsidR="00230ED8" w:rsidRPr="00230ED8" w:rsidRDefault="00230ED8" w:rsidP="00230E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30ED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            {%endif %}</w:t>
      </w:r>
    </w:p>
    <w:p w14:paraId="73A61B4E" w14:textId="77777777" w:rsidR="00230ED8" w:rsidRPr="00230ED8" w:rsidRDefault="00230ED8" w:rsidP="00230E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30ED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          {%endwith%}</w:t>
      </w:r>
    </w:p>
    <w:p w14:paraId="46726982" w14:textId="77777777" w:rsidR="00230ED8" w:rsidRPr="00230ED8" w:rsidRDefault="00230ED8" w:rsidP="00230E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30ED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</w:t>
      </w:r>
      <w:r w:rsidRPr="00230ED8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&lt;!-- space for content of each daughter template--&gt;</w:t>
      </w:r>
    </w:p>
    <w:p w14:paraId="2E4688E7" w14:textId="77777777" w:rsidR="00230ED8" w:rsidRPr="00230ED8" w:rsidRDefault="00230ED8" w:rsidP="00230E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30ED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          {%block content%}</w:t>
      </w:r>
    </w:p>
    <w:p w14:paraId="62FED63D" w14:textId="77777777" w:rsidR="00230ED8" w:rsidRPr="00230ED8" w:rsidRDefault="00230ED8" w:rsidP="00230E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30ED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          {%endblock%}</w:t>
      </w:r>
    </w:p>
    <w:p w14:paraId="656DD792" w14:textId="77777777" w:rsidR="00230ED8" w:rsidRPr="00230ED8" w:rsidRDefault="00230ED8" w:rsidP="00230E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30ED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230ED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230ED8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230ED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41F3EE15" w14:textId="77777777" w:rsidR="00230ED8" w:rsidRPr="00230ED8" w:rsidRDefault="00230ED8" w:rsidP="00230E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230ED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</w:p>
    <w:p w14:paraId="445AFC0D" w14:textId="77777777" w:rsidR="00230ED8" w:rsidRPr="00230ED8" w:rsidRDefault="00230ED8" w:rsidP="00230ED8"/>
    <w:p w14:paraId="54A3FCC9" w14:textId="0318F550" w:rsidR="0063162D" w:rsidRPr="0063162D" w:rsidRDefault="0063162D" w:rsidP="0063162D">
      <w:r>
        <w:t xml:space="preserve">Message flashing is a flask </w:t>
      </w:r>
      <w:r w:rsidR="00AB4748">
        <w:t>function that allows you to flash a message on the page</w:t>
      </w:r>
      <w:r w:rsidR="00C2377F">
        <w:t>, Again I used Tech with tims useful tutorial to help me understand this concept</w:t>
      </w:r>
      <w:sdt>
        <w:sdtPr>
          <w:id w:val="1405885412"/>
          <w:citation/>
        </w:sdtPr>
        <w:sdtEndPr/>
        <w:sdtContent>
          <w:r w:rsidR="00C2377F">
            <w:fldChar w:fldCharType="begin"/>
          </w:r>
          <w:r w:rsidR="00C2377F">
            <w:rPr>
              <w:lang w:val="en-US"/>
            </w:rPr>
            <w:instrText xml:space="preserve"> CITATION Tec192 \l 1033 </w:instrText>
          </w:r>
          <w:r w:rsidR="00C2377F">
            <w:fldChar w:fldCharType="separate"/>
          </w:r>
          <w:r w:rsidR="00C2377F">
            <w:rPr>
              <w:noProof/>
              <w:lang w:val="en-US"/>
            </w:rPr>
            <w:t xml:space="preserve"> (Tim T. w., https://www.youtube.com/, 2019)</w:t>
          </w:r>
          <w:r w:rsidR="00C2377F">
            <w:fldChar w:fldCharType="end"/>
          </w:r>
        </w:sdtContent>
      </w:sdt>
      <w:r w:rsidR="00AB4748">
        <w:t xml:space="preserve">, this is useful so you can tell the user when something has happened </w:t>
      </w:r>
      <w:r w:rsidR="00A97A64">
        <w:t>e.g.,</w:t>
      </w:r>
      <w:r w:rsidR="00AB4748">
        <w:t xml:space="preserve"> ‘you’ve logged </w:t>
      </w:r>
      <w:r w:rsidR="00870772">
        <w:t>in</w:t>
      </w:r>
      <w:r w:rsidR="00A56589">
        <w:t>,</w:t>
      </w:r>
      <w:r w:rsidR="00AB4748">
        <w:t xml:space="preserve"> or ‘Incorrect password’. </w:t>
      </w:r>
      <w:r w:rsidR="00A56589">
        <w:t>This was done by using jinja statements to loop through each message</w:t>
      </w:r>
      <w:r w:rsidR="008B3B86">
        <w:t xml:space="preserve">, it is put in a &lt;p&gt; tag and then displayed on the website </w:t>
      </w:r>
    </w:p>
    <w:p w14:paraId="040B280B" w14:textId="513A3244" w:rsidR="00F93B97" w:rsidRDefault="00A97A64" w:rsidP="00F5051A">
      <w:r w:rsidRPr="00A97A64">
        <w:rPr>
          <w:noProof/>
        </w:rPr>
        <w:drawing>
          <wp:inline distT="0" distB="0" distL="0" distR="0" wp14:anchorId="08FB09F3" wp14:editId="21B95950">
            <wp:extent cx="3486637" cy="523948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4D45" w14:textId="77777777" w:rsidR="00F616F1" w:rsidRDefault="00F616F1" w:rsidP="00F5051A"/>
    <w:p w14:paraId="5AA2752F" w14:textId="618781FD" w:rsidR="00A97A64" w:rsidRDefault="00A97A64" w:rsidP="00F5051A"/>
    <w:p w14:paraId="2692B73B" w14:textId="279FFD49" w:rsidR="00545A21" w:rsidRDefault="00D15C18" w:rsidP="00F616F1">
      <w:pPr>
        <w:jc w:val="center"/>
        <w:rPr>
          <w:b/>
          <w:bCs/>
          <w:color w:val="C00000"/>
          <w:sz w:val="44"/>
          <w:szCs w:val="44"/>
        </w:rPr>
      </w:pPr>
      <w:r w:rsidRPr="00D15C18">
        <w:rPr>
          <w:b/>
          <w:bCs/>
          <w:color w:val="C00000"/>
          <w:sz w:val="44"/>
          <w:szCs w:val="44"/>
        </w:rPr>
        <w:t>IMPORTANT!</w:t>
      </w:r>
    </w:p>
    <w:p w14:paraId="255BDFFF" w14:textId="594AC649" w:rsidR="008E304A" w:rsidRDefault="00870772" w:rsidP="00E452C2">
      <w:pPr>
        <w:jc w:val="center"/>
      </w:pPr>
      <w:r>
        <w:t>In this</w:t>
      </w:r>
      <w:r w:rsidR="00713574">
        <w:t xml:space="preserve"> next section</w:t>
      </w:r>
      <w:r>
        <w:t>,</w:t>
      </w:r>
      <w:r w:rsidR="00713574">
        <w:t xml:space="preserve"> I will join both </w:t>
      </w:r>
      <w:r>
        <w:t>HTML</w:t>
      </w:r>
      <w:r w:rsidR="00713574">
        <w:t xml:space="preserve"> templates and </w:t>
      </w:r>
      <w:r>
        <w:t>their</w:t>
      </w:r>
      <w:r w:rsidR="00713574">
        <w:t xml:space="preserve"> route.py function </w:t>
      </w:r>
      <w:r>
        <w:t>counterparts</w:t>
      </w:r>
      <w:r w:rsidR="00713574">
        <w:t xml:space="preserve">, </w:t>
      </w:r>
      <w:r w:rsidR="00F616F1">
        <w:t>so you can get a better understanding of how each page works</w:t>
      </w:r>
    </w:p>
    <w:p w14:paraId="7BACCC85" w14:textId="77777777" w:rsidR="00230ED8" w:rsidRDefault="00230ED8" w:rsidP="00E452C2">
      <w:pPr>
        <w:jc w:val="center"/>
      </w:pPr>
    </w:p>
    <w:p w14:paraId="4B7C6C1E" w14:textId="598E8AF4" w:rsidR="008E304A" w:rsidRDefault="00557B9A" w:rsidP="00F66997">
      <w:pPr>
        <w:pStyle w:val="Heading2"/>
      </w:pPr>
      <w:bookmarkStart w:id="11" w:name="_Toc89463513"/>
      <w:r>
        <w:t>Routes.py</w:t>
      </w:r>
      <w:r w:rsidR="00326270">
        <w:t xml:space="preserve"> + Templates</w:t>
      </w:r>
      <w:bookmarkEnd w:id="11"/>
    </w:p>
    <w:p w14:paraId="6657442E" w14:textId="4FFBBF74" w:rsidR="003C571D" w:rsidRDefault="00AC31C3" w:rsidP="003C571D">
      <w:r w:rsidRPr="00710833">
        <w:rPr>
          <w:noProof/>
        </w:rPr>
        <w:drawing>
          <wp:anchor distT="0" distB="0" distL="114300" distR="114300" simplePos="0" relativeHeight="251664384" behindDoc="1" locked="0" layoutInCell="1" allowOverlap="1" wp14:anchorId="183356FC" wp14:editId="2BC5D7C4">
            <wp:simplePos x="0" y="0"/>
            <wp:positionH relativeFrom="page">
              <wp:align>left</wp:align>
            </wp:positionH>
            <wp:positionV relativeFrom="paragraph">
              <wp:posOffset>193675</wp:posOffset>
            </wp:positionV>
            <wp:extent cx="3619500" cy="2354580"/>
            <wp:effectExtent l="0" t="0" r="0" b="7620"/>
            <wp:wrapTight wrapText="bothSides">
              <wp:wrapPolygon edited="0">
                <wp:start x="0" y="0"/>
                <wp:lineTo x="0" y="21495"/>
                <wp:lineTo x="21486" y="21495"/>
                <wp:lineTo x="21486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28F229" w14:textId="6FDC9FBF" w:rsidR="003C571D" w:rsidRPr="00D549B6" w:rsidRDefault="003C571D" w:rsidP="00FF6103">
      <w:pPr>
        <w:pStyle w:val="Heading2"/>
      </w:pPr>
      <w:bookmarkStart w:id="12" w:name="_Toc89463514"/>
      <w:r w:rsidRPr="00D549B6">
        <w:t>Home Page</w:t>
      </w:r>
      <w:bookmarkEnd w:id="12"/>
    </w:p>
    <w:p w14:paraId="7B7503BF" w14:textId="71CDD74A" w:rsidR="001625E7" w:rsidRPr="001625E7" w:rsidRDefault="001625E7" w:rsidP="001625E7">
      <w:r>
        <w:t xml:space="preserve">The home page </w:t>
      </w:r>
      <w:r w:rsidR="008C559D">
        <w:t xml:space="preserve">is the first thing the user sees, </w:t>
      </w:r>
      <w:r w:rsidR="00631FBD">
        <w:t xml:space="preserve">using Bootstrap Grid The page is </w:t>
      </w:r>
      <w:r w:rsidR="008F5B0C">
        <w:t xml:space="preserve">made up of rows and columns, </w:t>
      </w:r>
      <w:r w:rsidR="00870772">
        <w:t>in</w:t>
      </w:r>
      <w:r w:rsidR="00DE75E3">
        <w:t xml:space="preserve"> each grid</w:t>
      </w:r>
      <w:r w:rsidR="00870772">
        <w:t>,</w:t>
      </w:r>
      <w:r w:rsidR="00DE75E3">
        <w:t xml:space="preserve"> a bootstrap card is placed that includes the item image</w:t>
      </w:r>
      <w:r w:rsidR="001B36BF">
        <w:t>, n</w:t>
      </w:r>
      <w:r w:rsidR="00DE75E3">
        <w:t xml:space="preserve">ame </w:t>
      </w:r>
      <w:r w:rsidR="001B36BF">
        <w:t>of the item, the date the item was put up for sale, the name of the user that put the item on sale</w:t>
      </w:r>
      <w:r w:rsidR="00F866EF">
        <w:t xml:space="preserve"> and if the user is logged in it will also show and extra button </w:t>
      </w:r>
      <w:r w:rsidR="00E90EAB">
        <w:t>displayed</w:t>
      </w:r>
      <w:r w:rsidR="009102C7">
        <w:t xml:space="preserve"> as More info</w:t>
      </w:r>
      <w:r w:rsidR="00E90EAB">
        <w:t xml:space="preserve">. Using Bootstrap </w:t>
      </w:r>
      <w:r w:rsidR="001036BD">
        <w:t>Grid,</w:t>
      </w:r>
      <w:r w:rsidR="00E90EAB">
        <w:t xml:space="preserve"> the page </w:t>
      </w:r>
      <w:r w:rsidR="00C16CA6">
        <w:t xml:space="preserve">can change depending on the </w:t>
      </w:r>
      <w:r w:rsidR="00B14248">
        <w:t>user’s</w:t>
      </w:r>
      <w:r w:rsidR="00C16CA6">
        <w:t xml:space="preserve"> screen size.</w:t>
      </w:r>
    </w:p>
    <w:p w14:paraId="47B21FC1" w14:textId="77777777" w:rsidR="00AC31C3" w:rsidRDefault="00AC31C3" w:rsidP="003C571D">
      <w:pPr>
        <w:pStyle w:val="Heading4"/>
      </w:pPr>
    </w:p>
    <w:p w14:paraId="1B19B624" w14:textId="77777777" w:rsidR="00AC31C3" w:rsidRDefault="00AC31C3" w:rsidP="003C571D">
      <w:pPr>
        <w:pStyle w:val="Heading4"/>
      </w:pPr>
    </w:p>
    <w:p w14:paraId="2E25E800" w14:textId="77777777" w:rsidR="00AC31C3" w:rsidRDefault="00AC31C3" w:rsidP="003C571D">
      <w:pPr>
        <w:pStyle w:val="Heading4"/>
      </w:pPr>
    </w:p>
    <w:p w14:paraId="18848C88" w14:textId="77777777" w:rsidR="00AC31C3" w:rsidRDefault="00AC31C3" w:rsidP="003C571D">
      <w:pPr>
        <w:pStyle w:val="Heading4"/>
      </w:pPr>
    </w:p>
    <w:p w14:paraId="058AA4D7" w14:textId="77777777" w:rsidR="00C87022" w:rsidRDefault="004448BE" w:rsidP="00AA3ACE">
      <w:pPr>
        <w:pStyle w:val="Heading3"/>
      </w:pPr>
      <w:bookmarkStart w:id="13" w:name="_Toc89463515"/>
      <w:r>
        <w:softHyphen/>
      </w:r>
      <w:r>
        <w:softHyphen/>
      </w:r>
      <w:r>
        <w:softHyphen/>
      </w:r>
      <w:r>
        <w:softHyphen/>
      </w:r>
      <w:r w:rsidR="00D413AF" w:rsidRPr="00D413AF">
        <w:t>Back End</w:t>
      </w:r>
      <w:bookmarkEnd w:id="13"/>
      <w:r w:rsidR="00F61D3C">
        <w:tab/>
      </w:r>
      <w:r w:rsidR="00F61D3C">
        <w:tab/>
      </w:r>
    </w:p>
    <w:p w14:paraId="18F97AE2" w14:textId="77777777" w:rsidR="00C87022" w:rsidRPr="00C87022" w:rsidRDefault="00C87022" w:rsidP="00C87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C87022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'''</w:t>
      </w:r>
    </w:p>
    <w:p w14:paraId="35EBF8A2" w14:textId="77777777" w:rsidR="00C87022" w:rsidRPr="00C87022" w:rsidRDefault="00C87022" w:rsidP="00C87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C87022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Home Function:</w:t>
      </w:r>
    </w:p>
    <w:p w14:paraId="38AE3219" w14:textId="77777777" w:rsidR="00C87022" w:rsidRPr="00C87022" w:rsidRDefault="00C87022" w:rsidP="00C87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C87022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- checks if a user is logged in (In the session)</w:t>
      </w:r>
    </w:p>
    <w:p w14:paraId="0DC4BB5B" w14:textId="77777777" w:rsidR="00C87022" w:rsidRPr="00C87022" w:rsidRDefault="00C87022" w:rsidP="00C87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C87022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- Takes item_id to be passed to item function</w:t>
      </w:r>
    </w:p>
    <w:p w14:paraId="4F545678" w14:textId="77777777" w:rsidR="00C87022" w:rsidRPr="00C87022" w:rsidRDefault="00C87022" w:rsidP="00C87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C87022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- Returns index.html</w:t>
      </w:r>
    </w:p>
    <w:p w14:paraId="71860D36" w14:textId="77777777" w:rsidR="00C87022" w:rsidRPr="00C87022" w:rsidRDefault="00C87022" w:rsidP="00C87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C87022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'''</w:t>
      </w:r>
    </w:p>
    <w:p w14:paraId="3EB5C5BB" w14:textId="77777777" w:rsidR="00C87022" w:rsidRPr="00C87022" w:rsidRDefault="00C87022" w:rsidP="00C87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C87022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@</w:t>
      </w:r>
      <w:r w:rsidRPr="00C87022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app</w:t>
      </w:r>
      <w:r w:rsidRPr="00C87022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.route</w:t>
      </w:r>
      <w:r w:rsidRPr="00C87022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C87022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"/"</w:t>
      </w:r>
      <w:r w:rsidRPr="00C87022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, </w:t>
      </w:r>
      <w:r w:rsidRPr="00C87022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methods</w:t>
      </w:r>
      <w:r w:rsidRPr="00C87022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[</w:t>
      </w:r>
      <w:r w:rsidRPr="00C87022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"POST"</w:t>
      </w:r>
      <w:r w:rsidRPr="00C87022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, </w:t>
      </w:r>
      <w:r w:rsidRPr="00C87022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"GET"</w:t>
      </w:r>
      <w:r w:rsidRPr="00C87022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])</w:t>
      </w:r>
    </w:p>
    <w:p w14:paraId="5E6F6D2D" w14:textId="77777777" w:rsidR="00C87022" w:rsidRPr="00C87022" w:rsidRDefault="00C87022" w:rsidP="00C87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C87022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def</w:t>
      </w:r>
      <w:r w:rsidRPr="00C87022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C87022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home</w:t>
      </w:r>
      <w:r w:rsidRPr="00C87022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():</w:t>
      </w:r>
    </w:p>
    <w:p w14:paraId="73BC33CE" w14:textId="77777777" w:rsidR="00C87022" w:rsidRPr="00C87022" w:rsidRDefault="00C87022" w:rsidP="00C87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C87022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C87022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sold_time_out</w:t>
      </w:r>
      <w:r w:rsidRPr="00C87022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()</w:t>
      </w:r>
    </w:p>
    <w:p w14:paraId="161C6B96" w14:textId="77777777" w:rsidR="00C87022" w:rsidRPr="00C87022" w:rsidRDefault="00C87022" w:rsidP="00C87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C87022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C87022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if</w:t>
      </w:r>
      <w:r w:rsidRPr="00C87022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C87022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session</w:t>
      </w:r>
      <w:r w:rsidRPr="00C87022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:</w:t>
      </w:r>
    </w:p>
    <w:p w14:paraId="5B5815CF" w14:textId="77777777" w:rsidR="00C87022" w:rsidRPr="00C87022" w:rsidRDefault="00C87022" w:rsidP="00C87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C87022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C87022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info</w:t>
      </w:r>
      <w:r w:rsidRPr="00C87022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C87022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True</w:t>
      </w:r>
    </w:p>
    <w:p w14:paraId="5D498881" w14:textId="77777777" w:rsidR="00C87022" w:rsidRPr="00C87022" w:rsidRDefault="00C87022" w:rsidP="00C87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C87022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C87022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else</w:t>
      </w:r>
      <w:r w:rsidRPr="00C87022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:</w:t>
      </w:r>
    </w:p>
    <w:p w14:paraId="3E9C345F" w14:textId="4CDB49DF" w:rsidR="00C87022" w:rsidRPr="00C87022" w:rsidRDefault="00C87022" w:rsidP="00C87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C87022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C87022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info</w:t>
      </w:r>
      <w:r w:rsidRPr="00C87022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C87022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False</w:t>
      </w:r>
    </w:p>
    <w:p w14:paraId="0991F2B6" w14:textId="77777777" w:rsidR="00C87022" w:rsidRPr="00C87022" w:rsidRDefault="00C87022" w:rsidP="00C87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C87022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C87022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if</w:t>
      </w:r>
      <w:r w:rsidRPr="00C87022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C87022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request</w:t>
      </w:r>
      <w:r w:rsidRPr="00C87022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C87022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method</w:t>
      </w:r>
      <w:r w:rsidRPr="00C87022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== </w:t>
      </w:r>
      <w:r w:rsidRPr="00C87022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"POST"</w:t>
      </w:r>
      <w:r w:rsidRPr="00C87022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:</w:t>
      </w:r>
    </w:p>
    <w:p w14:paraId="3F18ED8F" w14:textId="77777777" w:rsidR="00C87022" w:rsidRPr="00C87022" w:rsidRDefault="00C87022" w:rsidP="00C87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C87022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C87022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current_item</w:t>
      </w:r>
      <w:r w:rsidRPr="00C87022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(</w:t>
      </w:r>
      <w:r w:rsidRPr="00C87022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request</w:t>
      </w:r>
      <w:r w:rsidRPr="00C87022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C87022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form</w:t>
      </w:r>
      <w:r w:rsidRPr="00C87022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[</w:t>
      </w:r>
      <w:r w:rsidRPr="00C87022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'id'</w:t>
      </w:r>
      <w:r w:rsidRPr="00C87022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])</w:t>
      </w:r>
    </w:p>
    <w:p w14:paraId="3A5E5EB1" w14:textId="77777777" w:rsidR="00C87022" w:rsidRPr="00C87022" w:rsidRDefault="00C87022" w:rsidP="00C87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C87022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C87022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session</w:t>
      </w:r>
      <w:r w:rsidRPr="00C87022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[</w:t>
      </w:r>
      <w:r w:rsidRPr="00C87022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'current_item_id'</w:t>
      </w:r>
      <w:r w:rsidRPr="00C87022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] = </w:t>
      </w:r>
      <w:r w:rsidRPr="00C87022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current_item</w:t>
      </w:r>
    </w:p>
    <w:p w14:paraId="70661889" w14:textId="362AC6CD" w:rsidR="00C87022" w:rsidRPr="00C87022" w:rsidRDefault="00C87022" w:rsidP="00C87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C87022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C87022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return</w:t>
      </w:r>
      <w:r w:rsidRPr="00C87022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C87022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redirect</w:t>
      </w:r>
      <w:r w:rsidRPr="00C87022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C87022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url_for</w:t>
      </w:r>
      <w:r w:rsidRPr="00C87022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C87022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'item'</w:t>
      </w:r>
      <w:r w:rsidRPr="00C87022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)) </w:t>
      </w:r>
    </w:p>
    <w:p w14:paraId="74FB0B47" w14:textId="32203EB0" w:rsidR="00C87022" w:rsidRPr="00C87022" w:rsidRDefault="00C87022" w:rsidP="00C87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C87022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C87022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return</w:t>
      </w:r>
      <w:r w:rsidRPr="00C87022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C87022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render_template</w:t>
      </w:r>
      <w:r w:rsidRPr="00C87022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C87022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"home.html"</w:t>
      </w:r>
      <w:r w:rsidRPr="00C87022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, </w:t>
      </w:r>
      <w:r w:rsidRPr="00C87022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values</w:t>
      </w:r>
      <w:r w:rsidRPr="00C87022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C87022">
        <w:rPr>
          <w:rFonts w:ascii="Consolas" w:eastAsia="Times New Roman" w:hAnsi="Consolas" w:cs="Times New Roman"/>
          <w:color w:val="4EC9B0"/>
          <w:sz w:val="14"/>
          <w:szCs w:val="14"/>
          <w:lang w:eastAsia="en-GB"/>
        </w:rPr>
        <w:t>Item</w:t>
      </w:r>
      <w:r w:rsidRPr="00C87022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.query.all(), </w:t>
      </w:r>
      <w:r w:rsidRPr="00C87022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info_check</w:t>
      </w:r>
      <w:r w:rsidRPr="00C87022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C87022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info</w:t>
      </w:r>
      <w:r w:rsidRPr="00C87022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</w:t>
      </w:r>
    </w:p>
    <w:p w14:paraId="3F3ED02D" w14:textId="0622F12B" w:rsidR="007C39CE" w:rsidRDefault="00F61D3C" w:rsidP="00AA3ACE">
      <w:pPr>
        <w:pStyle w:val="Heading3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D1FC100" w14:textId="15F5BEA2" w:rsidR="007C39CE" w:rsidRDefault="007C39CE" w:rsidP="00AA0013">
      <w:pPr>
        <w:tabs>
          <w:tab w:val="left" w:pos="660"/>
        </w:tabs>
        <w:rPr>
          <w:lang w:val="en-US"/>
        </w:rPr>
      </w:pPr>
      <w:r>
        <w:rPr>
          <w:lang w:val="en-US"/>
        </w:rPr>
        <w:t xml:space="preserve">The Home function first checks if the user is in session and saves it to a variable that is passed to the </w:t>
      </w:r>
      <w:r w:rsidR="00870772">
        <w:rPr>
          <w:lang w:val="en-US"/>
        </w:rPr>
        <w:t>HTML</w:t>
      </w:r>
      <w:r>
        <w:rPr>
          <w:lang w:val="en-US"/>
        </w:rPr>
        <w:t xml:space="preserve"> template with a SQL query that contains all the rows in the Item table. If the template sends a POST form it will take the item id that was sent, adds that item id to the session</w:t>
      </w:r>
      <w:r w:rsidR="00870772">
        <w:rPr>
          <w:lang w:val="en-US"/>
        </w:rPr>
        <w:t>,</w:t>
      </w:r>
      <w:r>
        <w:rPr>
          <w:lang w:val="en-US"/>
        </w:rPr>
        <w:t xml:space="preserve"> and </w:t>
      </w:r>
      <w:r w:rsidR="00870772">
        <w:rPr>
          <w:lang w:val="en-US"/>
        </w:rPr>
        <w:t>redirect</w:t>
      </w:r>
      <w:r>
        <w:rPr>
          <w:lang w:val="en-US"/>
        </w:rPr>
        <w:t xml:space="preserve"> to the item page. </w:t>
      </w:r>
    </w:p>
    <w:p w14:paraId="6EF36C0D" w14:textId="0B85226A" w:rsidR="00C91D57" w:rsidRDefault="00C91D57" w:rsidP="00AA0013">
      <w:pPr>
        <w:tabs>
          <w:tab w:val="left" w:pos="660"/>
        </w:tabs>
        <w:rPr>
          <w:lang w:val="en-US"/>
        </w:rPr>
      </w:pPr>
    </w:p>
    <w:p w14:paraId="0D86015F" w14:textId="77777777" w:rsidR="00C91D57" w:rsidRPr="00AA0013" w:rsidRDefault="00C91D57" w:rsidP="00AA0013">
      <w:pPr>
        <w:tabs>
          <w:tab w:val="left" w:pos="660"/>
        </w:tabs>
        <w:rPr>
          <w:lang w:val="en-US"/>
        </w:rPr>
      </w:pPr>
    </w:p>
    <w:p w14:paraId="21B57003" w14:textId="0C0C367C" w:rsidR="00D413AF" w:rsidRDefault="00F61D3C" w:rsidP="00AA3ACE">
      <w:pPr>
        <w:pStyle w:val="Heading3"/>
      </w:pPr>
      <w:bookmarkStart w:id="14" w:name="_Toc89463516"/>
      <w:r>
        <w:t>Front End</w:t>
      </w:r>
      <w:bookmarkEnd w:id="14"/>
    </w:p>
    <w:p w14:paraId="7E8DB2C1" w14:textId="77777777" w:rsidR="0046139F" w:rsidRPr="0046139F" w:rsidRDefault="0046139F" w:rsidP="00461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6139F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&lt;!--Home Page Template</w:t>
      </w:r>
    </w:p>
    <w:p w14:paraId="1D0F80AA" w14:textId="77777777" w:rsidR="0046139F" w:rsidRPr="0046139F" w:rsidRDefault="0046139F" w:rsidP="00461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6139F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Contains all items still on sale</w:t>
      </w:r>
    </w:p>
    <w:p w14:paraId="670294CF" w14:textId="4651A075" w:rsidR="0046139F" w:rsidRPr="0046139F" w:rsidRDefault="0046139F" w:rsidP="00461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6139F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 xml:space="preserve">allows </w:t>
      </w:r>
      <w:r w:rsidR="00870772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users</w:t>
      </w:r>
      <w:r w:rsidRPr="0046139F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 xml:space="preserve"> to see more info if logged in</w:t>
      </w:r>
    </w:p>
    <w:p w14:paraId="6913BC83" w14:textId="77777777" w:rsidR="0046139F" w:rsidRPr="0046139F" w:rsidRDefault="0046139F" w:rsidP="00461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6139F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Arguments:</w:t>
      </w:r>
    </w:p>
    <w:p w14:paraId="3533DC56" w14:textId="77777777" w:rsidR="0046139F" w:rsidRPr="0046139F" w:rsidRDefault="0046139F" w:rsidP="00461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6139F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Item:</w:t>
      </w:r>
    </w:p>
    <w:p w14:paraId="2198948E" w14:textId="77777777" w:rsidR="0046139F" w:rsidRPr="0046139F" w:rsidRDefault="0046139F" w:rsidP="00461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6139F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    - sold</w:t>
      </w:r>
    </w:p>
    <w:p w14:paraId="7587BFBC" w14:textId="77777777" w:rsidR="0046139F" w:rsidRPr="0046139F" w:rsidRDefault="0046139F" w:rsidP="00461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6139F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    - name</w:t>
      </w:r>
    </w:p>
    <w:p w14:paraId="73D37951" w14:textId="77777777" w:rsidR="0046139F" w:rsidRPr="0046139F" w:rsidRDefault="0046139F" w:rsidP="00461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6139F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    - start date</w:t>
      </w:r>
    </w:p>
    <w:p w14:paraId="12E21988" w14:textId="77777777" w:rsidR="0046139F" w:rsidRPr="0046139F" w:rsidRDefault="0046139F" w:rsidP="00461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6139F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    - username</w:t>
      </w:r>
    </w:p>
    <w:p w14:paraId="06FA28B0" w14:textId="77777777" w:rsidR="0046139F" w:rsidRPr="0046139F" w:rsidRDefault="0046139F" w:rsidP="00461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6139F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 xml:space="preserve">    - </w:t>
      </w:r>
    </w:p>
    <w:p w14:paraId="45F796D8" w14:textId="77777777" w:rsidR="0046139F" w:rsidRPr="0046139F" w:rsidRDefault="0046139F" w:rsidP="00461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6139F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--&gt;</w:t>
      </w:r>
    </w:p>
    <w:p w14:paraId="524999C5" w14:textId="563CEFD2" w:rsidR="0046139F" w:rsidRPr="0046139F" w:rsidRDefault="0046139F" w:rsidP="00461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{%block title%}Home Page{%endblock%}</w:t>
      </w:r>
    </w:p>
    <w:p w14:paraId="5CEE84BA" w14:textId="3D8F90B4" w:rsidR="0046139F" w:rsidRPr="0046139F" w:rsidRDefault="0046139F" w:rsidP="00461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{%block content%}</w:t>
      </w:r>
    </w:p>
    <w:p w14:paraId="116D4BEB" w14:textId="3217CFAF" w:rsidR="0046139F" w:rsidRPr="0046139F" w:rsidRDefault="0046139F" w:rsidP="00461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6139F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46139F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h1</w:t>
      </w: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6139F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613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"text-center"</w:t>
      </w:r>
      <w:r w:rsidRPr="0046139F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Home page:</w:t>
      </w:r>
      <w:r w:rsidRPr="0046139F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46139F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h1</w:t>
      </w:r>
      <w:r w:rsidRPr="0046139F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7034D0D3" w14:textId="0022D0FF" w:rsidR="0046139F" w:rsidRPr="0046139F" w:rsidRDefault="0046139F" w:rsidP="00461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6139F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46139F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6139F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613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"container"</w:t>
      </w:r>
      <w:r w:rsidRPr="0046139F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353C1D2C" w14:textId="77777777" w:rsidR="0046139F" w:rsidRPr="0046139F" w:rsidRDefault="0046139F" w:rsidP="00461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46139F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46139F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6139F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</w:t>
      </w:r>
      <w:r w:rsidRPr="004613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"row"</w:t>
      </w:r>
      <w:r w:rsidRPr="0046139F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5E37F7D3" w14:textId="77777777" w:rsidR="0046139F" w:rsidRPr="0046139F" w:rsidRDefault="0046139F" w:rsidP="00461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46139F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&lt;!-- Loops over each item that hasent been sold--&gt;</w:t>
      </w:r>
    </w:p>
    <w:p w14:paraId="242B4780" w14:textId="77777777" w:rsidR="0046139F" w:rsidRPr="0046139F" w:rsidRDefault="0046139F" w:rsidP="00461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        {%for item in values%}</w:t>
      </w:r>
    </w:p>
    <w:p w14:paraId="2B62B7EB" w14:textId="77777777" w:rsidR="0046139F" w:rsidRPr="0046139F" w:rsidRDefault="0046139F" w:rsidP="00461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            {%if item.sold == 0%}</w:t>
      </w:r>
    </w:p>
    <w:p w14:paraId="0536719D" w14:textId="77777777" w:rsidR="0046139F" w:rsidRPr="0046139F" w:rsidRDefault="0046139F" w:rsidP="00461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46139F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46139F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6139F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4613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"col"</w:t>
      </w:r>
      <w:r w:rsidRPr="0046139F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14B15334" w14:textId="77777777" w:rsidR="0046139F" w:rsidRPr="0046139F" w:rsidRDefault="0046139F" w:rsidP="00461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    </w:t>
      </w:r>
      <w:r w:rsidRPr="0046139F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&lt;!--PLaces item in a bootstrap card with image, Title, and description</w:t>
      </w:r>
    </w:p>
    <w:p w14:paraId="71D1AA16" w14:textId="77777777" w:rsidR="0046139F" w:rsidRPr="0046139F" w:rsidRDefault="0046139F" w:rsidP="00461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6139F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                    Also has more information button that links to item page--&gt;</w:t>
      </w:r>
    </w:p>
    <w:p w14:paraId="1376F0AD" w14:textId="77777777" w:rsidR="0046139F" w:rsidRPr="0046139F" w:rsidRDefault="0046139F" w:rsidP="00461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    </w:t>
      </w:r>
      <w:r w:rsidRPr="0046139F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46139F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6139F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613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"card"</w:t>
      </w: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6139F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style</w:t>
      </w: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613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"width: 250px !important;"</w:t>
      </w:r>
      <w:r w:rsidRPr="0046139F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54FBD8DD" w14:textId="77777777" w:rsidR="0046139F" w:rsidRPr="0046139F" w:rsidRDefault="0046139F" w:rsidP="00461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        </w:t>
      </w:r>
      <w:r w:rsidRPr="0046139F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46139F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img</w:t>
      </w: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6139F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613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"card-img-top"</w:t>
      </w: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6139F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src</w:t>
      </w: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4613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"{{url_for('static', filename='images/'+item.img_name)}}"</w:t>
      </w: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6139F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alt</w:t>
      </w: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613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"No Image Uploaded"</w:t>
      </w: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6139F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style</w:t>
      </w: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613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"height: 250px !important;"</w:t>
      </w:r>
      <w:r w:rsidRPr="0046139F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5CBB8314" w14:textId="77777777" w:rsidR="0046139F" w:rsidRPr="0046139F" w:rsidRDefault="0046139F" w:rsidP="00461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        </w:t>
      </w:r>
      <w:r w:rsidRPr="0046139F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46139F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6139F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613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"card-body"</w:t>
      </w:r>
      <w:r w:rsidRPr="0046139F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20A08C94" w14:textId="77777777" w:rsidR="0046139F" w:rsidRPr="0046139F" w:rsidRDefault="0046139F" w:rsidP="00461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            </w:t>
      </w:r>
      <w:r w:rsidRPr="0046139F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46139F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h5</w:t>
      </w: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6139F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613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"card-title"</w:t>
      </w:r>
      <w:r w:rsidRPr="0046139F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{{item.name}}</w:t>
      </w:r>
      <w:r w:rsidRPr="0046139F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46139F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h5</w:t>
      </w:r>
      <w:r w:rsidRPr="0046139F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4A3DDC56" w14:textId="77777777" w:rsidR="0046139F" w:rsidRPr="0046139F" w:rsidRDefault="0046139F" w:rsidP="00461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            </w:t>
      </w:r>
      <w:r w:rsidRPr="0046139F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46139F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p</w:t>
      </w: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6139F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613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"card-text"</w:t>
      </w:r>
      <w:r w:rsidRPr="0046139F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{{item.start_date.date()}}</w:t>
      </w:r>
      <w:r w:rsidRPr="0046139F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46139F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br</w:t>
      </w:r>
      <w:r w:rsidRPr="0046139F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{{item.username}}</w:t>
      </w:r>
      <w:r w:rsidRPr="0046139F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46139F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p</w:t>
      </w:r>
      <w:r w:rsidRPr="0046139F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423AAF86" w14:textId="77777777" w:rsidR="0046139F" w:rsidRPr="0046139F" w:rsidRDefault="0046139F" w:rsidP="00461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            </w:t>
      </w:r>
      <w:r w:rsidRPr="0046139F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&lt;!--Checks if user is logged in to view more information --&gt;</w:t>
      </w:r>
    </w:p>
    <w:p w14:paraId="606C912D" w14:textId="77777777" w:rsidR="0046139F" w:rsidRPr="0046139F" w:rsidRDefault="0046139F" w:rsidP="00461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                            {%if info_check%}</w:t>
      </w:r>
    </w:p>
    <w:p w14:paraId="400A61F6" w14:textId="77777777" w:rsidR="0046139F" w:rsidRPr="0046139F" w:rsidRDefault="0046139F" w:rsidP="00461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                </w:t>
      </w:r>
      <w:r w:rsidRPr="0046139F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46139F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form</w:t>
      </w: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6139F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action</w:t>
      </w: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613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"#"</w:t>
      </w: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6139F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method</w:t>
      </w: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613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"POST"</w:t>
      </w:r>
      <w:r w:rsidRPr="0046139F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695CE272" w14:textId="77777777" w:rsidR="0046139F" w:rsidRPr="0046139F" w:rsidRDefault="0046139F" w:rsidP="00461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                    </w:t>
      </w:r>
      <w:r w:rsidRPr="0046139F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46139F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button</w:t>
      </w: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6139F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type</w:t>
      </w: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613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"submit"</w:t>
      </w: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6139F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name</w:t>
      </w: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613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"id"</w:t>
      </w: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6139F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value</w:t>
      </w: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613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"{{item.item_id}}"</w:t>
      </w: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6139F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613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"btn btn-primary"</w:t>
      </w:r>
      <w:r w:rsidRPr="0046139F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More info</w:t>
      </w:r>
      <w:r w:rsidRPr="0046139F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46139F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button</w:t>
      </w:r>
      <w:r w:rsidRPr="0046139F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2B682594" w14:textId="77777777" w:rsidR="0046139F" w:rsidRPr="0046139F" w:rsidRDefault="0046139F" w:rsidP="00461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                </w:t>
      </w:r>
      <w:r w:rsidRPr="0046139F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46139F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form</w:t>
      </w:r>
      <w:r w:rsidRPr="0046139F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55766366" w14:textId="77777777" w:rsidR="0046139F" w:rsidRPr="0046139F" w:rsidRDefault="0046139F" w:rsidP="00461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                            {%endif%}</w:t>
      </w:r>
    </w:p>
    <w:p w14:paraId="39D02895" w14:textId="77777777" w:rsidR="0046139F" w:rsidRPr="0046139F" w:rsidRDefault="0046139F" w:rsidP="00461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        </w:t>
      </w:r>
      <w:r w:rsidRPr="0046139F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46139F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46139F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01B19E85" w14:textId="77777777" w:rsidR="0046139F" w:rsidRPr="0046139F" w:rsidRDefault="0046139F" w:rsidP="00461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    </w:t>
      </w:r>
      <w:r w:rsidRPr="0046139F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46139F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46139F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161B053F" w14:textId="77777777" w:rsidR="0046139F" w:rsidRPr="0046139F" w:rsidRDefault="0046139F" w:rsidP="00461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46139F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46139F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46139F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25A50CD2" w14:textId="77777777" w:rsidR="0046139F" w:rsidRPr="0046139F" w:rsidRDefault="0046139F" w:rsidP="00461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            {%endif%}</w:t>
      </w:r>
    </w:p>
    <w:p w14:paraId="47E990FB" w14:textId="77777777" w:rsidR="0046139F" w:rsidRPr="0046139F" w:rsidRDefault="0046139F" w:rsidP="00461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        {%endfor%}</w:t>
      </w:r>
    </w:p>
    <w:p w14:paraId="666BCBF7" w14:textId="77777777" w:rsidR="0046139F" w:rsidRPr="0046139F" w:rsidRDefault="0046139F" w:rsidP="00461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613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46139F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46139F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46139F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507CBA51" w14:textId="77777777" w:rsidR="0046139F" w:rsidRPr="0046139F" w:rsidRDefault="0046139F" w:rsidP="00461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6139F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46139F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46139F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579F7585" w14:textId="41F1D9FC" w:rsidR="00AC31C3" w:rsidRDefault="000E1F77" w:rsidP="00AC31C3">
      <w:pPr>
        <w:tabs>
          <w:tab w:val="left" w:pos="552"/>
        </w:tabs>
      </w:pPr>
      <w:r>
        <w:tab/>
        <w:t xml:space="preserve"> </w:t>
      </w:r>
      <w:r w:rsidR="001036BD">
        <w:softHyphen/>
      </w:r>
      <w:r w:rsidR="001036BD">
        <w:softHyphen/>
      </w:r>
      <w:r w:rsidR="001036BD">
        <w:softHyphen/>
      </w:r>
      <w:r w:rsidR="001036BD">
        <w:softHyphen/>
      </w:r>
    </w:p>
    <w:p w14:paraId="4D57F8E4" w14:textId="0D06CF48" w:rsidR="007C39CE" w:rsidRDefault="007C39CE" w:rsidP="00622852">
      <w:pPr>
        <w:tabs>
          <w:tab w:val="left" w:pos="660"/>
        </w:tabs>
      </w:pPr>
      <w:r>
        <w:t xml:space="preserve">The Home page displays each item that is currently being sold. It displays these items in a Bootstrap Card. This HTML file uses jinja for statements to loop over each Item. It checks to see if the item is sold and if False it then displays </w:t>
      </w:r>
      <w:r w:rsidR="00870772">
        <w:t xml:space="preserve">the </w:t>
      </w:r>
      <w:r>
        <w:t>name, start date</w:t>
      </w:r>
      <w:r w:rsidR="00870772">
        <w:t>,</w:t>
      </w:r>
      <w:r>
        <w:t xml:space="preserve"> and username. </w:t>
      </w:r>
      <w:sdt>
        <w:sdtPr>
          <w:id w:val="278151299"/>
          <w:citation/>
        </w:sdtPr>
        <w:sdtEndPr/>
        <w:sdtContent>
          <w:r w:rsidR="002C3A19">
            <w:fldChar w:fldCharType="begin"/>
          </w:r>
          <w:r w:rsidR="002C3A19">
            <w:rPr>
              <w:lang w:val="en-US"/>
            </w:rPr>
            <w:instrText xml:space="preserve"> CITATION Tec191 \l 1033 </w:instrText>
          </w:r>
          <w:r w:rsidR="002C3A19">
            <w:fldChar w:fldCharType="separate"/>
          </w:r>
          <w:r w:rsidR="002C3A19">
            <w:rPr>
              <w:noProof/>
              <w:lang w:val="en-US"/>
            </w:rPr>
            <w:t>(Tim T. w., https://www.youtube.com/, 2019)</w:t>
          </w:r>
          <w:r w:rsidR="002C3A19">
            <w:fldChar w:fldCharType="end"/>
          </w:r>
        </w:sdtContent>
      </w:sdt>
      <w:r>
        <w:t>Using jinja If statements it checks if the user is logged in to show the more info button. If the more info button is pressed it will send a form that includes the item id</w:t>
      </w:r>
    </w:p>
    <w:p w14:paraId="3B0C4EE1" w14:textId="4EDC598B" w:rsidR="00D907F7" w:rsidRPr="00297821" w:rsidRDefault="00622852" w:rsidP="00297821">
      <w:pPr>
        <w:tabs>
          <w:tab w:val="left" w:pos="552"/>
        </w:tabs>
      </w:pPr>
      <w:r w:rsidRPr="00F96685">
        <w:rPr>
          <w:noProof/>
          <w:sz w:val="24"/>
          <w:szCs w:val="24"/>
        </w:rPr>
        <w:drawing>
          <wp:anchor distT="0" distB="0" distL="114300" distR="114300" simplePos="0" relativeHeight="251725824" behindDoc="1" locked="0" layoutInCell="1" allowOverlap="1" wp14:anchorId="0AD565CC" wp14:editId="245AB4E9">
            <wp:simplePos x="0" y="0"/>
            <wp:positionH relativeFrom="page">
              <wp:posOffset>106680</wp:posOffset>
            </wp:positionH>
            <wp:positionV relativeFrom="paragraph">
              <wp:posOffset>7620</wp:posOffset>
            </wp:positionV>
            <wp:extent cx="2540000" cy="2781300"/>
            <wp:effectExtent l="0" t="0" r="0" b="0"/>
            <wp:wrapTight wrapText="bothSides">
              <wp:wrapPolygon edited="0">
                <wp:start x="0" y="0"/>
                <wp:lineTo x="0" y="21452"/>
                <wp:lineTo x="21384" y="21452"/>
                <wp:lineTo x="21384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6BD">
        <w:softHyphen/>
      </w:r>
      <w:r w:rsidR="00D907F7" w:rsidRPr="004C23F4">
        <w:rPr>
          <w:noProof/>
        </w:rPr>
        <w:drawing>
          <wp:anchor distT="0" distB="0" distL="114300" distR="114300" simplePos="0" relativeHeight="251753472" behindDoc="1" locked="0" layoutInCell="1" allowOverlap="1" wp14:anchorId="5FAC7317" wp14:editId="6D01C86B">
            <wp:simplePos x="0" y="0"/>
            <wp:positionH relativeFrom="page">
              <wp:posOffset>5318760</wp:posOffset>
            </wp:positionH>
            <wp:positionV relativeFrom="paragraph">
              <wp:posOffset>27940</wp:posOffset>
            </wp:positionV>
            <wp:extent cx="2160905" cy="1615440"/>
            <wp:effectExtent l="0" t="0" r="0" b="3810"/>
            <wp:wrapTight wrapText="bothSides">
              <wp:wrapPolygon edited="0">
                <wp:start x="0" y="0"/>
                <wp:lineTo x="0" y="21396"/>
                <wp:lineTo x="21327" y="21396"/>
                <wp:lineTo x="21327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90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312519" w14:textId="7DA1D52B" w:rsidR="009C3FF2" w:rsidRPr="00F96685" w:rsidRDefault="00471706" w:rsidP="00F96685">
      <w:pPr>
        <w:pStyle w:val="Heading2"/>
        <w:rPr>
          <w:sz w:val="24"/>
          <w:szCs w:val="24"/>
        </w:rPr>
      </w:pPr>
      <w:bookmarkStart w:id="15" w:name="_Toc89463517"/>
      <w:r w:rsidRPr="00D549B6">
        <w:rPr>
          <w:sz w:val="24"/>
          <w:szCs w:val="24"/>
        </w:rPr>
        <w:t>Item Page</w:t>
      </w:r>
      <w:bookmarkEnd w:id="15"/>
    </w:p>
    <w:p w14:paraId="70AF1B76" w14:textId="3944DF79" w:rsidR="007334F9" w:rsidRDefault="004C1913" w:rsidP="009C3FF2">
      <w:pPr>
        <w:tabs>
          <w:tab w:val="left" w:pos="660"/>
        </w:tabs>
      </w:pPr>
      <w:r>
        <w:t xml:space="preserve">The Item page is an extension of the </w:t>
      </w:r>
      <w:r w:rsidR="005B4CE7">
        <w:t>Home page</w:t>
      </w:r>
      <w:r w:rsidR="00E925CD">
        <w:t xml:space="preserve">, </w:t>
      </w:r>
      <w:r w:rsidR="002E2F84">
        <w:t>it</w:t>
      </w:r>
      <w:r w:rsidR="00E925CD">
        <w:t xml:space="preserve"> can only be accessed if the user is logged in</w:t>
      </w:r>
      <w:r w:rsidR="00826522">
        <w:t xml:space="preserve">. </w:t>
      </w:r>
      <w:r w:rsidR="00E925CD">
        <w:t>I</w:t>
      </w:r>
      <w:r w:rsidR="005B4CE7">
        <w:t xml:space="preserve">t allows the user to see more information and bid on the item that is currently being </w:t>
      </w:r>
      <w:r w:rsidR="00901995">
        <w:t>displayed</w:t>
      </w:r>
      <w:r w:rsidR="00383777">
        <w:t xml:space="preserve">. It uses the </w:t>
      </w:r>
      <w:r w:rsidR="00AB27E4">
        <w:t xml:space="preserve">Bootstrap Modal to </w:t>
      </w:r>
      <w:r w:rsidR="004C195B">
        <w:t xml:space="preserve">create a </w:t>
      </w:r>
      <w:r w:rsidR="00870772">
        <w:t>pop-up</w:t>
      </w:r>
      <w:r w:rsidR="004C195B">
        <w:t xml:space="preserve"> that allows the user to place a new bid</w:t>
      </w:r>
      <w:r w:rsidR="00804533">
        <w:t>. The Modal Box includes the current bid And a</w:t>
      </w:r>
      <w:r w:rsidR="00D907F7">
        <w:t>n</w:t>
      </w:r>
      <w:r w:rsidR="00804533">
        <w:t xml:space="preserve"> Input box to enter your new bid.</w:t>
      </w:r>
    </w:p>
    <w:p w14:paraId="26754588" w14:textId="03F58600" w:rsidR="007334F9" w:rsidRDefault="007334F9" w:rsidP="009C3FF2">
      <w:pPr>
        <w:tabs>
          <w:tab w:val="left" w:pos="660"/>
        </w:tabs>
      </w:pPr>
    </w:p>
    <w:p w14:paraId="217FC624" w14:textId="04B6E8EC" w:rsidR="007334F9" w:rsidRDefault="007334F9" w:rsidP="009C3FF2">
      <w:pPr>
        <w:tabs>
          <w:tab w:val="left" w:pos="660"/>
        </w:tabs>
      </w:pPr>
    </w:p>
    <w:p w14:paraId="444D7CE7" w14:textId="5E580477" w:rsidR="009C3FF2" w:rsidRDefault="009C3FF2" w:rsidP="00C51133">
      <w:pPr>
        <w:pStyle w:val="Heading3"/>
      </w:pPr>
    </w:p>
    <w:p w14:paraId="7A4DDF9E" w14:textId="77777777" w:rsidR="00307891" w:rsidRDefault="00C51133" w:rsidP="00C51133">
      <w:pPr>
        <w:pStyle w:val="Heading3"/>
      </w:pPr>
      <w:bookmarkStart w:id="16" w:name="_Toc89463518"/>
      <w:bookmarkStart w:id="17" w:name="_Hlk89394572"/>
      <w:r w:rsidRPr="00D413AF">
        <w:t>Back End</w:t>
      </w:r>
      <w:bookmarkEnd w:id="16"/>
      <w:r>
        <w:tab/>
      </w:r>
      <w:bookmarkEnd w:id="17"/>
      <w:r>
        <w:tab/>
      </w:r>
      <w:r>
        <w:tab/>
      </w:r>
      <w:r>
        <w:tab/>
      </w:r>
    </w:p>
    <w:p w14:paraId="1D95FB45" w14:textId="77777777" w:rsidR="00307891" w:rsidRPr="00307891" w:rsidRDefault="00307891" w:rsidP="00307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30789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'''</w:t>
      </w:r>
    </w:p>
    <w:p w14:paraId="1DD54768" w14:textId="77777777" w:rsidR="00307891" w:rsidRPr="00307891" w:rsidRDefault="00307891" w:rsidP="00307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30789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Item Function</w:t>
      </w:r>
    </w:p>
    <w:p w14:paraId="1A21233F" w14:textId="785DA670" w:rsidR="00307891" w:rsidRPr="00307891" w:rsidRDefault="00307891" w:rsidP="00307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30789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 xml:space="preserve">- </w:t>
      </w:r>
      <w:r w:rsidR="00870772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queries</w:t>
      </w:r>
      <w:r w:rsidRPr="0030789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 xml:space="preserve"> a row in Item and User tables based on what was saved in the session</w:t>
      </w:r>
    </w:p>
    <w:p w14:paraId="0451DFCA" w14:textId="77777777" w:rsidR="00307891" w:rsidRPr="00307891" w:rsidRDefault="00307891" w:rsidP="00307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30789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- Takes a new bid and inputs into the Item table</w:t>
      </w:r>
    </w:p>
    <w:p w14:paraId="5402E8D3" w14:textId="77777777" w:rsidR="00307891" w:rsidRPr="00307891" w:rsidRDefault="00307891" w:rsidP="00307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30789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- Returns item.html</w:t>
      </w:r>
    </w:p>
    <w:p w14:paraId="0EAAD972" w14:textId="77777777" w:rsidR="00307891" w:rsidRPr="00307891" w:rsidRDefault="00307891" w:rsidP="00307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30789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'''</w:t>
      </w:r>
    </w:p>
    <w:p w14:paraId="4B64A861" w14:textId="77777777" w:rsidR="00307891" w:rsidRPr="00307891" w:rsidRDefault="00307891" w:rsidP="00307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307891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@</w:t>
      </w:r>
      <w:r w:rsidRPr="0030789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app</w:t>
      </w:r>
      <w:r w:rsidRPr="00307891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.route</w:t>
      </w: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30789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'/item'</w:t>
      </w: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, </w:t>
      </w:r>
      <w:r w:rsidRPr="0030789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methods</w:t>
      </w: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[</w:t>
      </w:r>
      <w:r w:rsidRPr="0030789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"POST"</w:t>
      </w: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, </w:t>
      </w:r>
      <w:r w:rsidRPr="0030789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"GET"</w:t>
      </w: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])</w:t>
      </w:r>
    </w:p>
    <w:p w14:paraId="6F9C7364" w14:textId="77777777" w:rsidR="00307891" w:rsidRPr="00307891" w:rsidRDefault="00307891" w:rsidP="00307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30789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def</w:t>
      </w: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307891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item</w:t>
      </w: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():</w:t>
      </w:r>
    </w:p>
    <w:p w14:paraId="6003C195" w14:textId="77777777" w:rsidR="00307891" w:rsidRPr="00307891" w:rsidRDefault="00307891" w:rsidP="00307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30789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item</w:t>
      </w: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307891">
        <w:rPr>
          <w:rFonts w:ascii="Consolas" w:eastAsia="Times New Roman" w:hAnsi="Consolas" w:cs="Times New Roman"/>
          <w:color w:val="4EC9B0"/>
          <w:sz w:val="14"/>
          <w:szCs w:val="14"/>
          <w:lang w:eastAsia="en-GB"/>
        </w:rPr>
        <w:t>Item</w:t>
      </w: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.query.filter_by(</w:t>
      </w:r>
      <w:r w:rsidRPr="0030789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item_id</w:t>
      </w: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30789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session</w:t>
      </w: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[</w:t>
      </w:r>
      <w:r w:rsidRPr="0030789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'current_item_id'</w:t>
      </w: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]).first()</w:t>
      </w:r>
    </w:p>
    <w:p w14:paraId="5778995E" w14:textId="4F27F3FE" w:rsidR="00307891" w:rsidRPr="00307891" w:rsidRDefault="00307891" w:rsidP="00307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30789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user</w:t>
      </w: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307891">
        <w:rPr>
          <w:rFonts w:ascii="Consolas" w:eastAsia="Times New Roman" w:hAnsi="Consolas" w:cs="Times New Roman"/>
          <w:color w:val="4EC9B0"/>
          <w:sz w:val="14"/>
          <w:szCs w:val="14"/>
          <w:lang w:eastAsia="en-GB"/>
        </w:rPr>
        <w:t>User</w:t>
      </w: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.query.filter_by(</w:t>
      </w:r>
      <w:r w:rsidRPr="0030789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username</w:t>
      </w: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30789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session</w:t>
      </w: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[</w:t>
      </w:r>
      <w:r w:rsidRPr="0030789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'user'</w:t>
      </w: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]).first()</w:t>
      </w:r>
    </w:p>
    <w:p w14:paraId="48A091E0" w14:textId="77777777" w:rsidR="00307891" w:rsidRPr="00307891" w:rsidRDefault="00307891" w:rsidP="00307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307891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if</w:t>
      </w: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30789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request</w:t>
      </w: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30789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method</w:t>
      </w: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== </w:t>
      </w:r>
      <w:r w:rsidRPr="0030789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"POST"</w:t>
      </w: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:</w:t>
      </w:r>
    </w:p>
    <w:p w14:paraId="53091956" w14:textId="77777777" w:rsidR="00307891" w:rsidRPr="00307891" w:rsidRDefault="00307891" w:rsidP="00307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30789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bid</w:t>
      </w: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307891">
        <w:rPr>
          <w:rFonts w:ascii="Consolas" w:eastAsia="Times New Roman" w:hAnsi="Consolas" w:cs="Times New Roman"/>
          <w:color w:val="4EC9B0"/>
          <w:sz w:val="14"/>
          <w:szCs w:val="14"/>
          <w:lang w:eastAsia="en-GB"/>
        </w:rPr>
        <w:t>int</w:t>
      </w: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30789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request</w:t>
      </w: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30789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form</w:t>
      </w: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[</w:t>
      </w:r>
      <w:r w:rsidRPr="0030789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'new_bid'</w:t>
      </w: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])</w:t>
      </w:r>
    </w:p>
    <w:p w14:paraId="1F1DE5B7" w14:textId="77777777" w:rsidR="00307891" w:rsidRPr="00307891" w:rsidRDefault="00307891" w:rsidP="00307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307891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if</w:t>
      </w: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30789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bid</w:t>
      </w: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&gt; </w:t>
      </w:r>
      <w:r w:rsidRPr="0030789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item</w:t>
      </w: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.current_bid:</w:t>
      </w:r>
    </w:p>
    <w:p w14:paraId="59025F6B" w14:textId="77777777" w:rsidR="00307891" w:rsidRPr="00307891" w:rsidRDefault="00307891" w:rsidP="00307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30789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item</w:t>
      </w: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.current_bid = </w:t>
      </w:r>
      <w:r w:rsidRPr="0030789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bid</w:t>
      </w:r>
    </w:p>
    <w:p w14:paraId="4B135FB7" w14:textId="77777777" w:rsidR="00307891" w:rsidRPr="00307891" w:rsidRDefault="00307891" w:rsidP="00307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30789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db</w:t>
      </w: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30789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session</w:t>
      </w: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307891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commit</w:t>
      </w: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()</w:t>
      </w:r>
    </w:p>
    <w:p w14:paraId="414BD323" w14:textId="77777777" w:rsidR="00307891" w:rsidRPr="00307891" w:rsidRDefault="00307891" w:rsidP="00307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307891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else</w:t>
      </w: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:</w:t>
      </w:r>
    </w:p>
    <w:p w14:paraId="4A2D57EF" w14:textId="0B04A57E" w:rsidR="00307891" w:rsidRPr="00307891" w:rsidRDefault="00307891" w:rsidP="00307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307891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flash</w:t>
      </w: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30789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"Bid can't be lower than the current bid!"</w:t>
      </w: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</w:t>
      </w:r>
    </w:p>
    <w:p w14:paraId="489344C4" w14:textId="77777777" w:rsidR="00307891" w:rsidRPr="00307891" w:rsidRDefault="00307891" w:rsidP="00307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307891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return</w:t>
      </w: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307891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render_template</w:t>
      </w: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30789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"item.html"</w:t>
      </w: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, </w:t>
      </w:r>
      <w:r w:rsidRPr="0030789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item_data</w:t>
      </w: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30789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item</w:t>
      </w: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, </w:t>
      </w:r>
      <w:r w:rsidRPr="0030789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user_data</w:t>
      </w: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30789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user</w:t>
      </w:r>
      <w:r w:rsidRPr="0030789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</w:t>
      </w:r>
    </w:p>
    <w:p w14:paraId="618E2E79" w14:textId="36D3E6E6" w:rsidR="009C3FF2" w:rsidRDefault="00C51133" w:rsidP="00C51133">
      <w:pPr>
        <w:pStyle w:val="Heading3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8EFE77B" w14:textId="19A18DF8" w:rsidR="004B0EC8" w:rsidRDefault="00152B21" w:rsidP="009C3FF2">
      <w:pPr>
        <w:tabs>
          <w:tab w:val="left" w:pos="660"/>
        </w:tabs>
      </w:pPr>
      <w:r>
        <w:t>The item</w:t>
      </w:r>
      <w:r w:rsidR="009F1FA5">
        <w:t xml:space="preserve"> function </w:t>
      </w:r>
      <w:r w:rsidR="0088717C">
        <w:t>takes</w:t>
      </w:r>
      <w:r w:rsidR="009F1FA5">
        <w:t xml:space="preserve"> two SQL query’s</w:t>
      </w:r>
      <w:r w:rsidR="00CF25FF">
        <w:t xml:space="preserve"> </w:t>
      </w:r>
      <w:r w:rsidR="00CD5F48">
        <w:t xml:space="preserve">one from the item table, it filters by the current id stored in the </w:t>
      </w:r>
      <w:r w:rsidR="00C140B0">
        <w:t>session (</w:t>
      </w:r>
      <w:r w:rsidR="00CD5F48">
        <w:t>see Home page)</w:t>
      </w:r>
      <w:r w:rsidR="003D636D">
        <w:t xml:space="preserve">, and one from the user table. This filters from the current </w:t>
      </w:r>
      <w:r w:rsidR="00E925CD">
        <w:t xml:space="preserve">user in the session, </w:t>
      </w:r>
      <w:r w:rsidR="0088717C">
        <w:t>this</w:t>
      </w:r>
      <w:r w:rsidR="00E925CD">
        <w:t xml:space="preserve"> would have been added when they were logged in</w:t>
      </w:r>
      <w:r w:rsidR="00ED326E">
        <w:t xml:space="preserve">.  Then </w:t>
      </w:r>
      <w:r w:rsidR="007D35B0">
        <w:t xml:space="preserve">returns </w:t>
      </w:r>
      <w:r w:rsidR="00ED326E">
        <w:t>this to the item.html</w:t>
      </w:r>
      <w:r w:rsidR="007D35B0">
        <w:t xml:space="preserve">. If item.html has a POST form </w:t>
      </w:r>
      <w:r w:rsidR="00523A01">
        <w:t xml:space="preserve">it takes </w:t>
      </w:r>
      <w:r w:rsidR="003E0722">
        <w:t>a new bid</w:t>
      </w:r>
      <w:r w:rsidR="00521AA8">
        <w:t xml:space="preserve"> and then updates the item table with the current bid.</w:t>
      </w:r>
    </w:p>
    <w:p w14:paraId="497005BE" w14:textId="69992729" w:rsidR="004B0EC8" w:rsidRDefault="004B0EC8" w:rsidP="009C3FF2">
      <w:pPr>
        <w:tabs>
          <w:tab w:val="left" w:pos="660"/>
        </w:tabs>
      </w:pPr>
    </w:p>
    <w:p w14:paraId="5B92DCEA" w14:textId="76001B3A" w:rsidR="006B2B87" w:rsidRDefault="004B0EC8" w:rsidP="00482EA3">
      <w:pPr>
        <w:pStyle w:val="Heading3"/>
      </w:pPr>
      <w:bookmarkStart w:id="18" w:name="_Toc89463519"/>
      <w:r>
        <w:t>Front End</w:t>
      </w:r>
      <w:bookmarkEnd w:id="18"/>
    </w:p>
    <w:p w14:paraId="4470190A" w14:textId="77777777" w:rsidR="00DC2DAE" w:rsidRPr="00DC2DAE" w:rsidRDefault="00DC2DAE" w:rsidP="00DC2D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DC2DAE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DC2DAE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h1</w:t>
      </w:r>
      <w:r w:rsidRPr="00DC2DA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DC2DA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DC2DA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DC2DAE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"text-center"</w:t>
      </w:r>
      <w:r w:rsidRPr="00DC2DAE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DC2DA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{{item_data.name}}:</w:t>
      </w:r>
      <w:r w:rsidRPr="00DC2DAE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DC2DAE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h1</w:t>
      </w:r>
      <w:r w:rsidRPr="00DC2DAE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1B7D5B98" w14:textId="77777777" w:rsidR="00DC2DAE" w:rsidRPr="00DC2DAE" w:rsidRDefault="00DC2DAE" w:rsidP="00DC2D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DC2DAE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&lt;!-- Item Template:</w:t>
      </w:r>
    </w:p>
    <w:p w14:paraId="332F8A38" w14:textId="77777777" w:rsidR="00DC2DAE" w:rsidRPr="00DC2DAE" w:rsidRDefault="00DC2DAE" w:rsidP="00DC2D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DC2DAE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 xml:space="preserve">- shows detailed description of the current </w:t>
      </w:r>
    </w:p>
    <w:p w14:paraId="41D6626E" w14:textId="77777777" w:rsidR="00DC2DAE" w:rsidRPr="00DC2DAE" w:rsidRDefault="00DC2DAE" w:rsidP="00DC2D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DC2DAE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- a bidding box</w:t>
      </w:r>
    </w:p>
    <w:p w14:paraId="588AF8DD" w14:textId="77777777" w:rsidR="00DC2DAE" w:rsidRPr="00DC2DAE" w:rsidRDefault="00DC2DAE" w:rsidP="00DC2D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DC2DAE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Arguments:</w:t>
      </w:r>
    </w:p>
    <w:p w14:paraId="667A2D7E" w14:textId="33E34059" w:rsidR="00DC2DAE" w:rsidRPr="00DC2DAE" w:rsidRDefault="00DC2DAE" w:rsidP="00DC2D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DC2DAE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 xml:space="preserve">Item: Item </w:t>
      </w:r>
      <w:r w:rsidR="00870772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Description</w:t>
      </w:r>
      <w:r w:rsidRPr="00DC2DAE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, Item Date</w:t>
      </w:r>
    </w:p>
    <w:p w14:paraId="78303A99" w14:textId="77777777" w:rsidR="00DC2DAE" w:rsidRPr="00DC2DAE" w:rsidRDefault="00DC2DAE" w:rsidP="00DC2D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DC2DAE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User: Phone number, Email</w:t>
      </w:r>
    </w:p>
    <w:p w14:paraId="6D44FB23" w14:textId="77777777" w:rsidR="00DC2DAE" w:rsidRPr="00DC2DAE" w:rsidRDefault="00DC2DAE" w:rsidP="00DC2D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DC2DAE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--&gt;</w:t>
      </w:r>
    </w:p>
    <w:p w14:paraId="0A635BCA" w14:textId="77777777" w:rsidR="00DC2DAE" w:rsidRPr="00DC2DAE" w:rsidRDefault="00DC2DAE" w:rsidP="00DC2D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DC2DAE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DC2DAE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DC2DA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DC2DA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DC2DA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DC2DAE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"container-fluid"</w:t>
      </w:r>
      <w:r w:rsidRPr="00DC2DA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DC2DAE">
        <w:rPr>
          <w:rFonts w:ascii="Consolas" w:eastAsia="Times New Roman" w:hAnsi="Consolas" w:cs="Times New Roman"/>
          <w:color w:val="F44747"/>
          <w:sz w:val="14"/>
          <w:szCs w:val="14"/>
          <w:lang w:eastAsia="en-GB"/>
        </w:rPr>
        <w:t>"</w:t>
      </w:r>
      <w:r w:rsidRPr="00DC2DAE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20C5016B" w14:textId="77777777" w:rsidR="00DC2DAE" w:rsidRPr="00DC2DAE" w:rsidRDefault="00DC2DAE" w:rsidP="00DC2D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DC2DA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    {%with item = item_data%}</w:t>
      </w:r>
    </w:p>
    <w:p w14:paraId="40D41FB7" w14:textId="77777777" w:rsidR="00DC2DAE" w:rsidRPr="00DC2DAE" w:rsidRDefault="00DC2DAE" w:rsidP="00DC2D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DC2DA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DC2DAE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DC2DAE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img</w:t>
      </w:r>
      <w:r w:rsidRPr="00DC2DA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DC2DA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src</w:t>
      </w:r>
      <w:r w:rsidRPr="00DC2DA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DC2DAE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"{{url_for('static', filename='images/'+item.img_name)}}"</w:t>
      </w:r>
      <w:r w:rsidRPr="00DC2DA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DC2DA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alt</w:t>
      </w:r>
      <w:r w:rsidRPr="00DC2DA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DC2DAE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"..."</w:t>
      </w:r>
      <w:r w:rsidRPr="00DC2DA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DC2DA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DC2DA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DC2DAE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"img-thumbnail"</w:t>
      </w:r>
      <w:r w:rsidRPr="00DC2DA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DC2DA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style</w:t>
      </w:r>
      <w:r w:rsidRPr="00DC2DA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DC2DAE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"height: 500px; width: 500px; "</w:t>
      </w:r>
      <w:r w:rsidRPr="00DC2DAE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24D19203" w14:textId="77777777" w:rsidR="00DC2DAE" w:rsidRPr="00DC2DAE" w:rsidRDefault="00DC2DAE" w:rsidP="00DC2D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DC2DA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DC2DAE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DC2DAE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p</w:t>
      </w:r>
      <w:r w:rsidRPr="00DC2DAE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&gt;&lt;</w:t>
      </w:r>
      <w:r w:rsidRPr="00DC2DAE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br</w:t>
      </w:r>
      <w:r w:rsidRPr="00DC2DAE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DC2DA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{{item.desc}}</w:t>
      </w:r>
      <w:r w:rsidRPr="00DC2DAE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DC2DAE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p</w:t>
      </w:r>
      <w:r w:rsidRPr="00DC2DAE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16DB5176" w14:textId="77777777" w:rsidR="00DC2DAE" w:rsidRPr="00DC2DAE" w:rsidRDefault="00DC2DAE" w:rsidP="00DC2D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DC2DA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DC2DAE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DC2DAE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p</w:t>
      </w:r>
      <w:r w:rsidRPr="00DC2DAE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DC2DA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Date: {{item.start_date}}</w:t>
      </w:r>
      <w:r w:rsidRPr="00DC2DAE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DC2DAE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p</w:t>
      </w:r>
      <w:r w:rsidRPr="00DC2DAE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76D0E392" w14:textId="77777777" w:rsidR="00DC2DAE" w:rsidRPr="00DC2DAE" w:rsidRDefault="00DC2DAE" w:rsidP="00DC2D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DC2DA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    {%endwith%}</w:t>
      </w:r>
    </w:p>
    <w:p w14:paraId="46B751B9" w14:textId="77777777" w:rsidR="00DC2DAE" w:rsidRPr="00DC2DAE" w:rsidRDefault="00DC2DAE" w:rsidP="00DC2D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DC2DA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    {%with user = user_data%}</w:t>
      </w:r>
    </w:p>
    <w:p w14:paraId="01C6FF73" w14:textId="77777777" w:rsidR="00DC2DAE" w:rsidRPr="00DC2DAE" w:rsidRDefault="00DC2DAE" w:rsidP="00DC2D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DC2DA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DC2DAE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DC2DAE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p</w:t>
      </w:r>
      <w:r w:rsidRPr="00DC2DAE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DC2DA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Phone number: 0{{user.phone}}</w:t>
      </w:r>
      <w:r w:rsidRPr="00DC2DAE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DC2DAE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p</w:t>
      </w:r>
      <w:r w:rsidRPr="00DC2DAE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4A429F11" w14:textId="77777777" w:rsidR="00DC2DAE" w:rsidRPr="00DC2DAE" w:rsidRDefault="00DC2DAE" w:rsidP="00DC2D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DC2DA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DC2DAE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DC2DAE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p</w:t>
      </w:r>
      <w:r w:rsidRPr="00DC2DAE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DC2DA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Email: {{user.email}}</w:t>
      </w:r>
      <w:r w:rsidRPr="00DC2DAE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DC2DAE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p</w:t>
      </w:r>
      <w:r w:rsidRPr="00DC2DAE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78DD232B" w14:textId="77777777" w:rsidR="00DC2DAE" w:rsidRPr="00DC2DAE" w:rsidRDefault="00DC2DAE" w:rsidP="00DC2D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DC2DA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    {%endwith%}</w:t>
      </w:r>
    </w:p>
    <w:p w14:paraId="569B3137" w14:textId="77777777" w:rsidR="00DC2DAE" w:rsidRPr="00DC2DAE" w:rsidRDefault="00DC2DAE" w:rsidP="00DC2D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</w:p>
    <w:p w14:paraId="1ABBE9EB" w14:textId="77777777" w:rsidR="00DC2DAE" w:rsidRPr="00DC2DAE" w:rsidRDefault="00DC2DAE" w:rsidP="00DC2D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DC2DA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DC2DAE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&lt;!-- Button trigger Auction box  --&gt;</w:t>
      </w:r>
    </w:p>
    <w:p w14:paraId="3609952B" w14:textId="77777777" w:rsidR="00DC2DAE" w:rsidRPr="00DC2DAE" w:rsidRDefault="00DC2DAE" w:rsidP="00DC2D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DC2DA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DC2DAE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DC2DAE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button</w:t>
      </w:r>
      <w:r w:rsidRPr="00DC2DA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DC2DA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type</w:t>
      </w:r>
      <w:r w:rsidRPr="00DC2DA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DC2DAE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"button"</w:t>
      </w:r>
      <w:r w:rsidRPr="00DC2DA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DC2DA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DC2DA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DC2DAE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"btn btn-primary"</w:t>
      </w:r>
      <w:r w:rsidRPr="00DC2DA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DC2DA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data-bs-toggle</w:t>
      </w:r>
      <w:r w:rsidRPr="00DC2DA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DC2DAE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"modal"</w:t>
      </w:r>
      <w:r w:rsidRPr="00DC2DA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DC2DAE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data-bs-target</w:t>
      </w:r>
      <w:r w:rsidRPr="00DC2DA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DC2DAE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"#exampleModal"</w:t>
      </w:r>
      <w:r w:rsidRPr="00DC2DAE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28AC6053" w14:textId="77777777" w:rsidR="00DC2DAE" w:rsidRPr="00DC2DAE" w:rsidRDefault="00DC2DAE" w:rsidP="00DC2D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DC2DA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        Auction</w:t>
      </w:r>
    </w:p>
    <w:p w14:paraId="77F8117D" w14:textId="77777777" w:rsidR="00DC2DAE" w:rsidRPr="00DC2DAE" w:rsidRDefault="00DC2DAE" w:rsidP="00DC2D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DC2DAE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DC2DAE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DC2DAE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button</w:t>
      </w:r>
      <w:r w:rsidRPr="00DC2DAE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7D2181B1" w14:textId="77777777" w:rsidR="00DC2DAE" w:rsidRPr="00DC2DAE" w:rsidRDefault="00DC2DAE" w:rsidP="00DC2DAE"/>
    <w:p w14:paraId="03231476" w14:textId="269A9370" w:rsidR="00482EA3" w:rsidRDefault="00286987" w:rsidP="009C3FF2">
      <w:pPr>
        <w:tabs>
          <w:tab w:val="left" w:pos="660"/>
        </w:tabs>
      </w:pPr>
      <w:r>
        <w:t xml:space="preserve">The Item page displays </w:t>
      </w:r>
      <w:r w:rsidR="0079523C">
        <w:t>image,</w:t>
      </w:r>
      <w:r w:rsidR="002A0FB7">
        <w:t xml:space="preserve"> description</w:t>
      </w:r>
      <w:r w:rsidR="00D0116C">
        <w:t>, start date, phone number</w:t>
      </w:r>
      <w:r w:rsidR="00870772">
        <w:t>,</w:t>
      </w:r>
      <w:r w:rsidR="00D0116C">
        <w:t xml:space="preserve"> and email</w:t>
      </w:r>
      <w:r w:rsidR="004C70FD">
        <w:t xml:space="preserve"> through </w:t>
      </w:r>
      <w:r w:rsidR="00C21639">
        <w:t xml:space="preserve">p tags and jinja statements using that data </w:t>
      </w:r>
      <w:r w:rsidR="00870772">
        <w:t>passed</w:t>
      </w:r>
      <w:r w:rsidR="00C21639">
        <w:t xml:space="preserve"> to it from the backend</w:t>
      </w:r>
      <w:r w:rsidR="007E397F">
        <w:t>.</w:t>
      </w:r>
    </w:p>
    <w:p w14:paraId="3ADE2E43" w14:textId="77777777" w:rsidR="00AD371A" w:rsidRPr="00AD371A" w:rsidRDefault="00AD371A" w:rsidP="00AD3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 </w:t>
      </w:r>
      <w:r w:rsidRPr="00AD371A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&lt;!-- Auction box</w:t>
      </w:r>
    </w:p>
    <w:p w14:paraId="78A1898B" w14:textId="77777777" w:rsidR="00AD371A" w:rsidRPr="00AD371A" w:rsidRDefault="00AD371A" w:rsidP="00AD3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AD371A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    Includes:</w:t>
      </w:r>
    </w:p>
    <w:p w14:paraId="68268517" w14:textId="77777777" w:rsidR="00AD371A" w:rsidRPr="00AD371A" w:rsidRDefault="00AD371A" w:rsidP="00AD3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AD371A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    Current bid</w:t>
      </w:r>
    </w:p>
    <w:p w14:paraId="28CCBD44" w14:textId="77777777" w:rsidR="00AD371A" w:rsidRPr="00AD371A" w:rsidRDefault="00AD371A" w:rsidP="00AD3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AD371A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    Allows you to send a new bid</w:t>
      </w:r>
    </w:p>
    <w:p w14:paraId="5185A17C" w14:textId="77777777" w:rsidR="00AD371A" w:rsidRPr="00AD371A" w:rsidRDefault="00AD371A" w:rsidP="00AD3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AD371A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    Bid must be &gt; current bid</w:t>
      </w:r>
    </w:p>
    <w:p w14:paraId="0E90EC57" w14:textId="77777777" w:rsidR="00AD371A" w:rsidRPr="00AD371A" w:rsidRDefault="00AD371A" w:rsidP="00AD3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AD371A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    --&gt;</w:t>
      </w:r>
    </w:p>
    <w:p w14:paraId="68C7745C" w14:textId="77777777" w:rsidR="00AD371A" w:rsidRPr="00AD371A" w:rsidRDefault="00AD371A" w:rsidP="00AD3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AD371A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form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AD371A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action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AD371A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"#"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AD371A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method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AD371A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"POST"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AD371A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id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AD371A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"auction_form"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AD371A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form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46C7D473" w14:textId="77777777" w:rsidR="00AD371A" w:rsidRPr="00AD371A" w:rsidRDefault="00AD371A" w:rsidP="00AD3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   </w:t>
      </w:r>
    </w:p>
    <w:p w14:paraId="7B2E103F" w14:textId="77777777" w:rsidR="00AD371A" w:rsidRPr="00AD371A" w:rsidRDefault="00AD371A" w:rsidP="00AD3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AD371A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AD371A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AD371A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"modal fade"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AD371A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id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AD371A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"exampleModal"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AD371A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tabindex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AD371A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"-1"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AD371A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aria-labelledby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AD371A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"exampleModalLabel"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AD371A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aria-hidden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AD371A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"true"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3132443D" w14:textId="77777777" w:rsidR="00AD371A" w:rsidRPr="00AD371A" w:rsidRDefault="00AD371A" w:rsidP="00AD3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AD371A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AD371A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AD371A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"modal-dialog"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70709BAB" w14:textId="77777777" w:rsidR="00AD371A" w:rsidRPr="00AD371A" w:rsidRDefault="00AD371A" w:rsidP="00AD3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AD371A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AD371A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AD371A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"modal-content"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2B10E236" w14:textId="77777777" w:rsidR="00AD371A" w:rsidRPr="00AD371A" w:rsidRDefault="00AD371A" w:rsidP="00AD3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AD371A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AD371A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AD371A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"modal-header"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41C30B75" w14:textId="77777777" w:rsidR="00AD371A" w:rsidRPr="00AD371A" w:rsidRDefault="00AD371A" w:rsidP="00AD3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    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AD371A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h5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AD371A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AD371A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"modal-title"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AD371A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id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AD371A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"exampleModalLabel"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Item Auction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AD371A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h5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729B592C" w14:textId="77777777" w:rsidR="00AD371A" w:rsidRPr="00AD371A" w:rsidRDefault="00AD371A" w:rsidP="00AD3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    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AD371A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button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AD371A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type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AD371A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"button"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AD371A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AD371A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"btn-close"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AD371A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data-bs-dismiss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AD371A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"modal"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AD371A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aria-label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AD371A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"Close"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&gt;&lt;/</w:t>
      </w:r>
      <w:r w:rsidRPr="00AD371A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button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4CB8ECBD" w14:textId="77777777" w:rsidR="00AD371A" w:rsidRPr="00AD371A" w:rsidRDefault="00AD371A" w:rsidP="00AD3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AD371A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6D5EDCF5" w14:textId="77777777" w:rsidR="00AD371A" w:rsidRPr="00AD371A" w:rsidRDefault="00AD371A" w:rsidP="00AD3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AD371A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AD371A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AD371A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"modal-body"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6B4F9C16" w14:textId="77777777" w:rsidR="00AD371A" w:rsidRPr="00AD371A" w:rsidRDefault="00AD371A" w:rsidP="00AD3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AD371A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p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Current Bid: {{item_data.current_bid}}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AD371A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p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6823E636" w14:textId="77777777" w:rsidR="00AD371A" w:rsidRPr="00AD371A" w:rsidRDefault="00AD371A" w:rsidP="00AD3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</w:p>
    <w:p w14:paraId="444386F3" w14:textId="77777777" w:rsidR="00AD371A" w:rsidRPr="00AD371A" w:rsidRDefault="00AD371A" w:rsidP="00AD3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AD371A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p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Make a new bid: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AD371A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p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6D9CF03E" w14:textId="492652FC" w:rsidR="00AD371A" w:rsidRPr="00AD371A" w:rsidRDefault="00AD371A" w:rsidP="00AD3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AD371A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input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AD371A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type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AD371A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</w:t>
      </w:r>
      <w:r w:rsidR="003F229D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number</w:t>
      </w:r>
      <w:r w:rsidRPr="00AD371A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AD371A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name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AD371A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"new_bid"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AD371A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placeholder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AD371A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"Place new bid"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AD371A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form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AD371A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"auction_form"</w:t>
      </w:r>
      <w:r w:rsidR="003F229D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 xml:space="preserve"> required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38B95DCE" w14:textId="77777777" w:rsidR="00AD371A" w:rsidRPr="00AD371A" w:rsidRDefault="00AD371A" w:rsidP="00AD3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AD371A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3A50753D" w14:textId="77777777" w:rsidR="00AD371A" w:rsidRPr="00AD371A" w:rsidRDefault="00AD371A" w:rsidP="00AD3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AD371A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AD371A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AD371A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"modal-footer"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3BAE70FD" w14:textId="77777777" w:rsidR="00AD371A" w:rsidRPr="00AD371A" w:rsidRDefault="00AD371A" w:rsidP="00AD3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    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AD371A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button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AD371A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type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AD371A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"button"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AD371A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AD371A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"btn btn-secondary"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AD371A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data-bs-dismiss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AD371A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"modal"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Cancel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AD371A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button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2E316CDB" w14:textId="77777777" w:rsidR="00AD371A" w:rsidRPr="00AD371A" w:rsidRDefault="00AD371A" w:rsidP="00AD3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    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AD371A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button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AD371A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type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AD371A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"submit"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AD371A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AD371A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"btn btn-primary"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AD371A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form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AD371A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"auction_form"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Place bid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AD371A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button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3929EA52" w14:textId="77777777" w:rsidR="00AD371A" w:rsidRPr="00AD371A" w:rsidRDefault="00AD371A" w:rsidP="00AD3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AD371A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180F20B0" w14:textId="77777777" w:rsidR="00AD371A" w:rsidRPr="00AD371A" w:rsidRDefault="00AD371A" w:rsidP="00AD3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AD371A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1765ABB3" w14:textId="77777777" w:rsidR="00AD371A" w:rsidRPr="00AD371A" w:rsidRDefault="00AD371A" w:rsidP="00AD3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AD371A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3278A880" w14:textId="77777777" w:rsidR="00AD371A" w:rsidRPr="00AD371A" w:rsidRDefault="00AD371A" w:rsidP="00AD3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AD371A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AD371A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AD371A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59E5125C" w14:textId="77777777" w:rsidR="00AD371A" w:rsidRPr="00AD371A" w:rsidRDefault="00AD371A" w:rsidP="00AD3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30B75DAD" w14:textId="77777777" w:rsidR="00DC2DAE" w:rsidRDefault="00DC2DAE" w:rsidP="009C3FF2">
      <w:pPr>
        <w:tabs>
          <w:tab w:val="left" w:pos="660"/>
        </w:tabs>
      </w:pPr>
    </w:p>
    <w:p w14:paraId="20C414A3" w14:textId="71809C90" w:rsidR="00023EBD" w:rsidRDefault="005C48FD" w:rsidP="009C3FF2">
      <w:pPr>
        <w:tabs>
          <w:tab w:val="left" w:pos="660"/>
        </w:tabs>
      </w:pPr>
      <w:r>
        <w:t>below</w:t>
      </w:r>
      <w:r w:rsidR="0079523C">
        <w:t xml:space="preserve"> this Is a button that leads </w:t>
      </w:r>
      <w:r>
        <w:t>to the</w:t>
      </w:r>
      <w:r w:rsidR="00B36126">
        <w:t xml:space="preserve"> </w:t>
      </w:r>
      <w:r w:rsidR="0079523C">
        <w:t xml:space="preserve">Bootstrap </w:t>
      </w:r>
      <w:r w:rsidR="00B36126">
        <w:t xml:space="preserve">component </w:t>
      </w:r>
      <w:r w:rsidR="0079523C">
        <w:t>Moda</w:t>
      </w:r>
      <w:r w:rsidR="00DC2DAE">
        <w:t>l</w:t>
      </w:r>
      <w:sdt>
        <w:sdtPr>
          <w:id w:val="-1183981363"/>
          <w:citation/>
        </w:sdtPr>
        <w:sdtEndPr/>
        <w:sdtContent>
          <w:r w:rsidR="00DC2DAE">
            <w:fldChar w:fldCharType="begin"/>
          </w:r>
          <w:r w:rsidR="00DC2DAE">
            <w:rPr>
              <w:lang w:val="en-US"/>
            </w:rPr>
            <w:instrText xml:space="preserve"> CITATION Get21 \l 1033 </w:instrText>
          </w:r>
          <w:r w:rsidR="00DC2DAE">
            <w:fldChar w:fldCharType="separate"/>
          </w:r>
          <w:r w:rsidR="00DC2DAE">
            <w:rPr>
              <w:noProof/>
              <w:lang w:val="en-US"/>
            </w:rPr>
            <w:t xml:space="preserve"> (GetBootstrap.com, 2021)</w:t>
          </w:r>
          <w:r w:rsidR="00DC2DAE">
            <w:fldChar w:fldCharType="end"/>
          </w:r>
        </w:sdtContent>
      </w:sdt>
      <w:r w:rsidR="00B36126">
        <w:t xml:space="preserve">. The Modal contains </w:t>
      </w:r>
      <w:r>
        <w:t>the</w:t>
      </w:r>
      <w:r w:rsidR="00B36126">
        <w:t xml:space="preserve"> items current bid and an </w:t>
      </w:r>
      <w:r>
        <w:t>in</w:t>
      </w:r>
      <w:r w:rsidR="008B0B66">
        <w:t xml:space="preserve">put </w:t>
      </w:r>
      <w:r w:rsidR="00B3154C">
        <w:t>box</w:t>
      </w:r>
      <w:r w:rsidR="00B3607A">
        <w:t xml:space="preserve"> and two buttons one to place </w:t>
      </w:r>
      <w:r w:rsidR="00870772">
        <w:t xml:space="preserve">a </w:t>
      </w:r>
      <w:r w:rsidR="00B3607A">
        <w:t>bid and one to exit the modal</w:t>
      </w:r>
      <w:r w:rsidR="00C409C5">
        <w:t xml:space="preserve"> </w:t>
      </w:r>
    </w:p>
    <w:p w14:paraId="66485F5A" w14:textId="3B5494BB" w:rsidR="004B0EC8" w:rsidRDefault="00780C87" w:rsidP="009C3FF2">
      <w:pPr>
        <w:tabs>
          <w:tab w:val="left" w:pos="660"/>
        </w:tabs>
      </w:pPr>
      <w:r w:rsidRPr="00415773">
        <w:rPr>
          <w:noProof/>
        </w:rPr>
        <w:drawing>
          <wp:anchor distT="0" distB="0" distL="114300" distR="114300" simplePos="0" relativeHeight="251806720" behindDoc="1" locked="0" layoutInCell="1" allowOverlap="1" wp14:anchorId="7865C9CA" wp14:editId="5AA831F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096135" cy="2080260"/>
            <wp:effectExtent l="0" t="0" r="0" b="0"/>
            <wp:wrapTight wrapText="bothSides">
              <wp:wrapPolygon edited="0">
                <wp:start x="0" y="0"/>
                <wp:lineTo x="0" y="21363"/>
                <wp:lineTo x="21397" y="21363"/>
                <wp:lineTo x="21397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CB973ED" w14:textId="025CC094" w:rsidR="004B0EC8" w:rsidRDefault="00B92959" w:rsidP="00B92959">
      <w:pPr>
        <w:pStyle w:val="Heading2"/>
      </w:pPr>
      <w:bookmarkStart w:id="19" w:name="_Toc89463520"/>
      <w:r>
        <w:t>Login Page</w:t>
      </w:r>
      <w:bookmarkEnd w:id="19"/>
    </w:p>
    <w:p w14:paraId="079022AF" w14:textId="142FD7A1" w:rsidR="009D44BA" w:rsidRDefault="00A96FC4" w:rsidP="009C3FF2">
      <w:pPr>
        <w:tabs>
          <w:tab w:val="left" w:pos="660"/>
        </w:tabs>
      </w:pPr>
      <w:r>
        <w:t xml:space="preserve">The Login page takes </w:t>
      </w:r>
      <w:r w:rsidR="00870772">
        <w:t>the user’s password and username</w:t>
      </w:r>
      <w:r>
        <w:t xml:space="preserve"> input </w:t>
      </w:r>
      <w:r w:rsidR="00870772">
        <w:t xml:space="preserve">and </w:t>
      </w:r>
      <w:r>
        <w:t xml:space="preserve">compares it to </w:t>
      </w:r>
      <w:r w:rsidR="00870772">
        <w:t xml:space="preserve">the User </w:t>
      </w:r>
      <w:r>
        <w:t xml:space="preserve">SQL table and </w:t>
      </w:r>
      <w:r w:rsidR="00870772">
        <w:t>redirects</w:t>
      </w:r>
      <w:r w:rsidR="003B729C">
        <w:t xml:space="preserve"> to the home page if a user is found</w:t>
      </w:r>
      <w:r w:rsidR="00870772">
        <w:t>.</w:t>
      </w:r>
    </w:p>
    <w:p w14:paraId="77C50275" w14:textId="15E6D43B" w:rsidR="009D44BA" w:rsidRDefault="009D44BA" w:rsidP="009C3FF2">
      <w:pPr>
        <w:tabs>
          <w:tab w:val="left" w:pos="660"/>
        </w:tabs>
      </w:pPr>
    </w:p>
    <w:p w14:paraId="79021B34" w14:textId="03B6337E" w:rsidR="009D44BA" w:rsidRDefault="009D44BA" w:rsidP="009C3FF2">
      <w:pPr>
        <w:tabs>
          <w:tab w:val="left" w:pos="660"/>
        </w:tabs>
      </w:pPr>
    </w:p>
    <w:p w14:paraId="3B3CD493" w14:textId="656E107D" w:rsidR="009D44BA" w:rsidRDefault="009D44BA" w:rsidP="009C3FF2">
      <w:pPr>
        <w:tabs>
          <w:tab w:val="left" w:pos="660"/>
        </w:tabs>
      </w:pPr>
    </w:p>
    <w:p w14:paraId="3BDE6827" w14:textId="6F09DB96" w:rsidR="009D44BA" w:rsidRDefault="009D44BA" w:rsidP="009C3FF2">
      <w:pPr>
        <w:tabs>
          <w:tab w:val="left" w:pos="660"/>
        </w:tabs>
      </w:pPr>
    </w:p>
    <w:p w14:paraId="02835DB9" w14:textId="5BA46AEC" w:rsidR="009D44BA" w:rsidRDefault="009D44BA" w:rsidP="009C3FF2">
      <w:pPr>
        <w:tabs>
          <w:tab w:val="left" w:pos="660"/>
        </w:tabs>
      </w:pPr>
    </w:p>
    <w:p w14:paraId="3651627C" w14:textId="01916604" w:rsidR="00C82889" w:rsidRDefault="00C82889" w:rsidP="009C3FF2">
      <w:pPr>
        <w:tabs>
          <w:tab w:val="left" w:pos="660"/>
        </w:tabs>
      </w:pPr>
    </w:p>
    <w:p w14:paraId="50F8E8C2" w14:textId="7E6BBDC9" w:rsidR="009D44BA" w:rsidRDefault="00D82E80" w:rsidP="00C82889">
      <w:pPr>
        <w:pStyle w:val="Heading3"/>
      </w:pPr>
      <w:bookmarkStart w:id="20" w:name="_Toc89463521"/>
      <w:r>
        <w:t>Back</w:t>
      </w:r>
      <w:r w:rsidR="00C82889">
        <w:t xml:space="preserve"> End</w:t>
      </w:r>
      <w:bookmarkEnd w:id="20"/>
    </w:p>
    <w:p w14:paraId="03437B98" w14:textId="77777777" w:rsidR="00EE469F" w:rsidRPr="00EE469F" w:rsidRDefault="00EE469F" w:rsidP="00EE4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E46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'''</w:t>
      </w:r>
    </w:p>
    <w:p w14:paraId="4EE91803" w14:textId="77777777" w:rsidR="00EE469F" w:rsidRPr="00EE469F" w:rsidRDefault="00EE469F" w:rsidP="00EE4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E46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Login function</w:t>
      </w:r>
    </w:p>
    <w:p w14:paraId="5F4B01DC" w14:textId="54BDD298" w:rsidR="00EE469F" w:rsidRPr="00EE469F" w:rsidRDefault="00EE469F" w:rsidP="00EE4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E46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 xml:space="preserve">- checks if </w:t>
      </w:r>
      <w:r w:rsidR="00870772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 xml:space="preserve">the </w:t>
      </w:r>
      <w:r w:rsidRPr="00EE46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 xml:space="preserve">input is in </w:t>
      </w:r>
      <w:r w:rsidR="00870772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 xml:space="preserve">the </w:t>
      </w:r>
      <w:r w:rsidRPr="00EE46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 xml:space="preserve">User table, and adds </w:t>
      </w:r>
      <w:r w:rsidR="00870772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 xml:space="preserve">the </w:t>
      </w:r>
      <w:r w:rsidRPr="00EE46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user to the session</w:t>
      </w:r>
    </w:p>
    <w:p w14:paraId="5B932C70" w14:textId="77777777" w:rsidR="00EE469F" w:rsidRPr="00EE469F" w:rsidRDefault="00EE469F" w:rsidP="00EE4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E46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- Takes username and password</w:t>
      </w:r>
    </w:p>
    <w:p w14:paraId="381CA486" w14:textId="77777777" w:rsidR="00EE469F" w:rsidRPr="00EE469F" w:rsidRDefault="00EE469F" w:rsidP="00EE4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E46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- Returns login.html</w:t>
      </w:r>
    </w:p>
    <w:p w14:paraId="3DE0685F" w14:textId="77777777" w:rsidR="00EE469F" w:rsidRPr="00EE469F" w:rsidRDefault="00EE469F" w:rsidP="00EE4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E46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'''</w:t>
      </w:r>
    </w:p>
    <w:p w14:paraId="6510C71F" w14:textId="77777777" w:rsidR="00EE469F" w:rsidRPr="00EE469F" w:rsidRDefault="00EE469F" w:rsidP="00EE4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E469F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@</w:t>
      </w:r>
      <w:r w:rsidRPr="00EE469F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app</w:t>
      </w:r>
      <w:r w:rsidRPr="00EE469F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.route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EE46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"/login"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, </w:t>
      </w:r>
      <w:r w:rsidRPr="00EE469F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methods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=[</w:t>
      </w:r>
      <w:r w:rsidRPr="00EE46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"POST"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, </w:t>
      </w:r>
      <w:r w:rsidRPr="00EE46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"GET"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])</w:t>
      </w:r>
    </w:p>
    <w:p w14:paraId="4FB3DC75" w14:textId="77777777" w:rsidR="00EE469F" w:rsidRPr="00EE469F" w:rsidRDefault="00EE469F" w:rsidP="00EE4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E469F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def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E469F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login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():</w:t>
      </w:r>
    </w:p>
    <w:p w14:paraId="421D596F" w14:textId="77777777" w:rsidR="00EE469F" w:rsidRPr="00EE469F" w:rsidRDefault="00EE469F" w:rsidP="00EE4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EE469F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if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E469F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request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EE469F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method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== </w:t>
      </w:r>
      <w:r w:rsidRPr="00EE46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"POST"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:</w:t>
      </w:r>
    </w:p>
    <w:p w14:paraId="7AFCC47F" w14:textId="77777777" w:rsidR="00EE469F" w:rsidRPr="00EE469F" w:rsidRDefault="00EE469F" w:rsidP="00EE4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EE469F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user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EE469F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request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EE469F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form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[</w:t>
      </w:r>
      <w:r w:rsidRPr="00EE46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"Username"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]</w:t>
      </w:r>
    </w:p>
    <w:p w14:paraId="209AE168" w14:textId="22F8B182" w:rsidR="00EE469F" w:rsidRPr="00EE469F" w:rsidRDefault="00EE469F" w:rsidP="00EE4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EE469F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passw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EE469F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request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EE469F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form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[</w:t>
      </w:r>
      <w:r w:rsidRPr="00EE46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"Password"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]</w:t>
      </w:r>
    </w:p>
    <w:p w14:paraId="70C60F05" w14:textId="77777777" w:rsidR="00EE469F" w:rsidRPr="00EE469F" w:rsidRDefault="00EE469F" w:rsidP="00EE4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EE469F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found_users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EE469F">
        <w:rPr>
          <w:rFonts w:ascii="Consolas" w:eastAsia="Times New Roman" w:hAnsi="Consolas" w:cs="Times New Roman"/>
          <w:color w:val="4EC9B0"/>
          <w:sz w:val="14"/>
          <w:szCs w:val="14"/>
          <w:lang w:eastAsia="en-GB"/>
        </w:rPr>
        <w:t>User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.query.filter_by(</w:t>
      </w:r>
      <w:r w:rsidRPr="00EE469F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username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E469F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user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).first()</w:t>
      </w:r>
    </w:p>
    <w:p w14:paraId="793B3484" w14:textId="77777777" w:rsidR="00EE469F" w:rsidRPr="00EE469F" w:rsidRDefault="00EE469F" w:rsidP="00EE4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EE469F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if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E469F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found_users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:</w:t>
      </w:r>
    </w:p>
    <w:p w14:paraId="6F5A95F9" w14:textId="77777777" w:rsidR="00EE469F" w:rsidRPr="00EE469F" w:rsidRDefault="00EE469F" w:rsidP="00EE4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EE469F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if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E469F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found_users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.password == </w:t>
      </w:r>
      <w:r w:rsidRPr="00EE469F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passw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:</w:t>
      </w:r>
    </w:p>
    <w:p w14:paraId="01387290" w14:textId="77777777" w:rsidR="00EE469F" w:rsidRPr="00EE469F" w:rsidRDefault="00EE469F" w:rsidP="00EE4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EE469F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flash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EE469F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f</w:t>
      </w:r>
      <w:r w:rsidRPr="00EE46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</w:t>
      </w:r>
      <w:r w:rsidRPr="00EE469F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{</w:t>
      </w:r>
      <w:r w:rsidRPr="00EE469F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user</w:t>
      </w:r>
      <w:r w:rsidRPr="00EE469F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}</w:t>
      </w:r>
      <w:r w:rsidRPr="00EE46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, You have logged in successfully."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</w:t>
      </w:r>
    </w:p>
    <w:p w14:paraId="3C766620" w14:textId="05342432" w:rsidR="00EE469F" w:rsidRPr="00EE469F" w:rsidRDefault="00EE469F" w:rsidP="00EE4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EE469F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session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[</w:t>
      </w:r>
      <w:r w:rsidRPr="00EE46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"user"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] = </w:t>
      </w:r>
      <w:r w:rsidRPr="00EE469F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user</w:t>
      </w:r>
    </w:p>
    <w:p w14:paraId="2538B3C4" w14:textId="77777777" w:rsidR="00EE469F" w:rsidRPr="00EE469F" w:rsidRDefault="00EE469F" w:rsidP="00EE4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EE469F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else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:</w:t>
      </w:r>
    </w:p>
    <w:p w14:paraId="0B552D63" w14:textId="77777777" w:rsidR="00EE469F" w:rsidRPr="00EE469F" w:rsidRDefault="00EE469F" w:rsidP="00EE4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EE469F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flash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EE46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"Incorrect password"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</w:t>
      </w:r>
    </w:p>
    <w:p w14:paraId="5DBAF7DE" w14:textId="77777777" w:rsidR="00EE469F" w:rsidRPr="00EE469F" w:rsidRDefault="00EE469F" w:rsidP="00EE4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EE469F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return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E469F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redirect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EE469F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url_for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EE46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"login"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))</w:t>
      </w:r>
    </w:p>
    <w:p w14:paraId="68C3F5BC" w14:textId="77777777" w:rsidR="00EE469F" w:rsidRPr="00EE469F" w:rsidRDefault="00EE469F" w:rsidP="00EE4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EE469F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else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: </w:t>
      </w:r>
    </w:p>
    <w:p w14:paraId="4A2089CC" w14:textId="34951035" w:rsidR="00EE469F" w:rsidRPr="00EE469F" w:rsidRDefault="00EE469F" w:rsidP="00EE4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EE469F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flash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EE46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"User not found"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</w:t>
      </w:r>
    </w:p>
    <w:p w14:paraId="5CF2A174" w14:textId="674F1A5C" w:rsidR="00EE469F" w:rsidRPr="00EE469F" w:rsidRDefault="00EE469F" w:rsidP="00EE4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EE469F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return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E469F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redirect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EE469F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url_for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EE46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"user"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))       </w:t>
      </w:r>
    </w:p>
    <w:p w14:paraId="6328CFAE" w14:textId="77777777" w:rsidR="00EE469F" w:rsidRPr="00EE469F" w:rsidRDefault="00EE469F" w:rsidP="00EE4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EE469F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else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:</w:t>
      </w:r>
    </w:p>
    <w:p w14:paraId="2FB43FAC" w14:textId="77777777" w:rsidR="00EE469F" w:rsidRPr="00EE469F" w:rsidRDefault="00EE469F" w:rsidP="00EE4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EE469F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if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E46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"user"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E469F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in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E469F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session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:</w:t>
      </w:r>
    </w:p>
    <w:p w14:paraId="30FB6DD2" w14:textId="77777777" w:rsidR="00EE469F" w:rsidRPr="00EE469F" w:rsidRDefault="00EE469F" w:rsidP="00EE4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EE469F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flash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EE46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"Already logged in"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</w:t>
      </w:r>
    </w:p>
    <w:p w14:paraId="388ABA07" w14:textId="5604B9AC" w:rsidR="00EE469F" w:rsidRPr="00EE469F" w:rsidRDefault="00EE469F" w:rsidP="00EE4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EE469F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return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E469F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redirect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EE469F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url_for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EE46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"home"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))</w:t>
      </w:r>
    </w:p>
    <w:p w14:paraId="3D0F77A2" w14:textId="77777777" w:rsidR="00EE469F" w:rsidRPr="00EE469F" w:rsidRDefault="00EE469F" w:rsidP="00EE4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EE469F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return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E469F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render_template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EE469F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"login.html"</w:t>
      </w:r>
      <w:r w:rsidRPr="00EE469F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</w:t>
      </w:r>
    </w:p>
    <w:p w14:paraId="065CB87E" w14:textId="77777777" w:rsidR="00EE469F" w:rsidRPr="00EE469F" w:rsidRDefault="00EE469F" w:rsidP="00EE469F">
      <w:pPr>
        <w:rPr>
          <w:sz w:val="14"/>
          <w:szCs w:val="14"/>
        </w:rPr>
      </w:pPr>
    </w:p>
    <w:p w14:paraId="73E50437" w14:textId="79E69CDB" w:rsidR="00B1191C" w:rsidRDefault="00F27BE0" w:rsidP="00B1191C">
      <w:r>
        <w:t xml:space="preserve">The login function </w:t>
      </w:r>
      <w:r w:rsidR="006620B6">
        <w:t>checks for a POST and then retrieves the username and password</w:t>
      </w:r>
      <w:r w:rsidR="00E75429">
        <w:t xml:space="preserve">. Then </w:t>
      </w:r>
      <w:r w:rsidR="007405B2">
        <w:t xml:space="preserve">uses the username to make a SQL query and filter by it. </w:t>
      </w:r>
      <w:r w:rsidR="007527DE">
        <w:t>After if a match has been found the password is checked</w:t>
      </w:r>
      <w:r w:rsidR="00D9728F">
        <w:t xml:space="preserve">. A flash message is </w:t>
      </w:r>
      <w:r w:rsidR="0094614B">
        <w:t>sent</w:t>
      </w:r>
      <w:r w:rsidR="006275AD">
        <w:t>: “You have logged in successfully”</w:t>
      </w:r>
      <w:r w:rsidR="0094614B">
        <w:t>,</w:t>
      </w:r>
      <w:r w:rsidR="00D9728F">
        <w:t xml:space="preserve"> and the user is added to the session to stay logged in while using the website.</w:t>
      </w:r>
      <w:r w:rsidR="00791417">
        <w:t xml:space="preserve"> If the username is not found a flash message is returned</w:t>
      </w:r>
      <w:r w:rsidR="0094614B">
        <w:t xml:space="preserve"> </w:t>
      </w:r>
      <w:r w:rsidR="00441062">
        <w:t xml:space="preserve">saying </w:t>
      </w:r>
      <w:r w:rsidR="008B1547">
        <w:t>“</w:t>
      </w:r>
      <w:r w:rsidR="00441062">
        <w:t xml:space="preserve">user is not </w:t>
      </w:r>
      <w:r w:rsidR="00857488">
        <w:t>found “and</w:t>
      </w:r>
      <w:r w:rsidR="0094614B">
        <w:t xml:space="preserve"> if the password </w:t>
      </w:r>
      <w:r w:rsidR="00441062">
        <w:t xml:space="preserve">does not match the one in the table, </w:t>
      </w:r>
      <w:r w:rsidR="00870772">
        <w:t xml:space="preserve">and </w:t>
      </w:r>
      <w:r w:rsidR="00441062">
        <w:t>Incorrect password is flashed</w:t>
      </w:r>
      <w:r w:rsidR="007B69AC">
        <w:t xml:space="preserve">. I final check to see if the user is already in the session </w:t>
      </w:r>
      <w:r w:rsidR="008B1547">
        <w:t>and a flash message is returned “Already logged in”</w:t>
      </w:r>
      <w:r w:rsidR="00870772">
        <w:t>.</w:t>
      </w:r>
      <w:r w:rsidR="007B69AC">
        <w:t xml:space="preserve"> </w:t>
      </w:r>
    </w:p>
    <w:p w14:paraId="6093F170" w14:textId="77777777" w:rsidR="00791417" w:rsidRDefault="00791417" w:rsidP="00B1191C"/>
    <w:p w14:paraId="26F93D10" w14:textId="51581DC2" w:rsidR="00B1191C" w:rsidRPr="00B1191C" w:rsidRDefault="00713200" w:rsidP="00B1191C">
      <w:r>
        <w:softHyphen/>
      </w:r>
      <w:r>
        <w:softHyphen/>
      </w:r>
    </w:p>
    <w:p w14:paraId="1F4591C8" w14:textId="3C7A73F8" w:rsidR="009D44BA" w:rsidRDefault="00D82E80" w:rsidP="002C03BD">
      <w:pPr>
        <w:pStyle w:val="Heading3"/>
      </w:pPr>
      <w:bookmarkStart w:id="21" w:name="_Toc89463522"/>
      <w:r>
        <w:t>Front</w:t>
      </w:r>
      <w:r w:rsidR="009D44BA" w:rsidRPr="00D413AF">
        <w:t xml:space="preserve"> End</w:t>
      </w:r>
      <w:r w:rsidR="009D44BA">
        <w:tab/>
      </w:r>
      <w:r w:rsidR="001D11DE">
        <w:softHyphen/>
      </w:r>
      <w:r w:rsidR="001D11DE">
        <w:softHyphen/>
      </w:r>
      <w:r w:rsidR="001D11DE">
        <w:softHyphen/>
      </w:r>
      <w:r w:rsidR="001D11DE">
        <w:softHyphen/>
      </w:r>
      <w:bookmarkEnd w:id="21"/>
    </w:p>
    <w:p w14:paraId="7C42326A" w14:textId="77777777" w:rsidR="00E2104D" w:rsidRPr="00E2104D" w:rsidRDefault="00E2104D" w:rsidP="00E21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2104D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 xml:space="preserve">&lt;!-- </w:t>
      </w:r>
    </w:p>
    <w:p w14:paraId="1294FACE" w14:textId="77777777" w:rsidR="00E2104D" w:rsidRPr="00E2104D" w:rsidRDefault="00E2104D" w:rsidP="00E21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2104D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Login Page</w:t>
      </w:r>
    </w:p>
    <w:p w14:paraId="786672B2" w14:textId="7C489F41" w:rsidR="00E2104D" w:rsidRPr="00E2104D" w:rsidRDefault="00E2104D" w:rsidP="00E21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2104D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 xml:space="preserve">Allows </w:t>
      </w:r>
      <w:r w:rsidR="00870772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 xml:space="preserve">the </w:t>
      </w:r>
      <w:r w:rsidRPr="00E2104D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 xml:space="preserve">user to input Username and Password </w:t>
      </w:r>
    </w:p>
    <w:p w14:paraId="12C7CAD9" w14:textId="65A49E15" w:rsidR="00E2104D" w:rsidRPr="00E2104D" w:rsidRDefault="00E2104D" w:rsidP="00E21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2104D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 xml:space="preserve">to log into the website and allow you to fully access the website </w:t>
      </w:r>
    </w:p>
    <w:p w14:paraId="15BD97D7" w14:textId="77777777" w:rsidR="00E2104D" w:rsidRPr="00E2104D" w:rsidRDefault="00E2104D" w:rsidP="00E21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2104D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--&gt;</w:t>
      </w:r>
    </w:p>
    <w:p w14:paraId="2576BEA4" w14:textId="77777777" w:rsidR="00E2104D" w:rsidRPr="00E2104D" w:rsidRDefault="00E2104D" w:rsidP="00E21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{%block title%}Login Page{% endblock %}</w:t>
      </w:r>
    </w:p>
    <w:p w14:paraId="59B5A073" w14:textId="77777777" w:rsidR="00E2104D" w:rsidRPr="00E2104D" w:rsidRDefault="00E2104D" w:rsidP="00E21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{%block content %}</w:t>
      </w:r>
    </w:p>
    <w:p w14:paraId="56B9343A" w14:textId="77777777" w:rsidR="00E2104D" w:rsidRPr="00E2104D" w:rsidRDefault="00E2104D" w:rsidP="00E21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2104D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&lt;!--Form to send both inputs--&gt;</w:t>
      </w:r>
    </w:p>
    <w:p w14:paraId="1A1584DE" w14:textId="77777777" w:rsidR="00E2104D" w:rsidRPr="00E2104D" w:rsidRDefault="00E2104D" w:rsidP="00E21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E2104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form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2104D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action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2104D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"#"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2104D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method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2104D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"POST"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2104D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id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2104D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"login_post"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&gt;&lt;/</w:t>
      </w:r>
      <w:r w:rsidRPr="00E2104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form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26F8D8C8" w14:textId="77777777" w:rsidR="00E2104D" w:rsidRPr="00E2104D" w:rsidRDefault="00E2104D" w:rsidP="00E21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E2104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h1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2104D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2104D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"text-center"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Login: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E2104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h1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4B2A1909" w14:textId="77777777" w:rsidR="00E2104D" w:rsidRPr="00E2104D" w:rsidRDefault="00E2104D" w:rsidP="00E21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2104D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&lt;!--Container is in rows for each input--&gt;</w:t>
      </w:r>
    </w:p>
    <w:p w14:paraId="290F524D" w14:textId="77777777" w:rsidR="00E2104D" w:rsidRPr="00E2104D" w:rsidRDefault="00E2104D" w:rsidP="00E21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E2104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2104D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2104D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"container pt-3"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4BD51A41" w14:textId="77777777" w:rsidR="00E2104D" w:rsidRPr="00E2104D" w:rsidRDefault="00E2104D" w:rsidP="00E21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E2104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2104D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2104D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"row"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495D17FD" w14:textId="77777777" w:rsidR="00E2104D" w:rsidRPr="00E2104D" w:rsidRDefault="00E2104D" w:rsidP="00E21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E2104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2104D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2104D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"input-group mb-3"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136E1FBA" w14:textId="77777777" w:rsidR="00E2104D" w:rsidRPr="00E2104D" w:rsidRDefault="00E2104D" w:rsidP="00E21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E2104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2104D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2104D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"input-group-prepend"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02C3DBBF" w14:textId="77777777" w:rsidR="00E2104D" w:rsidRPr="00E2104D" w:rsidRDefault="00E2104D" w:rsidP="00E21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E2104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span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2104D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2104D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"input-group-text"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2104D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id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2104D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"basic-addon1"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Username: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E2104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span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2ED1D234" w14:textId="77777777" w:rsidR="00E2104D" w:rsidRPr="00E2104D" w:rsidRDefault="00E2104D" w:rsidP="00E21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E2104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4279E7FD" w14:textId="77777777" w:rsidR="00E2104D" w:rsidRPr="00E2104D" w:rsidRDefault="00E2104D" w:rsidP="00E21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E2104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input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2104D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type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2104D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"text"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2104D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2104D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"form-control"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2104D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placeholder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2104D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"Enter here:"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2104D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name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2104D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"Username"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2104D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form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2104D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"login_post"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2104D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aria-label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2104D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"Username"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2104D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aria-describedby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2104D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"basic-addon1"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59C5B03F" w14:textId="77777777" w:rsidR="00E2104D" w:rsidRPr="00E2104D" w:rsidRDefault="00E2104D" w:rsidP="00E21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E2104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p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&gt;&lt;</w:t>
      </w:r>
      <w:r w:rsidRPr="00E2104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br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&gt;&lt;/</w:t>
      </w:r>
      <w:r w:rsidRPr="00E2104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p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10074AD7" w14:textId="77777777" w:rsidR="00E2104D" w:rsidRPr="00E2104D" w:rsidRDefault="00E2104D" w:rsidP="00E21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E2104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02CEC771" w14:textId="77777777" w:rsidR="00E2104D" w:rsidRPr="00E2104D" w:rsidRDefault="00E2104D" w:rsidP="00E21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E2104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30980CD5" w14:textId="77777777" w:rsidR="00E2104D" w:rsidRPr="00E2104D" w:rsidRDefault="00E2104D" w:rsidP="00E21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E2104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2104D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2104D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"row"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54310DE3" w14:textId="77777777" w:rsidR="00E2104D" w:rsidRPr="00E2104D" w:rsidRDefault="00E2104D" w:rsidP="00E21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E2104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2104D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2104D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"input-group mb-3"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78EE9461" w14:textId="77777777" w:rsidR="00E2104D" w:rsidRPr="00E2104D" w:rsidRDefault="00E2104D" w:rsidP="00E21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E2104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2104D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2104D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"input-group-prepend"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73BF420C" w14:textId="77777777" w:rsidR="00E2104D" w:rsidRPr="00E2104D" w:rsidRDefault="00E2104D" w:rsidP="00E21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E2104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span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2104D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2104D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"input-group-text"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2104D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id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2104D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"basic-addon1"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Password:    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E2104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span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0B55CD75" w14:textId="77777777" w:rsidR="00E2104D" w:rsidRPr="00E2104D" w:rsidRDefault="00E2104D" w:rsidP="00E21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E2104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75B7C829" w14:textId="77777777" w:rsidR="00E2104D" w:rsidRPr="00E2104D" w:rsidRDefault="00E2104D" w:rsidP="00E21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E2104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input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2104D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type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2104D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"password"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2104D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2104D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"form-control"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2104D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placeholder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2104D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"Enter here:"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2104D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name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2104D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"Password"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2104D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form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2104D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"login_post"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 </w:t>
      </w:r>
      <w:r w:rsidRPr="00E2104D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aria-label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2104D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"Password"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2104D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aria-describedby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2104D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"basic-addon1"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2686B1C0" w14:textId="77777777" w:rsidR="00E2104D" w:rsidRPr="00E2104D" w:rsidRDefault="00E2104D" w:rsidP="00E21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E2104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p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&gt;&lt;</w:t>
      </w:r>
      <w:r w:rsidRPr="00E2104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br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&gt;&lt;/</w:t>
      </w:r>
      <w:r w:rsidRPr="00E2104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p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185DD91C" w14:textId="77777777" w:rsidR="00E2104D" w:rsidRPr="00E2104D" w:rsidRDefault="00E2104D" w:rsidP="00E21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E2104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635ED026" w14:textId="77777777" w:rsidR="00E2104D" w:rsidRPr="00E2104D" w:rsidRDefault="00E2104D" w:rsidP="00E21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E2104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47643EDC" w14:textId="77777777" w:rsidR="00E2104D" w:rsidRPr="00E2104D" w:rsidRDefault="00E2104D" w:rsidP="00E21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E2104D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&lt;!--Submit button to trigger form--&gt;</w:t>
      </w:r>
    </w:p>
    <w:p w14:paraId="6BCC5DD4" w14:textId="77777777" w:rsidR="00E2104D" w:rsidRPr="00E2104D" w:rsidRDefault="00E2104D" w:rsidP="00E21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E2104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input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2104D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type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2104D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"submit"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2104D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value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2104D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"Login"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2104D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2104D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"btn btn-dark"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2104D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style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2104D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"float: right;"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2104D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form</w:t>
      </w:r>
      <w:r w:rsidRPr="00E2104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2104D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"login_post"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03D4ED34" w14:textId="77777777" w:rsidR="00E2104D" w:rsidRPr="00E2104D" w:rsidRDefault="00E2104D" w:rsidP="00E21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E2104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E2104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40BFB86D" w14:textId="77777777" w:rsidR="00CA50FA" w:rsidRPr="00CA50FA" w:rsidRDefault="00CA50FA" w:rsidP="00CA50FA"/>
    <w:p w14:paraId="6A833884" w14:textId="1AE76742" w:rsidR="00584965" w:rsidRDefault="00584965" w:rsidP="00584965">
      <w:pPr>
        <w:tabs>
          <w:tab w:val="left" w:pos="660"/>
        </w:tabs>
      </w:pPr>
      <w:r>
        <w:t xml:space="preserve">Login.html takes two inputs username and Password, it uses bootstrap </w:t>
      </w:r>
      <w:r w:rsidR="00B169D7">
        <w:t xml:space="preserve">Span and </w:t>
      </w:r>
      <w:r>
        <w:t>Inputs</w:t>
      </w:r>
      <w:r w:rsidR="0052341D">
        <w:t xml:space="preserve">, Span being on the left of the </w:t>
      </w:r>
      <w:r w:rsidR="000435AC">
        <w:t>input,</w:t>
      </w:r>
      <w:r w:rsidR="0052341D">
        <w:t xml:space="preserve"> so it is clear what needs to be typed in the input box, </w:t>
      </w:r>
      <w:r w:rsidR="00870772">
        <w:t>the</w:t>
      </w:r>
      <w:r w:rsidR="0052341D">
        <w:t xml:space="preserve"> password box is also Type password to </w:t>
      </w:r>
      <w:r w:rsidR="000B2BCF">
        <w:t xml:space="preserve">obscure the plaintext from anyone watching. </w:t>
      </w:r>
      <w:r w:rsidR="005F6ED5">
        <w:t xml:space="preserve">I </w:t>
      </w:r>
      <w:r w:rsidR="00870772">
        <w:t>Learned</w:t>
      </w:r>
      <w:r w:rsidR="005F6ED5">
        <w:t xml:space="preserve"> about input types from </w:t>
      </w:r>
      <w:r w:rsidR="00870772">
        <w:t>the Mozilla</w:t>
      </w:r>
      <w:r w:rsidR="004D223C">
        <w:t xml:space="preserve"> web development tutorial website</w:t>
      </w:r>
      <w:sdt>
        <w:sdtPr>
          <w:id w:val="-2027855873"/>
          <w:citation/>
        </w:sdtPr>
        <w:sdtEndPr/>
        <w:sdtContent>
          <w:r w:rsidR="004D223C">
            <w:fldChar w:fldCharType="begin"/>
          </w:r>
          <w:r w:rsidR="004D223C">
            <w:rPr>
              <w:lang w:val="en-US"/>
            </w:rPr>
            <w:instrText xml:space="preserve"> CITATION MDN21 \l 1033 </w:instrText>
          </w:r>
          <w:r w:rsidR="004D223C">
            <w:fldChar w:fldCharType="separate"/>
          </w:r>
          <w:r w:rsidR="004D223C">
            <w:rPr>
              <w:noProof/>
              <w:lang w:val="en-US"/>
            </w:rPr>
            <w:t xml:space="preserve"> (MDN Web Docs, 2021)</w:t>
          </w:r>
          <w:r w:rsidR="004D223C">
            <w:fldChar w:fldCharType="end"/>
          </w:r>
        </w:sdtContent>
      </w:sdt>
      <w:r w:rsidR="00870772">
        <w:t>.</w:t>
      </w:r>
    </w:p>
    <w:p w14:paraId="054222F3" w14:textId="60F93D17" w:rsidR="009D44BA" w:rsidRDefault="00562293" w:rsidP="009C3FF2">
      <w:pPr>
        <w:tabs>
          <w:tab w:val="left" w:pos="660"/>
        </w:tabs>
      </w:pPr>
      <w:r>
        <w:t>These inputs are then sent through one form</w:t>
      </w:r>
      <w:r w:rsidR="002F0064">
        <w:t xml:space="preserve"> named login_post</w:t>
      </w:r>
      <w:r>
        <w:t xml:space="preserve"> through POST. </w:t>
      </w:r>
    </w:p>
    <w:p w14:paraId="14FC12DF" w14:textId="77777777" w:rsidR="002F0064" w:rsidRPr="002F0064" w:rsidRDefault="002F0064" w:rsidP="002F0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2F006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2F006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form</w:t>
      </w:r>
      <w:r w:rsidRPr="002F006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2F006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action</w:t>
      </w:r>
      <w:r w:rsidRPr="002F006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F006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"#"</w:t>
      </w:r>
      <w:r w:rsidRPr="002F006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2F006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method</w:t>
      </w:r>
      <w:r w:rsidRPr="002F006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F006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"POST"</w:t>
      </w:r>
      <w:r w:rsidRPr="002F006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2F006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r w:rsidRPr="002F006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F006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"login_post"</w:t>
      </w:r>
      <w:r w:rsidRPr="002F006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2F006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&gt;&lt;/</w:t>
      </w:r>
      <w:r w:rsidRPr="002F006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form</w:t>
      </w:r>
      <w:r w:rsidRPr="002F006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18085C48" w14:textId="5C586797" w:rsidR="009D44BA" w:rsidRDefault="009D44BA" w:rsidP="009C3FF2">
      <w:pPr>
        <w:tabs>
          <w:tab w:val="left" w:pos="660"/>
        </w:tabs>
      </w:pPr>
    </w:p>
    <w:p w14:paraId="79E7DC81" w14:textId="77777777" w:rsidR="00FC1BD2" w:rsidRPr="00FC1BD2" w:rsidRDefault="00FC1BD2" w:rsidP="00FC1B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C1BD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FC1BD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FC1BD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input</w:t>
      </w:r>
      <w:r w:rsidRPr="00FC1BD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FC1BD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type</w:t>
      </w:r>
      <w:r w:rsidRPr="00FC1BD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FC1BD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"submit"</w:t>
      </w:r>
      <w:r w:rsidRPr="00FC1BD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FC1BD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value</w:t>
      </w:r>
      <w:r w:rsidRPr="00FC1BD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FC1BD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"Login"</w:t>
      </w:r>
      <w:r w:rsidRPr="00FC1BD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FC1BD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FC1BD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FC1BD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"btn btn-dark"</w:t>
      </w:r>
      <w:r w:rsidRPr="00FC1BD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FC1BD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style</w:t>
      </w:r>
      <w:r w:rsidRPr="00FC1BD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FC1BD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"float: right;"</w:t>
      </w:r>
      <w:r w:rsidRPr="00FC1BD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FC1BD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form</w:t>
      </w:r>
      <w:r w:rsidRPr="00FC1BD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FC1BD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"login_post"</w:t>
      </w:r>
      <w:r w:rsidRPr="00FC1BD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468AFB93" w14:textId="77777777" w:rsidR="00FC1BD2" w:rsidRDefault="00FC1BD2" w:rsidP="009C3FF2">
      <w:pPr>
        <w:tabs>
          <w:tab w:val="left" w:pos="660"/>
        </w:tabs>
      </w:pPr>
    </w:p>
    <w:p w14:paraId="1D13E4E6" w14:textId="5ABAA349" w:rsidR="009D44BA" w:rsidRDefault="009D44BA" w:rsidP="009C3FF2">
      <w:pPr>
        <w:tabs>
          <w:tab w:val="left" w:pos="660"/>
        </w:tabs>
      </w:pPr>
    </w:p>
    <w:p w14:paraId="1C288036" w14:textId="2D04CC2D" w:rsidR="009D44BA" w:rsidRDefault="009D44BA" w:rsidP="009C3FF2">
      <w:pPr>
        <w:tabs>
          <w:tab w:val="left" w:pos="660"/>
        </w:tabs>
      </w:pPr>
    </w:p>
    <w:p w14:paraId="28198CA1" w14:textId="77777777" w:rsidR="00BC6D27" w:rsidRDefault="001902C3" w:rsidP="009C3FF2">
      <w:pPr>
        <w:tabs>
          <w:tab w:val="left" w:pos="660"/>
        </w:tabs>
      </w:pPr>
      <w:r w:rsidRPr="001902C3">
        <w:rPr>
          <w:noProof/>
        </w:rPr>
        <w:drawing>
          <wp:anchor distT="0" distB="0" distL="114300" distR="114300" simplePos="0" relativeHeight="251838464" behindDoc="1" locked="0" layoutInCell="1" allowOverlap="1" wp14:anchorId="1605A11C" wp14:editId="7747F0B8">
            <wp:simplePos x="0" y="0"/>
            <wp:positionH relativeFrom="page">
              <wp:align>left</wp:align>
            </wp:positionH>
            <wp:positionV relativeFrom="paragraph">
              <wp:posOffset>292100</wp:posOffset>
            </wp:positionV>
            <wp:extent cx="2651760" cy="2048510"/>
            <wp:effectExtent l="0" t="0" r="0" b="8890"/>
            <wp:wrapTight wrapText="bothSides">
              <wp:wrapPolygon edited="0">
                <wp:start x="0" y="0"/>
                <wp:lineTo x="0" y="21493"/>
                <wp:lineTo x="21414" y="21493"/>
                <wp:lineTo x="21414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3F993E" w14:textId="11045769" w:rsidR="00BC6D27" w:rsidRDefault="001902C3" w:rsidP="00A93A13">
      <w:pPr>
        <w:pStyle w:val="Heading2"/>
      </w:pPr>
      <w:bookmarkStart w:id="22" w:name="_Toc89463523"/>
      <w:r>
        <w:softHyphen/>
      </w:r>
      <w:r w:rsidR="00BC6D27">
        <w:t>Register Page</w:t>
      </w:r>
      <w:bookmarkEnd w:id="22"/>
    </w:p>
    <w:p w14:paraId="6E9A1F86" w14:textId="3A712080" w:rsidR="00C74772" w:rsidRDefault="00C74772" w:rsidP="00C74772">
      <w:r>
        <w:t>This page is where the user can create a new account</w:t>
      </w:r>
      <w:r w:rsidR="00192F46">
        <w:t xml:space="preserve">, </w:t>
      </w:r>
      <w:r w:rsidR="00870772">
        <w:t>it</w:t>
      </w:r>
      <w:r w:rsidR="00192F46">
        <w:t xml:space="preserve"> takes four inputs: Username, Password, Email</w:t>
      </w:r>
      <w:r w:rsidR="00870772">
        <w:t>,</w:t>
      </w:r>
      <w:r w:rsidR="006E2BA2">
        <w:t xml:space="preserve"> and Phone Number. Once all fields are filled out </w:t>
      </w:r>
      <w:r w:rsidR="00C4040D">
        <w:t xml:space="preserve">in the correct format there is a submit button that will </w:t>
      </w:r>
      <w:r w:rsidR="00F84A06">
        <w:t>send the data to the back end and store it in a new row in the user table.</w:t>
      </w:r>
    </w:p>
    <w:p w14:paraId="6D38A419" w14:textId="30FC3829" w:rsidR="00F84A06" w:rsidRDefault="00F84A06" w:rsidP="00C74772"/>
    <w:p w14:paraId="57035815" w14:textId="3656F9A4" w:rsidR="00F84A06" w:rsidRDefault="00F84A06" w:rsidP="00C74772"/>
    <w:p w14:paraId="41B3E484" w14:textId="2D5270EC" w:rsidR="00F84A06" w:rsidRDefault="00F84A06" w:rsidP="00C74772"/>
    <w:p w14:paraId="4EC2E6D3" w14:textId="322A6567" w:rsidR="00F84A06" w:rsidRDefault="00F84A06" w:rsidP="00C74772"/>
    <w:p w14:paraId="65FB9779" w14:textId="77777777" w:rsidR="00690F32" w:rsidRPr="00C74772" w:rsidRDefault="00690F32" w:rsidP="00C74772"/>
    <w:p w14:paraId="4DBB0DAA" w14:textId="457C75E5" w:rsidR="00A93A13" w:rsidRDefault="00A93A13" w:rsidP="00A93A13">
      <w:pPr>
        <w:pStyle w:val="Heading3"/>
      </w:pPr>
      <w:bookmarkStart w:id="23" w:name="_Toc89463524"/>
      <w:r>
        <w:t>Back End</w:t>
      </w:r>
      <w:bookmarkEnd w:id="23"/>
    </w:p>
    <w:p w14:paraId="75951B69" w14:textId="77777777" w:rsidR="00E77366" w:rsidRPr="00E77366" w:rsidRDefault="00E77366" w:rsidP="00E773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736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'''</w:t>
      </w:r>
    </w:p>
    <w:p w14:paraId="7449807B" w14:textId="77777777" w:rsidR="00E77366" w:rsidRPr="00E77366" w:rsidRDefault="00E77366" w:rsidP="00E773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736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Register function:</w:t>
      </w:r>
    </w:p>
    <w:p w14:paraId="42D2D9E8" w14:textId="7CD217BF" w:rsidR="00E77366" w:rsidRPr="00E77366" w:rsidRDefault="00E77366" w:rsidP="00E773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736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 xml:space="preserve">- Validates inputs and enters new fields into </w:t>
      </w:r>
      <w:r w:rsidR="00870772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 xml:space="preserve">the </w:t>
      </w:r>
      <w:r w:rsidRPr="00E7736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User table</w:t>
      </w:r>
    </w:p>
    <w:p w14:paraId="2DFE706D" w14:textId="22E5ED67" w:rsidR="00E77366" w:rsidRPr="00E77366" w:rsidRDefault="00E77366" w:rsidP="00E773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736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- Takes username, password, email</w:t>
      </w:r>
      <w:r w:rsidR="00870772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,</w:t>
      </w:r>
      <w:r w:rsidRPr="00E7736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 xml:space="preserve"> and phone </w:t>
      </w:r>
    </w:p>
    <w:p w14:paraId="152BC298" w14:textId="77777777" w:rsidR="00E77366" w:rsidRPr="00E77366" w:rsidRDefault="00E77366" w:rsidP="00E773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736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- Returns register.html</w:t>
      </w:r>
    </w:p>
    <w:p w14:paraId="65E76BE7" w14:textId="47A26E72" w:rsidR="00E77366" w:rsidRPr="00E77366" w:rsidRDefault="00E77366" w:rsidP="00E773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736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'''</w:t>
      </w:r>
    </w:p>
    <w:p w14:paraId="7A237AB8" w14:textId="77777777" w:rsidR="00E77366" w:rsidRPr="00E77366" w:rsidRDefault="00E77366" w:rsidP="00E773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7366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@</w:t>
      </w:r>
      <w:r w:rsidRPr="00E7736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app</w:t>
      </w:r>
      <w:r w:rsidRPr="00E77366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.route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E7736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"/register"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, </w:t>
      </w:r>
      <w:r w:rsidRPr="00E7736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methods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[</w:t>
      </w:r>
      <w:r w:rsidRPr="00E7736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"POST"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, </w:t>
      </w:r>
      <w:r w:rsidRPr="00E7736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"GET"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])</w:t>
      </w:r>
    </w:p>
    <w:p w14:paraId="3E27E413" w14:textId="77777777" w:rsidR="00E77366" w:rsidRPr="00E77366" w:rsidRDefault="00E77366" w:rsidP="00E773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7366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def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77366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register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():</w:t>
      </w:r>
    </w:p>
    <w:p w14:paraId="1B6570DD" w14:textId="77777777" w:rsidR="00E77366" w:rsidRPr="00E77366" w:rsidRDefault="00E77366" w:rsidP="00E773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E77366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if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7736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request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E7736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method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== </w:t>
      </w:r>
      <w:r w:rsidRPr="00E7736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"POST"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:</w:t>
      </w:r>
    </w:p>
    <w:p w14:paraId="1DA79E76" w14:textId="77777777" w:rsidR="00E77366" w:rsidRPr="00E77366" w:rsidRDefault="00E77366" w:rsidP="00E773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E7736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log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E7736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request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E7736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form</w:t>
      </w:r>
    </w:p>
    <w:p w14:paraId="4276D5FB" w14:textId="77777777" w:rsidR="00E77366" w:rsidRPr="00E77366" w:rsidRDefault="00E77366" w:rsidP="00E773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E7736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rname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E7736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log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[</w:t>
      </w:r>
      <w:r w:rsidRPr="00E7736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"Username"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]</w:t>
      </w:r>
    </w:p>
    <w:p w14:paraId="63FBD21A" w14:textId="77777777" w:rsidR="00E77366" w:rsidRPr="00E77366" w:rsidRDefault="00E77366" w:rsidP="00E773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E7736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password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E7736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log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[</w:t>
      </w:r>
      <w:r w:rsidRPr="00E7736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"Password"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]</w:t>
      </w:r>
    </w:p>
    <w:p w14:paraId="4EB81A11" w14:textId="77777777" w:rsidR="00E77366" w:rsidRPr="00E77366" w:rsidRDefault="00E77366" w:rsidP="00E773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E7736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email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E7736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log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[</w:t>
      </w:r>
      <w:r w:rsidRPr="00E7736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"Email"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]</w:t>
      </w:r>
    </w:p>
    <w:p w14:paraId="5B4263B3" w14:textId="286CB9FC" w:rsidR="00E77366" w:rsidRPr="00E77366" w:rsidRDefault="00E77366" w:rsidP="00E773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E7736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phone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E7736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log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[</w:t>
      </w:r>
      <w:r w:rsidRPr="00E7736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"Phone"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]</w:t>
      </w:r>
    </w:p>
    <w:p w14:paraId="62ACB4F3" w14:textId="4185E4B0" w:rsidR="00E77366" w:rsidRPr="00E77366" w:rsidRDefault="00E77366" w:rsidP="00E773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E7736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found_user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E77366">
        <w:rPr>
          <w:rFonts w:ascii="Consolas" w:eastAsia="Times New Roman" w:hAnsi="Consolas" w:cs="Times New Roman"/>
          <w:color w:val="4EC9B0"/>
          <w:sz w:val="14"/>
          <w:szCs w:val="14"/>
          <w:lang w:eastAsia="en-GB"/>
        </w:rPr>
        <w:t>User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.query.filter_by(</w:t>
      </w:r>
      <w:r w:rsidRPr="00E7736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username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7736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rname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).first()</w:t>
      </w:r>
    </w:p>
    <w:p w14:paraId="16A6B4A2" w14:textId="77777777" w:rsidR="00E77366" w:rsidRPr="00E77366" w:rsidRDefault="00E77366" w:rsidP="00E773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E77366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if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 </w:t>
      </w:r>
      <w:r w:rsidRPr="00E77366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not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7736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rname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77366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or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77366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not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7736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password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77366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or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77366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not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7736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email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77366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or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77366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not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7736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phone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:</w:t>
      </w:r>
    </w:p>
    <w:p w14:paraId="146C62FA" w14:textId="77777777" w:rsidR="00E77366" w:rsidRPr="00E77366" w:rsidRDefault="00E77366" w:rsidP="00E773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E77366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flash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E7736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"Please fill out all fields"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</w:t>
      </w:r>
    </w:p>
    <w:p w14:paraId="1D1DC62C" w14:textId="77777777" w:rsidR="00E77366" w:rsidRPr="00E77366" w:rsidRDefault="00E77366" w:rsidP="00E773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E77366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elif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7736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found_user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:</w:t>
      </w:r>
    </w:p>
    <w:p w14:paraId="1A48460D" w14:textId="77777777" w:rsidR="00E77366" w:rsidRPr="00E77366" w:rsidRDefault="00E77366" w:rsidP="00E773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E77366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flash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E7736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"User already exists"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</w:t>
      </w:r>
    </w:p>
    <w:p w14:paraId="61B41FD0" w14:textId="77777777" w:rsidR="00E77366" w:rsidRPr="00E77366" w:rsidRDefault="00E77366" w:rsidP="00E773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E77366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else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:</w:t>
      </w:r>
    </w:p>
    <w:p w14:paraId="56354627" w14:textId="77777777" w:rsidR="00E77366" w:rsidRPr="00E77366" w:rsidRDefault="00E77366" w:rsidP="00E773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E7736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new_user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E77366">
        <w:rPr>
          <w:rFonts w:ascii="Consolas" w:eastAsia="Times New Roman" w:hAnsi="Consolas" w:cs="Times New Roman"/>
          <w:color w:val="4EC9B0"/>
          <w:sz w:val="14"/>
          <w:szCs w:val="14"/>
          <w:lang w:eastAsia="en-GB"/>
        </w:rPr>
        <w:t>User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E7736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rname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, </w:t>
      </w:r>
      <w:r w:rsidRPr="00E7736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email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, </w:t>
      </w:r>
      <w:r w:rsidRPr="00E7736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password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, </w:t>
      </w:r>
      <w:r w:rsidRPr="00E7736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phone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)</w:t>
      </w:r>
    </w:p>
    <w:p w14:paraId="54D12CF8" w14:textId="77777777" w:rsidR="00E77366" w:rsidRPr="00E77366" w:rsidRDefault="00E77366" w:rsidP="00E773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E7736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db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E7736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session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E77366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add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E7736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new_user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</w:t>
      </w:r>
    </w:p>
    <w:p w14:paraId="77B70806" w14:textId="77777777" w:rsidR="00E77366" w:rsidRPr="00E77366" w:rsidRDefault="00E77366" w:rsidP="00E773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E7736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db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E77366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session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E77366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commit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()</w:t>
      </w:r>
    </w:p>
    <w:p w14:paraId="43BBB787" w14:textId="77777777" w:rsidR="00E77366" w:rsidRPr="00E77366" w:rsidRDefault="00E77366" w:rsidP="00E773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E77366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flash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E7736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"New user registered successfully"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</w:t>
      </w:r>
    </w:p>
    <w:p w14:paraId="2EE788E9" w14:textId="097622FE" w:rsidR="00E77366" w:rsidRPr="00E77366" w:rsidRDefault="00E77366" w:rsidP="00E773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E77366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flash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E7736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"Go to /login to login to your new account"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</w:t>
      </w:r>
    </w:p>
    <w:p w14:paraId="037C1975" w14:textId="77777777" w:rsidR="00E77366" w:rsidRPr="00E77366" w:rsidRDefault="00E77366" w:rsidP="00E773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E77366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return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77366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render_template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E7736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"register.html"</w:t>
      </w:r>
      <w:r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</w:t>
      </w:r>
    </w:p>
    <w:p w14:paraId="28EC3FD3" w14:textId="77777777" w:rsidR="002F2B0F" w:rsidRDefault="002F2B0F" w:rsidP="00915B46"/>
    <w:p w14:paraId="52C3B2B3" w14:textId="3B8AACC8" w:rsidR="00915B46" w:rsidRDefault="00690F32" w:rsidP="00915B46">
      <w:r>
        <w:t xml:space="preserve">The </w:t>
      </w:r>
      <w:r w:rsidR="00F14BDB">
        <w:t xml:space="preserve">register function checks if a Post </w:t>
      </w:r>
      <w:r w:rsidR="004473FF">
        <w:t xml:space="preserve">request </w:t>
      </w:r>
      <w:r w:rsidR="00F14BDB">
        <w:t>has come through</w:t>
      </w:r>
      <w:r w:rsidR="004473FF">
        <w:t>, it then creates variables for each input that is needed for the SQL</w:t>
      </w:r>
      <w:r w:rsidR="004C2671">
        <w:t xml:space="preserve"> </w:t>
      </w:r>
      <w:r w:rsidR="004473FF">
        <w:t>User table</w:t>
      </w:r>
      <w:r w:rsidR="004C2671">
        <w:t xml:space="preserve">. It checks to make sure the user doesn’t </w:t>
      </w:r>
      <w:r w:rsidR="00820DF7">
        <w:t xml:space="preserve">already exist, it then checks to make sure all fields </w:t>
      </w:r>
      <w:r w:rsidR="00E2672B">
        <w:t>are not empty, and flashes “</w:t>
      </w:r>
      <w:r w:rsidR="00AD35D5" w:rsidRPr="00E77366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="00AD35D5" w:rsidRPr="00E7736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"Please fill out all fields</w:t>
      </w:r>
      <w:r w:rsidR="00E2672B">
        <w:t>” if they are.</w:t>
      </w:r>
      <w:r w:rsidR="00AD35D5">
        <w:t xml:space="preserve"> And flashes “</w:t>
      </w:r>
      <w:r w:rsidR="00AD35D5" w:rsidRPr="00E77366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User already exists</w:t>
      </w:r>
      <w:r w:rsidR="00AD35D5">
        <w:t xml:space="preserve">” </w:t>
      </w:r>
      <w:r w:rsidR="006A459D">
        <w:t xml:space="preserve"> if </w:t>
      </w:r>
      <w:r w:rsidR="00870772">
        <w:t xml:space="preserve">a </w:t>
      </w:r>
      <w:r w:rsidR="006A459D">
        <w:t xml:space="preserve">user is found in the table. If everything is valid </w:t>
      </w:r>
      <w:r w:rsidR="0034769B">
        <w:t>a new_user object is made with all the inputs and added</w:t>
      </w:r>
      <w:r w:rsidR="00BA596E">
        <w:t xml:space="preserve">. I found a very good </w:t>
      </w:r>
      <w:r w:rsidR="00C0670B">
        <w:t>stack overflow page that explained this to me perfectly</w:t>
      </w:r>
      <w:sdt>
        <w:sdtPr>
          <w:id w:val="-293903940"/>
          <w:citation/>
        </w:sdtPr>
        <w:sdtEndPr/>
        <w:sdtContent>
          <w:r w:rsidR="00C0670B">
            <w:fldChar w:fldCharType="begin"/>
          </w:r>
          <w:r w:rsidR="00C0670B">
            <w:rPr>
              <w:lang w:val="en-US"/>
            </w:rPr>
            <w:instrText xml:space="preserve"> CITATION Eva13 \l 1033 </w:instrText>
          </w:r>
          <w:r w:rsidR="00C0670B">
            <w:fldChar w:fldCharType="separate"/>
          </w:r>
          <w:r w:rsidR="00C0670B">
            <w:rPr>
              <w:noProof/>
              <w:lang w:val="en-US"/>
            </w:rPr>
            <w:t xml:space="preserve"> (Siroky, 2013)</w:t>
          </w:r>
          <w:r w:rsidR="00C0670B">
            <w:fldChar w:fldCharType="end"/>
          </w:r>
        </w:sdtContent>
      </w:sdt>
      <w:r w:rsidR="003C451F">
        <w:t>, Then “</w:t>
      </w:r>
      <w:r w:rsidR="00870772">
        <w:t>DB</w:t>
      </w:r>
      <w:r w:rsidR="003C451F">
        <w:t>.session.add(new_user)” and “</w:t>
      </w:r>
      <w:r w:rsidR="00870772">
        <w:t>DB</w:t>
      </w:r>
      <w:r w:rsidR="003C451F">
        <w:t>.session.commit()” adds the row to the table.</w:t>
      </w:r>
      <w:r w:rsidR="002B0D25">
        <w:t xml:space="preserve"> A flash message is returned to show the user the account creation was successful</w:t>
      </w:r>
      <w:r w:rsidR="002F2B0F">
        <w:t>.</w:t>
      </w:r>
    </w:p>
    <w:p w14:paraId="1D9764A1" w14:textId="77777777" w:rsidR="002F2B0F" w:rsidRPr="00915B46" w:rsidRDefault="002F2B0F" w:rsidP="00915B46"/>
    <w:p w14:paraId="37FF2304" w14:textId="3FF26B43" w:rsidR="00A93A13" w:rsidRPr="00A93A13" w:rsidRDefault="00A93A13" w:rsidP="00A93A13">
      <w:pPr>
        <w:pStyle w:val="Heading3"/>
      </w:pPr>
      <w:bookmarkStart w:id="24" w:name="_Toc89463525"/>
      <w:r>
        <w:t>Front End</w:t>
      </w:r>
      <w:bookmarkEnd w:id="24"/>
    </w:p>
    <w:p w14:paraId="528782D6" w14:textId="77777777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&lt;!--Register Template:</w:t>
      </w:r>
    </w:p>
    <w:p w14:paraId="33B3352B" w14:textId="77777777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Inputs:</w:t>
      </w:r>
    </w:p>
    <w:p w14:paraId="7D0B7BE6" w14:textId="0D9FEE14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    - Username, Password, Email</w:t>
      </w:r>
      <w:r w:rsidR="00870772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,</w:t>
      </w:r>
      <w:r w:rsidRPr="002E100C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 xml:space="preserve"> and Phone</w:t>
      </w:r>
    </w:p>
    <w:p w14:paraId="3C9D191F" w14:textId="77777777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Sends inputs through one form to be proccessed in routes.py</w:t>
      </w:r>
    </w:p>
    <w:p w14:paraId="71D989C2" w14:textId="77777777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Validation is done through back end--&gt;</w:t>
      </w:r>
    </w:p>
    <w:p w14:paraId="6B71F260" w14:textId="5947320D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form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action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"#"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method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"POST"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id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"register_post"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&gt;&lt;/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form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0B189528" w14:textId="7126D063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h1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"text-center"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Register: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h1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491ED7BA" w14:textId="77777777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"container pt-3"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1CA2C28F" w14:textId="77777777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"row"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2B0EA76A" w14:textId="77777777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"input-group mb-3"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6C396193" w14:textId="77777777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"input-group-prepend"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70613CF6" w14:textId="77777777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span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"input-group-text"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id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"basic-addon1"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Username:    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span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5D6C8D3F" w14:textId="77777777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287388AC" w14:textId="77777777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input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type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"text"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"form-control"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placeholder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"Enter here:"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aria-label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"Username"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aria-describedby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"basic-addon1"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name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"Username"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form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"register_post"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required</w:t>
      </w:r>
    </w:p>
    <w:p w14:paraId="734EFFB4" w14:textId="77777777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p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&gt;&lt;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br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&gt;&lt;/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p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38B498B3" w14:textId="77777777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1A5D15C7" w14:textId="781A4FCD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001929EC" w14:textId="77777777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"row"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6069F6CF" w14:textId="77777777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"input-group mb-3"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5C2E4641" w14:textId="77777777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"input-group-prepend"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764A1808" w14:textId="77777777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span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"input-group-text"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id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"basic-addon1"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Password:    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span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1388E4BE" w14:textId="77777777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05BC0DFD" w14:textId="77777777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input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type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"password"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"form-control"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placeholder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"Enter here:"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aria-label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"Password"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aria-describedby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"basic-addon1"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name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"Password"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form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"register_post"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required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1A7168E5" w14:textId="77777777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p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&gt;&lt;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br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&gt;&lt;/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p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0BD1E5B2" w14:textId="77777777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6C1BA59D" w14:textId="04384ED5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7BAD76A9" w14:textId="77777777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"row"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48AE30B3" w14:textId="77777777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"input-group mb-3"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5D8F0DE1" w14:textId="77777777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"input-group-prepend"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54145C2F" w14:textId="77777777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span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"input-group-text"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id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"basic-addon1"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Email:       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span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2C21630C" w14:textId="77777777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17E19363" w14:textId="77777777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input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type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"email"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"form-control"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placeholder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"Enter here:"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aria-label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"Email"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aria-describedby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"basic-addon1"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name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"Email"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form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"register_post"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required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43DFF024" w14:textId="77777777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p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&gt;&lt;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br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&gt;&lt;/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p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010C713E" w14:textId="77777777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0956F500" w14:textId="45D1B609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6801BFF0" w14:textId="77777777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"row"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262D4A35" w14:textId="77777777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"input-group mb-3"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32849BEF" w14:textId="77777777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"input-group-prepend"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245F0102" w14:textId="77777777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span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"input-group-text"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id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"basic-addon1"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Phone Number: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span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6BB673C1" w14:textId="77777777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51839EA2" w14:textId="77777777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input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type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"number"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"form-control"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placeholder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"Enter here:"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aria-label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"Phone"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aria-describedby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"basic-addon1"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name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"Phone"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form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"register_post"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required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41699FDE" w14:textId="77777777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p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&gt;&lt;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br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&gt;&lt;/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p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0C26DA86" w14:textId="77777777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4999F61C" w14:textId="77777777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32836930" w14:textId="77777777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2E100C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input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type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"submit"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value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"submit"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"btn btn-dark"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style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"float: right;"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2E100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form</w:t>
      </w:r>
      <w:r w:rsidRPr="002E100C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2E100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"register_post"</w:t>
      </w:r>
      <w:r w:rsidRPr="002E100C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7667282E" w14:textId="77777777" w:rsidR="002E100C" w:rsidRPr="002E100C" w:rsidRDefault="002E100C" w:rsidP="002E1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7DEBC359" w14:textId="2F9D09C2" w:rsidR="00BC6D27" w:rsidRDefault="00BC6D27" w:rsidP="009C3FF2">
      <w:pPr>
        <w:tabs>
          <w:tab w:val="left" w:pos="660"/>
        </w:tabs>
      </w:pPr>
    </w:p>
    <w:p w14:paraId="368C1BF6" w14:textId="4C1C6514" w:rsidR="002F2B0F" w:rsidRDefault="009027B4" w:rsidP="009C3FF2">
      <w:pPr>
        <w:tabs>
          <w:tab w:val="left" w:pos="660"/>
        </w:tabs>
      </w:pPr>
      <w:r>
        <w:t xml:space="preserve">Register.html is split up into </w:t>
      </w:r>
      <w:r w:rsidR="003C1660">
        <w:t xml:space="preserve">div rows to split each input neatly and </w:t>
      </w:r>
      <w:r w:rsidR="00870772">
        <w:t>centered</w:t>
      </w:r>
      <w:r w:rsidR="003C1660">
        <w:t xml:space="preserve"> to fill that space of the page</w:t>
      </w:r>
      <w:r w:rsidR="005A2F7C">
        <w:t>.</w:t>
      </w:r>
      <w:r w:rsidR="00675D2B">
        <w:t xml:space="preserve"> E</w:t>
      </w:r>
      <w:r w:rsidR="00FE4399">
        <w:t>a</w:t>
      </w:r>
      <w:r w:rsidR="00675D2B">
        <w:t xml:space="preserve">ch input uses Bootstrap Span and Input, this allows text to be next to the input </w:t>
      </w:r>
      <w:r w:rsidR="00FE4399">
        <w:t>box so it is easy to understand what input must be given</w:t>
      </w:r>
      <w:r w:rsidR="00DE6D4D">
        <w:t xml:space="preserve">. Password input </w:t>
      </w:r>
      <w:r w:rsidR="008E7B05">
        <w:t xml:space="preserve">uses a password type to obscure the plain text, email uses an email type to </w:t>
      </w:r>
      <w:r w:rsidR="008D5FBC">
        <w:t xml:space="preserve">make </w:t>
      </w:r>
      <w:r w:rsidR="00870772">
        <w:t>sure</w:t>
      </w:r>
      <w:r w:rsidR="008D5FBC">
        <w:t xml:space="preserve"> an @ is used and </w:t>
      </w:r>
      <w:r w:rsidR="00870772">
        <w:t xml:space="preserve">the </w:t>
      </w:r>
      <w:r w:rsidR="008D5FBC">
        <w:t>phone uses number type so only numbers are entered. All inputs have the required field as they must be filled out to submit a POST request.</w:t>
      </w:r>
      <w:r w:rsidR="002A1A71">
        <w:t xml:space="preserve"> I used </w:t>
      </w:r>
      <w:r w:rsidR="00870772">
        <w:t xml:space="preserve">the </w:t>
      </w:r>
      <w:r w:rsidR="00950A2C">
        <w:t xml:space="preserve">w3 </w:t>
      </w:r>
      <w:r w:rsidR="00870772">
        <w:t>school’s</w:t>
      </w:r>
      <w:r w:rsidR="00950A2C">
        <w:t xml:space="preserve"> page on this to find the correct types I needed to use </w:t>
      </w:r>
      <w:sdt>
        <w:sdtPr>
          <w:id w:val="1860000747"/>
          <w:citation/>
        </w:sdtPr>
        <w:sdtEndPr/>
        <w:sdtContent>
          <w:r w:rsidR="00950A2C">
            <w:fldChar w:fldCharType="begin"/>
          </w:r>
          <w:r w:rsidR="00950A2C">
            <w:rPr>
              <w:lang w:val="en-US"/>
            </w:rPr>
            <w:instrText xml:space="preserve"> CITATION w3S \l 1033 </w:instrText>
          </w:r>
          <w:r w:rsidR="00950A2C">
            <w:fldChar w:fldCharType="separate"/>
          </w:r>
          <w:r w:rsidR="00950A2C">
            <w:rPr>
              <w:noProof/>
              <w:lang w:val="en-US"/>
            </w:rPr>
            <w:t>(w3 Schools, n.d.)</w:t>
          </w:r>
          <w:r w:rsidR="00950A2C">
            <w:fldChar w:fldCharType="end"/>
          </w:r>
        </w:sdtContent>
      </w:sdt>
      <w:r w:rsidR="00863157">
        <w:t xml:space="preserve">. </w:t>
      </w:r>
    </w:p>
    <w:p w14:paraId="5B9BE742" w14:textId="77777777" w:rsidR="009A123C" w:rsidRPr="009A123C" w:rsidRDefault="009A123C" w:rsidP="009A1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9A123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A123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form</w:t>
      </w:r>
      <w:r w:rsidRPr="009A123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9A123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action</w:t>
      </w:r>
      <w:r w:rsidRPr="009A123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9A123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"#"</w:t>
      </w:r>
      <w:r w:rsidRPr="009A123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9A123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method</w:t>
      </w:r>
      <w:r w:rsidRPr="009A123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9A123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"POST"</w:t>
      </w:r>
      <w:r w:rsidRPr="009A123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9A123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r w:rsidRPr="009A123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9A123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"register_post"</w:t>
      </w:r>
      <w:r w:rsidRPr="009A123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9A123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&gt;&lt;/</w:t>
      </w:r>
      <w:r w:rsidRPr="009A123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form</w:t>
      </w:r>
      <w:r w:rsidRPr="009A123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581100A5" w14:textId="4909C6E8" w:rsidR="009A123C" w:rsidRDefault="009A123C" w:rsidP="009C3FF2">
      <w:pPr>
        <w:tabs>
          <w:tab w:val="left" w:pos="660"/>
        </w:tabs>
      </w:pPr>
    </w:p>
    <w:p w14:paraId="17208322" w14:textId="306F516D" w:rsidR="009A123C" w:rsidRDefault="009A123C" w:rsidP="009C3FF2">
      <w:pPr>
        <w:tabs>
          <w:tab w:val="left" w:pos="660"/>
        </w:tabs>
      </w:pPr>
      <w:r>
        <w:t xml:space="preserve">All inputs are submitted through one form and sent to the back end </w:t>
      </w:r>
    </w:p>
    <w:p w14:paraId="7CAF08FD" w14:textId="783CC5C3" w:rsidR="00A93A13" w:rsidRDefault="00D41E8B" w:rsidP="00A93A13">
      <w:pPr>
        <w:pStyle w:val="Heading2"/>
      </w:pPr>
      <w:bookmarkStart w:id="25" w:name="_Toc89463526"/>
      <w:r w:rsidRPr="00D41E8B">
        <w:rPr>
          <w:noProof/>
        </w:rPr>
        <w:drawing>
          <wp:anchor distT="0" distB="0" distL="114300" distR="114300" simplePos="0" relativeHeight="251841536" behindDoc="1" locked="0" layoutInCell="1" allowOverlap="1" wp14:anchorId="50CFB553" wp14:editId="15B5BDB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64826" cy="1645920"/>
            <wp:effectExtent l="0" t="0" r="0" b="0"/>
            <wp:wrapTight wrapText="bothSides">
              <wp:wrapPolygon edited="0">
                <wp:start x="0" y="0"/>
                <wp:lineTo x="0" y="21250"/>
                <wp:lineTo x="21404" y="21250"/>
                <wp:lineTo x="21404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826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3A13">
        <w:t>Sell Page</w:t>
      </w:r>
      <w:bookmarkEnd w:id="25"/>
    </w:p>
    <w:p w14:paraId="4E7BBC54" w14:textId="76D77CEE" w:rsidR="00D41E8B" w:rsidRDefault="00D41E8B" w:rsidP="00D41E8B">
      <w:r>
        <w:t xml:space="preserve">The sell page allows the user to upload items to the Item table and allows </w:t>
      </w:r>
      <w:r w:rsidR="00091BDF">
        <w:t>another</w:t>
      </w:r>
      <w:r>
        <w:t xml:space="preserve"> user to bid on </w:t>
      </w:r>
      <w:r w:rsidR="00F335DF">
        <w:t>these items</w:t>
      </w:r>
      <w:r>
        <w:t>. It takes three inputs: item name, Item image</w:t>
      </w:r>
      <w:r w:rsidR="00870772">
        <w:t>,</w:t>
      </w:r>
      <w:r>
        <w:t xml:space="preserve"> and item description</w:t>
      </w:r>
      <w:r w:rsidR="00F335DF">
        <w:t>. There is a submit button that sends all this data to the back end</w:t>
      </w:r>
      <w:r w:rsidR="00870772">
        <w:t>.</w:t>
      </w:r>
    </w:p>
    <w:p w14:paraId="5FF7A1B9" w14:textId="3A043044" w:rsidR="00F335DF" w:rsidRDefault="00F335DF" w:rsidP="00D41E8B"/>
    <w:p w14:paraId="4DBC766C" w14:textId="5217DF48" w:rsidR="00F335DF" w:rsidRDefault="00F335DF" w:rsidP="00D41E8B"/>
    <w:p w14:paraId="78DDA305" w14:textId="77777777" w:rsidR="00F335DF" w:rsidRPr="00D41E8B" w:rsidRDefault="00F335DF" w:rsidP="00D41E8B"/>
    <w:p w14:paraId="6B455E68" w14:textId="2396BF2F" w:rsidR="00F335DF" w:rsidRDefault="00A93A13" w:rsidP="00726190">
      <w:pPr>
        <w:pStyle w:val="Heading3"/>
      </w:pPr>
      <w:bookmarkStart w:id="26" w:name="_Toc89463527"/>
      <w:r>
        <w:t>Back End</w:t>
      </w:r>
      <w:bookmarkEnd w:id="26"/>
    </w:p>
    <w:p w14:paraId="4835EB4D" w14:textId="77777777" w:rsidR="005A2ED1" w:rsidRPr="005A2ED1" w:rsidRDefault="005A2ED1" w:rsidP="005A2E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5A2ED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'''</w:t>
      </w:r>
    </w:p>
    <w:p w14:paraId="5790CCED" w14:textId="77777777" w:rsidR="005A2ED1" w:rsidRPr="005A2ED1" w:rsidRDefault="005A2ED1" w:rsidP="005A2E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5A2ED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Sell Function:</w:t>
      </w:r>
    </w:p>
    <w:p w14:paraId="691285C6" w14:textId="1FF47C43" w:rsidR="005A2ED1" w:rsidRPr="005A2ED1" w:rsidRDefault="005A2ED1" w:rsidP="005A2E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5A2ED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 xml:space="preserve">- checks if </w:t>
      </w:r>
      <w:r w:rsidR="00870772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 xml:space="preserve">a </w:t>
      </w:r>
      <w:r w:rsidRPr="005A2ED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 xml:space="preserve">user is in session, </w:t>
      </w:r>
    </w:p>
    <w:p w14:paraId="06A2E96E" w14:textId="77777777" w:rsidR="005A2ED1" w:rsidRPr="005A2ED1" w:rsidRDefault="005A2ED1" w:rsidP="005A2E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5A2ED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validates inputs are not NULL,</w:t>
      </w:r>
    </w:p>
    <w:p w14:paraId="32E1D50A" w14:textId="33CF2010" w:rsidR="005A2ED1" w:rsidRPr="005A2ED1" w:rsidRDefault="005A2ED1" w:rsidP="005A2E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5A2ED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 xml:space="preserve">makes sure </w:t>
      </w:r>
      <w:r w:rsidR="00870772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 xml:space="preserve">the </w:t>
      </w:r>
      <w:r w:rsidRPr="005A2ED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image name is unique and saves it</w:t>
      </w:r>
      <w:r w:rsidR="00870772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 xml:space="preserve"> to the</w:t>
      </w:r>
      <w:r w:rsidRPr="005A2ED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 xml:space="preserve"> image folder </w:t>
      </w:r>
    </w:p>
    <w:p w14:paraId="1CB69D54" w14:textId="77777777" w:rsidR="005A2ED1" w:rsidRPr="005A2ED1" w:rsidRDefault="005A2ED1" w:rsidP="005A2E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5A2ED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adds item name desc and image name to Item table</w:t>
      </w:r>
    </w:p>
    <w:p w14:paraId="24BE57F0" w14:textId="2C0DD889" w:rsidR="005A2ED1" w:rsidRPr="005A2ED1" w:rsidRDefault="005A2ED1" w:rsidP="005A2E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5A2ED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- Takes item name, description</w:t>
      </w:r>
      <w:r w:rsidR="00870772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,</w:t>
      </w:r>
      <w:r w:rsidRPr="005A2ED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 xml:space="preserve"> and image</w:t>
      </w:r>
    </w:p>
    <w:p w14:paraId="35406369" w14:textId="77777777" w:rsidR="005A2ED1" w:rsidRPr="005A2ED1" w:rsidRDefault="005A2ED1" w:rsidP="005A2E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5A2ED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- Returns sell.html</w:t>
      </w:r>
    </w:p>
    <w:p w14:paraId="67C1F7F1" w14:textId="4DE7FD52" w:rsidR="005A2ED1" w:rsidRPr="005A2ED1" w:rsidRDefault="005A2ED1" w:rsidP="005A2E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5A2ED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'''</w:t>
      </w:r>
    </w:p>
    <w:p w14:paraId="1751C86D" w14:textId="77777777" w:rsidR="005A2ED1" w:rsidRPr="005A2ED1" w:rsidRDefault="005A2ED1" w:rsidP="005A2E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5A2ED1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@</w:t>
      </w:r>
      <w:r w:rsidRPr="005A2ED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app</w:t>
      </w:r>
      <w:r w:rsidRPr="005A2ED1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.route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5A2ED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"/sell"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, </w:t>
      </w:r>
      <w:r w:rsidRPr="005A2ED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methods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=[</w:t>
      </w:r>
      <w:r w:rsidRPr="005A2ED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"POST"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, </w:t>
      </w:r>
      <w:r w:rsidRPr="005A2ED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"GET"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])</w:t>
      </w:r>
    </w:p>
    <w:p w14:paraId="3782A8FB" w14:textId="77777777" w:rsidR="005A2ED1" w:rsidRPr="005A2ED1" w:rsidRDefault="005A2ED1" w:rsidP="005A2E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5A2ED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def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5A2ED1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sell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():</w:t>
      </w:r>
    </w:p>
    <w:p w14:paraId="2A99858B" w14:textId="77777777" w:rsidR="005A2ED1" w:rsidRPr="005A2ED1" w:rsidRDefault="005A2ED1" w:rsidP="005A2E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5A2ED1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if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5A2ED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not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5A2ED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session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:</w:t>
      </w:r>
    </w:p>
    <w:p w14:paraId="5EA4EF99" w14:textId="4AA3FFD3" w:rsidR="005A2ED1" w:rsidRPr="005A2ED1" w:rsidRDefault="005A2ED1" w:rsidP="005A2E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5A2ED1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flash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5A2ED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</w:t>
      </w:r>
      <w:r w:rsidR="00B006D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Please log in</w:t>
      </w:r>
      <w:r w:rsidRPr="005A2ED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</w:t>
      </w:r>
    </w:p>
    <w:p w14:paraId="2F4AA85C" w14:textId="0C7FBD8B" w:rsidR="005A2ED1" w:rsidRPr="005A2ED1" w:rsidRDefault="005A2ED1" w:rsidP="005A2E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5A2ED1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return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5A2ED1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redirect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5A2ED1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url_for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5A2ED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"login"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))</w:t>
      </w:r>
    </w:p>
    <w:p w14:paraId="5E299DC6" w14:textId="77777777" w:rsidR="005A2ED1" w:rsidRPr="005A2ED1" w:rsidRDefault="005A2ED1" w:rsidP="005A2E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5A2ED1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elif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5A2ED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request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5A2ED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method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== </w:t>
      </w:r>
      <w:r w:rsidRPr="005A2ED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"POST"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:</w:t>
      </w:r>
    </w:p>
    <w:p w14:paraId="7D969249" w14:textId="77777777" w:rsidR="005A2ED1" w:rsidRPr="005A2ED1" w:rsidRDefault="005A2ED1" w:rsidP="005A2E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5A2ED1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if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5A2ED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request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5A2ED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form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[</w:t>
      </w:r>
      <w:r w:rsidRPr="005A2ED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'item_name'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] != </w:t>
      </w:r>
      <w:r w:rsidRPr="005A2ED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''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5A2ED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and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5A2ED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request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5A2ED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form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[</w:t>
      </w:r>
      <w:r w:rsidRPr="005A2ED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'item_desc'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] != </w:t>
      </w:r>
      <w:r w:rsidRPr="005A2ED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''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:</w:t>
      </w:r>
    </w:p>
    <w:p w14:paraId="1477072A" w14:textId="77777777" w:rsidR="005A2ED1" w:rsidRPr="005A2ED1" w:rsidRDefault="005A2ED1" w:rsidP="005A2E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5A2ED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name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5A2ED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request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5A2ED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form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[</w:t>
      </w:r>
      <w:r w:rsidRPr="005A2ED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'item_name'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]</w:t>
      </w:r>
    </w:p>
    <w:p w14:paraId="355A877D" w14:textId="77777777" w:rsidR="005A2ED1" w:rsidRPr="005A2ED1" w:rsidRDefault="005A2ED1" w:rsidP="005A2E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5A2ED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desc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5A2ED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request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5A2ED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form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[</w:t>
      </w:r>
      <w:r w:rsidRPr="005A2ED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'item_desc'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]</w:t>
      </w:r>
    </w:p>
    <w:p w14:paraId="6D0C86D9" w14:textId="77777777" w:rsidR="005A2ED1" w:rsidRPr="005A2ED1" w:rsidRDefault="005A2ED1" w:rsidP="005A2E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5A2ED1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if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5A2ED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request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5A2ED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files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:</w:t>
      </w:r>
    </w:p>
    <w:p w14:paraId="149E14C4" w14:textId="77777777" w:rsidR="005A2ED1" w:rsidRPr="005A2ED1" w:rsidRDefault="005A2ED1" w:rsidP="005A2E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5A2ED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img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5A2ED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request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5A2ED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files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[</w:t>
      </w:r>
      <w:r w:rsidRPr="005A2ED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'item_img'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]</w:t>
      </w:r>
    </w:p>
    <w:p w14:paraId="0F8F6644" w14:textId="77777777" w:rsidR="005A2ED1" w:rsidRPr="005A2ED1" w:rsidRDefault="005A2ED1" w:rsidP="005A2E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5A2ED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item_user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5A2ED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session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[</w:t>
      </w:r>
      <w:r w:rsidRPr="005A2ED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"user"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]</w:t>
      </w:r>
    </w:p>
    <w:p w14:paraId="0B5307FD" w14:textId="77777777" w:rsidR="005A2ED1" w:rsidRPr="005A2ED1" w:rsidRDefault="005A2ED1" w:rsidP="005A2E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5A2ED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img_name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5A2ED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img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5A2ED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filename</w:t>
      </w:r>
    </w:p>
    <w:p w14:paraId="0B661AC1" w14:textId="77777777" w:rsidR="005A2ED1" w:rsidRPr="005A2ED1" w:rsidRDefault="005A2ED1" w:rsidP="005A2E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5A2ED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img_name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5A2ED1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unique_img_name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5A2ED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img_name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</w:t>
      </w:r>
    </w:p>
    <w:p w14:paraId="5FA91181" w14:textId="52713154" w:rsidR="005A2ED1" w:rsidRPr="005A2ED1" w:rsidRDefault="005A2ED1" w:rsidP="005A2E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5A2ED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img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5A2ED1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save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5A2ED1">
        <w:rPr>
          <w:rFonts w:ascii="Consolas" w:eastAsia="Times New Roman" w:hAnsi="Consolas" w:cs="Times New Roman"/>
          <w:color w:val="4EC9B0"/>
          <w:sz w:val="14"/>
          <w:szCs w:val="14"/>
          <w:lang w:eastAsia="en-GB"/>
        </w:rPr>
        <w:t>os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5A2ED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path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5A2ED1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join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5A2ED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app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5A2ED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config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[</w:t>
      </w:r>
      <w:r w:rsidRPr="005A2ED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"IMAGE_UPLOADS"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], </w:t>
      </w:r>
      <w:r w:rsidRPr="005A2ED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img_name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))</w:t>
      </w:r>
    </w:p>
    <w:p w14:paraId="5881FF5D" w14:textId="362F5F0A" w:rsidR="005A2ED1" w:rsidRPr="005A2ED1" w:rsidRDefault="005A2ED1" w:rsidP="005A2E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5A2ED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item_data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5A2ED1">
        <w:rPr>
          <w:rFonts w:ascii="Consolas" w:eastAsia="Times New Roman" w:hAnsi="Consolas" w:cs="Times New Roman"/>
          <w:color w:val="4EC9B0"/>
          <w:sz w:val="14"/>
          <w:szCs w:val="14"/>
          <w:lang w:eastAsia="en-GB"/>
        </w:rPr>
        <w:t>Item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5A2ED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name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, </w:t>
      </w:r>
      <w:r w:rsidRPr="005A2ED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img_name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, </w:t>
      </w:r>
      <w:r w:rsidRPr="005A2ED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desc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, </w:t>
      </w:r>
      <w:r w:rsidRPr="005A2ED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item_user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</w:t>
      </w:r>
    </w:p>
    <w:p w14:paraId="0E2E7BC3" w14:textId="77777777" w:rsidR="005A2ED1" w:rsidRPr="005A2ED1" w:rsidRDefault="005A2ED1" w:rsidP="005A2E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5A2ED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db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5A2ED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session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5A2ED1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add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5A2ED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item_data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</w:t>
      </w:r>
    </w:p>
    <w:p w14:paraId="6D698469" w14:textId="5DFDF96B" w:rsidR="005A2ED1" w:rsidRPr="005A2ED1" w:rsidRDefault="005A2ED1" w:rsidP="005A2E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5A2ED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db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5A2ED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session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5A2ED1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commit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()</w:t>
      </w:r>
    </w:p>
    <w:p w14:paraId="0409A3B0" w14:textId="77777777" w:rsidR="005A2ED1" w:rsidRPr="005A2ED1" w:rsidRDefault="005A2ED1" w:rsidP="005A2E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5A2ED1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flash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5A2ED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"Item saved successfully"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</w:t>
      </w:r>
    </w:p>
    <w:p w14:paraId="00D94E04" w14:textId="77777777" w:rsidR="005A2ED1" w:rsidRPr="005A2ED1" w:rsidRDefault="005A2ED1" w:rsidP="005A2E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5A2ED1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return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5A2ED1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redirect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5A2ED1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url_for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5A2ED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"sell"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))</w:t>
      </w:r>
    </w:p>
    <w:p w14:paraId="2B928FF9" w14:textId="77777777" w:rsidR="005A2ED1" w:rsidRPr="005A2ED1" w:rsidRDefault="005A2ED1" w:rsidP="005A2E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5A2ED1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else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:</w:t>
      </w:r>
    </w:p>
    <w:p w14:paraId="083B94E9" w14:textId="5550BF90" w:rsidR="005A2ED1" w:rsidRPr="005A2ED1" w:rsidRDefault="005A2ED1" w:rsidP="005A2E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5A2ED1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flash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5A2ED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"please enter all fields"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</w:t>
      </w:r>
    </w:p>
    <w:p w14:paraId="70CC5318" w14:textId="77777777" w:rsidR="005A2ED1" w:rsidRPr="005A2ED1" w:rsidRDefault="005A2ED1" w:rsidP="005A2E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5A2ED1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return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5A2ED1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render_template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5A2ED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"sell.html"</w:t>
      </w:r>
      <w:r w:rsidRPr="005A2ED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</w:t>
      </w:r>
    </w:p>
    <w:p w14:paraId="693143B7" w14:textId="15D1D7E6" w:rsidR="00726190" w:rsidRDefault="00726190" w:rsidP="00726190"/>
    <w:p w14:paraId="022DCFDB" w14:textId="6301D27F" w:rsidR="00D057B5" w:rsidRPr="00726190" w:rsidRDefault="005A2ED1" w:rsidP="00726190">
      <w:r>
        <w:t xml:space="preserve">The sell function </w:t>
      </w:r>
      <w:r w:rsidR="00E61E9B">
        <w:t>first checks If the user is in session</w:t>
      </w:r>
      <w:r w:rsidR="007C583A">
        <w:t xml:space="preserve">, </w:t>
      </w:r>
      <w:r w:rsidR="001B5628">
        <w:t>and flashes “</w:t>
      </w:r>
      <w:r w:rsidR="00B006DC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Please log in</w:t>
      </w:r>
      <w:r w:rsidR="001B5628">
        <w:t>”</w:t>
      </w:r>
      <w:r w:rsidR="001F09B8">
        <w:t xml:space="preserve"> then redirects you to the login page. The function then checks for a POST request</w:t>
      </w:r>
      <w:r w:rsidR="00F9208D">
        <w:t>. And validates that the items are not empty</w:t>
      </w:r>
      <w:r w:rsidR="00001A0B">
        <w:t xml:space="preserve"> and flashes “</w:t>
      </w:r>
      <w:r w:rsidR="00001A0B" w:rsidRPr="005A2ED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please enter all fields</w:t>
      </w:r>
      <w:r w:rsidR="00001A0B">
        <w:t>” if they are</w:t>
      </w:r>
      <w:r w:rsidR="00F9208D">
        <w:t xml:space="preserve">. </w:t>
      </w:r>
      <w:r w:rsidR="00BE2688">
        <w:t xml:space="preserve">It then saves the name and description inputs to a variable. </w:t>
      </w:r>
      <w:r w:rsidR="00017E79">
        <w:t>It then checks that a file has been received</w:t>
      </w:r>
      <w:r w:rsidR="00750AE3">
        <w:t xml:space="preserve"> it takes the image </w:t>
      </w:r>
      <w:r w:rsidR="00870772">
        <w:t>filename (</w:t>
      </w:r>
      <w:r w:rsidR="00F02647">
        <w:t>if</w:t>
      </w:r>
      <w:r w:rsidR="00750AE3">
        <w:t xml:space="preserve"> the filename Is not unique it sends it to the unique function ) </w:t>
      </w:r>
      <w:r w:rsidR="003050A1">
        <w:t>and saves the image to the image folder</w:t>
      </w:r>
      <w:r w:rsidR="00C667D2">
        <w:t>.</w:t>
      </w:r>
      <w:r w:rsidR="00F02647">
        <w:t xml:space="preserve"> </w:t>
      </w:r>
      <w:r w:rsidR="00C667D2">
        <w:t xml:space="preserve">I used the flask documentation to </w:t>
      </w:r>
      <w:r w:rsidR="00F02647">
        <w:t>learn how to do this</w:t>
      </w:r>
      <w:sdt>
        <w:sdtPr>
          <w:id w:val="226191615"/>
          <w:citation/>
        </w:sdtPr>
        <w:sdtEndPr/>
        <w:sdtContent>
          <w:r w:rsidR="00C667D2">
            <w:fldChar w:fldCharType="begin"/>
          </w:r>
          <w:r w:rsidR="00C667D2">
            <w:rPr>
              <w:lang w:val="en-US"/>
            </w:rPr>
            <w:instrText xml:space="preserve"> CITATION Fla21 \l 1033 </w:instrText>
          </w:r>
          <w:r w:rsidR="00C667D2">
            <w:fldChar w:fldCharType="separate"/>
          </w:r>
          <w:r w:rsidR="00C667D2">
            <w:rPr>
              <w:noProof/>
              <w:lang w:val="en-US"/>
            </w:rPr>
            <w:t xml:space="preserve"> (Flask Documentation, 2021)</w:t>
          </w:r>
          <w:r w:rsidR="00C667D2">
            <w:fldChar w:fldCharType="end"/>
          </w:r>
        </w:sdtContent>
      </w:sdt>
      <w:r w:rsidR="003050A1">
        <w:t>. Item name, description</w:t>
      </w:r>
      <w:r w:rsidR="00870772">
        <w:t>,</w:t>
      </w:r>
      <w:r w:rsidR="003050A1">
        <w:t xml:space="preserve"> and image filename </w:t>
      </w:r>
      <w:r w:rsidR="00870772">
        <w:t>are</w:t>
      </w:r>
      <w:r w:rsidR="003050A1">
        <w:t xml:space="preserve"> then saved as a new row to the Item table</w:t>
      </w:r>
      <w:r w:rsidR="00EE6FB9">
        <w:t xml:space="preserve"> and committed </w:t>
      </w:r>
      <w:sdt>
        <w:sdtPr>
          <w:id w:val="-1823965125"/>
          <w:citation/>
        </w:sdtPr>
        <w:sdtEndPr/>
        <w:sdtContent>
          <w:r w:rsidR="00EE6FB9">
            <w:fldChar w:fldCharType="begin"/>
          </w:r>
          <w:r w:rsidR="00EE6FB9">
            <w:rPr>
              <w:lang w:val="en-US"/>
            </w:rPr>
            <w:instrText xml:space="preserve"> CITATION Eva13 \l 1033 </w:instrText>
          </w:r>
          <w:r w:rsidR="00EE6FB9">
            <w:fldChar w:fldCharType="separate"/>
          </w:r>
          <w:r w:rsidR="00EE6FB9">
            <w:rPr>
              <w:noProof/>
              <w:lang w:val="en-US"/>
            </w:rPr>
            <w:t>(Siroky, 2013)</w:t>
          </w:r>
          <w:r w:rsidR="00EE6FB9">
            <w:fldChar w:fldCharType="end"/>
          </w:r>
        </w:sdtContent>
      </w:sdt>
      <w:r w:rsidR="00EE6FB9">
        <w:t>. A flash is returned</w:t>
      </w:r>
      <w:r w:rsidR="00B006DC">
        <w:t xml:space="preserve"> “</w:t>
      </w:r>
      <w:r w:rsidR="00B006DC" w:rsidRPr="005A2ED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Item saved successfully</w:t>
      </w:r>
      <w:r w:rsidR="00B006DC">
        <w:t>”</w:t>
      </w:r>
      <w:r w:rsidR="00001A0B">
        <w:t xml:space="preserve">. </w:t>
      </w:r>
    </w:p>
    <w:p w14:paraId="285B7820" w14:textId="77777777" w:rsidR="00A93A13" w:rsidRPr="00A93A13" w:rsidRDefault="00A93A13" w:rsidP="00A93A13">
      <w:pPr>
        <w:pStyle w:val="Heading3"/>
      </w:pPr>
      <w:bookmarkStart w:id="27" w:name="_Toc89463528"/>
      <w:r>
        <w:t>Front End</w:t>
      </w:r>
      <w:bookmarkEnd w:id="27"/>
    </w:p>
    <w:p w14:paraId="33DDC5A0" w14:textId="0F52C024" w:rsidR="00400A81" w:rsidRPr="00400A81" w:rsidRDefault="00400A81" w:rsidP="00400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400A8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form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00A8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action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00A8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"#"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00A8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method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00A8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"POST"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00A8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id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00A8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"sell_post"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00A8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enctype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00A8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"multipart/form-data"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&gt;&lt;/</w:t>
      </w:r>
      <w:r w:rsidRPr="00400A8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form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5E9D3C15" w14:textId="14AE233D" w:rsidR="00400A81" w:rsidRPr="00400A81" w:rsidRDefault="00400A81" w:rsidP="00400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400A8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h1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00A8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00A8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"text-center"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Sell Item: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400A8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h1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5116C88C" w14:textId="77777777" w:rsidR="00400A81" w:rsidRPr="00400A81" w:rsidRDefault="00400A81" w:rsidP="00400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00A81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400A8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</w:t>
      </w:r>
      <w:r w:rsidRPr="00400A8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iv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00A8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00A8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"container pt-3"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7218714E" w14:textId="77777777" w:rsidR="00400A81" w:rsidRPr="00400A81" w:rsidRDefault="00400A81" w:rsidP="00400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</w:p>
    <w:p w14:paraId="2EBFC45C" w14:textId="77777777" w:rsidR="00400A81" w:rsidRPr="00400A81" w:rsidRDefault="00400A81" w:rsidP="00400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400A8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00A8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00A8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"row"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0DDCBD30" w14:textId="77777777" w:rsidR="00400A81" w:rsidRPr="00400A81" w:rsidRDefault="00400A81" w:rsidP="00400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400A8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00A8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00A8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"input-group mb-3"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6852A404" w14:textId="77777777" w:rsidR="00400A81" w:rsidRPr="00400A81" w:rsidRDefault="00400A81" w:rsidP="00400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400A8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00A8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00A8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"input-group-prepend"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456B1587" w14:textId="77777777" w:rsidR="00400A81" w:rsidRPr="00400A81" w:rsidRDefault="00400A81" w:rsidP="00400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400A8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span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00A8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00A8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"input-group-text"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00A8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id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00A8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"basic-addon1"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Item name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400A8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span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3825C159" w14:textId="77777777" w:rsidR="00400A81" w:rsidRPr="00400A81" w:rsidRDefault="00400A81" w:rsidP="00400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400A8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1B773CFD" w14:textId="77777777" w:rsidR="00400A81" w:rsidRPr="00400A81" w:rsidRDefault="00400A81" w:rsidP="00400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400A8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input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00A8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type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00A8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"text"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00A8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00A8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"form-control"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00A8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placeholder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00A8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"Enter here:"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00A8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aria-label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00A8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"Username"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00A8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aria-describedby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00A8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"basic-addon1"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00A8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name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00A8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"item_name"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00A8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form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00A8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"sell_post"</w:t>
      </w:r>
      <w:r w:rsidRPr="00400A8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required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486B7E97" w14:textId="77777777" w:rsidR="00400A81" w:rsidRPr="00400A81" w:rsidRDefault="00400A81" w:rsidP="00400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400A8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p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&gt;&lt;</w:t>
      </w:r>
      <w:r w:rsidRPr="00400A8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br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&gt;&lt;/</w:t>
      </w:r>
      <w:r w:rsidRPr="00400A8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p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5EE44809" w14:textId="77777777" w:rsidR="00400A81" w:rsidRPr="00400A81" w:rsidRDefault="00400A81" w:rsidP="00400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400A8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50914BEA" w14:textId="63D2B87A" w:rsidR="00400A81" w:rsidRPr="00400A81" w:rsidRDefault="00400A81" w:rsidP="00400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400A8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711A4305" w14:textId="77777777" w:rsidR="00400A81" w:rsidRPr="00400A81" w:rsidRDefault="00400A81" w:rsidP="00400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400A8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00A8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00A8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"row"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32B316DA" w14:textId="77777777" w:rsidR="002C04EC" w:rsidRPr="002C04EC" w:rsidRDefault="00400A81" w:rsidP="002C04E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400A8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input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00A8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type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00A8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"file"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00A8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00A8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"custom-file-input"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00A8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name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00A8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"item_img"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 </w:t>
      </w:r>
      <w:r w:rsidRPr="00400A8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accept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00A8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"image/*"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00A8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form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00A8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"sell_post"</w:t>
      </w:r>
      <w:r w:rsidR="002C04EC" w:rsidRPr="002C04E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required</w:t>
      </w:r>
    </w:p>
    <w:p w14:paraId="178A100E" w14:textId="1B808270" w:rsidR="00400A81" w:rsidRPr="00400A81" w:rsidRDefault="00400A81" w:rsidP="00400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269698AB" w14:textId="77777777" w:rsidR="00400A81" w:rsidRPr="00400A81" w:rsidRDefault="00400A81" w:rsidP="00400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400A8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p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&gt;&lt;</w:t>
      </w:r>
      <w:r w:rsidRPr="00400A8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br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&gt;&lt;/</w:t>
      </w:r>
      <w:r w:rsidRPr="00400A8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p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0CCE47A0" w14:textId="3F3547AA" w:rsidR="00400A81" w:rsidRPr="00400A81" w:rsidRDefault="00400A81" w:rsidP="00400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400A8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609E7FF1" w14:textId="77777777" w:rsidR="00400A81" w:rsidRPr="00400A81" w:rsidRDefault="00400A81" w:rsidP="00400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400A8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00A8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00A8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"row"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3B9F30F2" w14:textId="77777777" w:rsidR="00400A81" w:rsidRPr="00400A81" w:rsidRDefault="00400A81" w:rsidP="00400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400A8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00A8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00A8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"input-group"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65257912" w14:textId="77777777" w:rsidR="00400A81" w:rsidRPr="00400A81" w:rsidRDefault="00400A81" w:rsidP="00400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400A8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00A8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00A8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"input-group-prepend"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69A29A7A" w14:textId="77777777" w:rsidR="00400A81" w:rsidRPr="00400A81" w:rsidRDefault="00400A81" w:rsidP="00400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400A8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span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00A8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00A8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"input-group-text"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Item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400A8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br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Description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400A8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span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1E0D2C97" w14:textId="77777777" w:rsidR="00400A81" w:rsidRPr="00400A81" w:rsidRDefault="00400A81" w:rsidP="00400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400A8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7A745067" w14:textId="0A63D208" w:rsidR="00400A81" w:rsidRPr="00400A81" w:rsidRDefault="00400A81" w:rsidP="00400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400A8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textarea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00A8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00A8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"form-control"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00A8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aria-label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00A8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"With textarea"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00A8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name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00A8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"item_desc"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00A8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form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00A8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"sell_post"</w:t>
      </w:r>
      <w:r w:rsidR="002C04EC" w:rsidRPr="002C04EC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 xml:space="preserve"> required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&gt;&lt;/</w:t>
      </w:r>
      <w:r w:rsidRPr="00400A8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textarea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5B3D7E6C" w14:textId="77777777" w:rsidR="00400A81" w:rsidRPr="00400A81" w:rsidRDefault="00400A81" w:rsidP="00400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400A8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6127CA93" w14:textId="1C3E5C06" w:rsidR="00400A81" w:rsidRPr="00400A81" w:rsidRDefault="00400A81" w:rsidP="00400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400A8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4E936555" w14:textId="77777777" w:rsidR="00400A81" w:rsidRPr="00400A81" w:rsidRDefault="00400A81" w:rsidP="00400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400A8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p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&gt;&lt;</w:t>
      </w:r>
      <w:r w:rsidRPr="00400A8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br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&gt;&lt;/</w:t>
      </w:r>
      <w:r w:rsidRPr="00400A8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p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07A3585B" w14:textId="77777777" w:rsidR="00400A81" w:rsidRPr="00400A81" w:rsidRDefault="00400A81" w:rsidP="00400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400A8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input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00A8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type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00A8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"submit"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00A8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value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00A8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"submit"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00A8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00A8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"btn btn-dark"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00A8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style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00A8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"float: right;"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00A8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form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00A8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"sell_post"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208152CF" w14:textId="77777777" w:rsidR="00400A81" w:rsidRPr="00400A81" w:rsidRDefault="00400A81" w:rsidP="00400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400A8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2925279C" w14:textId="4407A16E" w:rsidR="00A93A13" w:rsidRDefault="00A93A13" w:rsidP="00A93A13"/>
    <w:p w14:paraId="73C8CE74" w14:textId="57F540E1" w:rsidR="00B37F3B" w:rsidRDefault="00B37F3B" w:rsidP="00A93A13">
      <w:r>
        <w:t xml:space="preserve">Register.html is split into rows for each input. It takes </w:t>
      </w:r>
      <w:r w:rsidR="00F871F2">
        <w:t>the item name using a standard Bootstrap</w:t>
      </w:r>
      <w:r w:rsidR="000D20E4">
        <w:t xml:space="preserve"> Span and In</w:t>
      </w:r>
      <w:r w:rsidR="00DC0430">
        <w:t>p</w:t>
      </w:r>
      <w:r w:rsidR="000D20E4">
        <w:t>ut</w:t>
      </w:r>
      <w:sdt>
        <w:sdtPr>
          <w:id w:val="-1275092275"/>
          <w:citation/>
        </w:sdtPr>
        <w:sdtEndPr/>
        <w:sdtContent>
          <w:r w:rsidR="00F871F2">
            <w:fldChar w:fldCharType="begin"/>
          </w:r>
          <w:r w:rsidR="00F871F2">
            <w:rPr>
              <w:lang w:val="en-US"/>
            </w:rPr>
            <w:instrText xml:space="preserve"> CITATION Get21 \l 1033 </w:instrText>
          </w:r>
          <w:r w:rsidR="00F871F2">
            <w:fldChar w:fldCharType="separate"/>
          </w:r>
          <w:r w:rsidR="00F871F2">
            <w:rPr>
              <w:noProof/>
              <w:lang w:val="en-US"/>
            </w:rPr>
            <w:t xml:space="preserve"> (GetBootstrap.com, 2021)</w:t>
          </w:r>
          <w:r w:rsidR="00F871F2">
            <w:fldChar w:fldCharType="end"/>
          </w:r>
        </w:sdtContent>
      </w:sdt>
      <w:r w:rsidR="000D20E4">
        <w:t xml:space="preserve">, Then in the second row I used an image input to take the </w:t>
      </w:r>
      <w:r w:rsidR="00DE6CBE">
        <w:t>user image, finally</w:t>
      </w:r>
      <w:r w:rsidR="00870772">
        <w:t>,</w:t>
      </w:r>
      <w:r w:rsidR="00DE6CBE">
        <w:t xml:space="preserve"> for the third row I used a Bootstrap </w:t>
      </w:r>
      <w:r w:rsidR="00415EC2">
        <w:t xml:space="preserve">Span and Textarea for the user to enter the description, this is </w:t>
      </w:r>
      <w:r w:rsidR="00DC0430">
        <w:t xml:space="preserve">useful as the text area </w:t>
      </w:r>
      <w:r w:rsidR="00426E37">
        <w:t xml:space="preserve">allows for more space for multiline descriptions. </w:t>
      </w:r>
      <w:r w:rsidR="00355C30">
        <w:t>There is a submit button at the bottom that activates the “sell_post ” form</w:t>
      </w:r>
    </w:p>
    <w:p w14:paraId="03641DB0" w14:textId="77777777" w:rsidR="00355C30" w:rsidRPr="00400A81" w:rsidRDefault="00355C30" w:rsidP="0035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400A8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form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00A8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action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00A8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"#"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00A8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method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00A8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"POST"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00A8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id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00A8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"sell_post"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400A81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enctype</w:t>
      </w:r>
      <w:r w:rsidRPr="00400A81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400A81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"multipart/form-data"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&gt;&lt;/</w:t>
      </w:r>
      <w:r w:rsidRPr="00400A81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form</w:t>
      </w:r>
      <w:r w:rsidRPr="00400A81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7DAB2314" w14:textId="00DA4CD0" w:rsidR="00355C30" w:rsidRDefault="00355C30" w:rsidP="00A93A13">
      <w:r>
        <w:t xml:space="preserve">This form sends all the inputs to the back end, I used “enctype multipart/form-data” </w:t>
      </w:r>
      <w:r w:rsidR="00FB3D14">
        <w:t>so I could send the image as well as the text in one form.</w:t>
      </w:r>
    </w:p>
    <w:p w14:paraId="216883CA" w14:textId="5874157D" w:rsidR="00FB3D14" w:rsidRDefault="00FB3D14" w:rsidP="00A93A13"/>
    <w:p w14:paraId="78694156" w14:textId="78FC73C7" w:rsidR="00F35B9F" w:rsidRDefault="00F35B9F" w:rsidP="00A93A13"/>
    <w:p w14:paraId="47C8F756" w14:textId="5E76B91C" w:rsidR="00F35B9F" w:rsidRDefault="00F35B9F" w:rsidP="00A93A13"/>
    <w:p w14:paraId="65F30766" w14:textId="77777777" w:rsidR="00F35B9F" w:rsidRDefault="00F35B9F" w:rsidP="00A93A13"/>
    <w:p w14:paraId="7F24FB7F" w14:textId="6D73DF54" w:rsidR="00457A05" w:rsidRDefault="00457A05" w:rsidP="00457A05">
      <w:pPr>
        <w:pStyle w:val="Heading2"/>
      </w:pPr>
      <w:bookmarkStart w:id="28" w:name="_Toc89463529"/>
      <w:r>
        <w:t>User Page</w:t>
      </w:r>
      <w:bookmarkEnd w:id="28"/>
    </w:p>
    <w:p w14:paraId="04C0B706" w14:textId="38716065" w:rsidR="00A14D81" w:rsidRDefault="00A14D81" w:rsidP="00A14D81">
      <w:r w:rsidRPr="00C66C8D">
        <w:rPr>
          <w:noProof/>
        </w:rPr>
        <w:drawing>
          <wp:anchor distT="0" distB="0" distL="114300" distR="114300" simplePos="0" relativeHeight="251845632" behindDoc="1" locked="0" layoutInCell="1" allowOverlap="1" wp14:anchorId="6B0F0BFA" wp14:editId="5FEF7724">
            <wp:simplePos x="0" y="0"/>
            <wp:positionH relativeFrom="page">
              <wp:align>left</wp:align>
            </wp:positionH>
            <wp:positionV relativeFrom="paragraph">
              <wp:posOffset>-160655</wp:posOffset>
            </wp:positionV>
            <wp:extent cx="3045980" cy="2590800"/>
            <wp:effectExtent l="0" t="0" r="2540" b="0"/>
            <wp:wrapTight wrapText="bothSides">
              <wp:wrapPolygon edited="0">
                <wp:start x="0" y="0"/>
                <wp:lineTo x="0" y="21441"/>
                <wp:lineTo x="21483" y="21441"/>
                <wp:lineTo x="21483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98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40AB">
        <w:t>The user page displays information about the user and the items they currently have for sale</w:t>
      </w:r>
      <w:r w:rsidR="00022BF3">
        <w:t xml:space="preserve">. There is a button that sends you to the </w:t>
      </w:r>
      <w:r w:rsidR="00870772">
        <w:t>selling</w:t>
      </w:r>
      <w:r w:rsidR="00022BF3">
        <w:t xml:space="preserve"> page. I have added an item with </w:t>
      </w:r>
      <w:r w:rsidR="00870772">
        <w:t xml:space="preserve">an </w:t>
      </w:r>
      <w:r w:rsidR="00022BF3">
        <w:t xml:space="preserve">incorrect </w:t>
      </w:r>
      <w:r w:rsidR="00870772">
        <w:t>file type</w:t>
      </w:r>
      <w:r w:rsidR="00022BF3">
        <w:t xml:space="preserve"> to display what happens if an image is not uploaded or of incorrect file type. The images are the same </w:t>
      </w:r>
      <w:r w:rsidR="00C44297">
        <w:t xml:space="preserve">as the home page and have more info buttons, they also have an extra sold button to </w:t>
      </w:r>
      <w:r>
        <w:t xml:space="preserve">end </w:t>
      </w:r>
      <w:r w:rsidR="00870772">
        <w:t>their</w:t>
      </w:r>
      <w:r>
        <w:t xml:space="preserve"> auction.</w:t>
      </w:r>
    </w:p>
    <w:p w14:paraId="3FE2666E" w14:textId="6B806FC9" w:rsidR="00A14D81" w:rsidRDefault="00A14D81" w:rsidP="00A14D81"/>
    <w:p w14:paraId="394D6C74" w14:textId="6A46707C" w:rsidR="00A14D81" w:rsidRDefault="00A14D81" w:rsidP="00A14D81"/>
    <w:p w14:paraId="2B5636CA" w14:textId="7DEE7359" w:rsidR="00A14D81" w:rsidRDefault="00A14D81" w:rsidP="00A14D81"/>
    <w:p w14:paraId="3FCC0FAC" w14:textId="1CF338D6" w:rsidR="00F35B9F" w:rsidRDefault="00F35B9F" w:rsidP="00A14D81"/>
    <w:p w14:paraId="39D82038" w14:textId="77777777" w:rsidR="00BB0021" w:rsidRDefault="00BB0021" w:rsidP="00A14D81"/>
    <w:p w14:paraId="46733E5C" w14:textId="3B8552A7" w:rsidR="00A14D81" w:rsidRPr="00A14D81" w:rsidRDefault="00A14D81" w:rsidP="00A14D81">
      <w:pPr>
        <w:pStyle w:val="Heading3"/>
      </w:pPr>
      <w:bookmarkStart w:id="29" w:name="_Toc89463530"/>
      <w:r>
        <w:t>Back End</w:t>
      </w:r>
      <w:bookmarkEnd w:id="29"/>
    </w:p>
    <w:p w14:paraId="1BF82646" w14:textId="77777777" w:rsidR="000C70B5" w:rsidRPr="000C70B5" w:rsidRDefault="000C70B5" w:rsidP="000C70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C70B5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'''</w:t>
      </w:r>
    </w:p>
    <w:p w14:paraId="19E0FA6A" w14:textId="77777777" w:rsidR="000C70B5" w:rsidRPr="000C70B5" w:rsidRDefault="000C70B5" w:rsidP="000C70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C70B5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User function:</w:t>
      </w:r>
    </w:p>
    <w:p w14:paraId="66F363B6" w14:textId="13B194C4" w:rsidR="000C70B5" w:rsidRPr="000C70B5" w:rsidRDefault="000C70B5" w:rsidP="000C70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C70B5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 xml:space="preserve">- checks for a button click on </w:t>
      </w:r>
      <w:r w:rsidR="00870772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 xml:space="preserve">the </w:t>
      </w:r>
      <w:r w:rsidRPr="000C70B5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user page</w:t>
      </w:r>
    </w:p>
    <w:p w14:paraId="22452798" w14:textId="1038793A" w:rsidR="000C70B5" w:rsidRPr="000C70B5" w:rsidRDefault="000C70B5" w:rsidP="000C70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C70B5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 xml:space="preserve">    - sold button alters </w:t>
      </w:r>
      <w:r w:rsidR="00870772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 xml:space="preserve">the </w:t>
      </w:r>
      <w:r w:rsidRPr="000C70B5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 xml:space="preserve">field in </w:t>
      </w:r>
      <w:r w:rsidR="00870772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 xml:space="preserve">the </w:t>
      </w:r>
      <w:r w:rsidRPr="000C70B5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 xml:space="preserve">Item table to True </w:t>
      </w:r>
    </w:p>
    <w:p w14:paraId="520CA9F7" w14:textId="27849C26" w:rsidR="000C70B5" w:rsidRPr="000C70B5" w:rsidRDefault="000C70B5" w:rsidP="000C70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C70B5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 xml:space="preserve">    - id (more details) adds id to session and redirects to </w:t>
      </w:r>
      <w:r w:rsidR="00870772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 xml:space="preserve">the </w:t>
      </w:r>
      <w:r w:rsidRPr="000C70B5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item page for more details about that item</w:t>
      </w:r>
    </w:p>
    <w:p w14:paraId="4AE147F7" w14:textId="77777777" w:rsidR="000C70B5" w:rsidRPr="000C70B5" w:rsidRDefault="000C70B5" w:rsidP="000C70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C70B5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- Returns user.html</w:t>
      </w:r>
    </w:p>
    <w:p w14:paraId="779363A2" w14:textId="24B2A9CE" w:rsidR="000C70B5" w:rsidRPr="000C70B5" w:rsidRDefault="000C70B5" w:rsidP="000C70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C70B5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'''</w:t>
      </w:r>
    </w:p>
    <w:p w14:paraId="6C62270C" w14:textId="77777777" w:rsidR="000C70B5" w:rsidRPr="000C70B5" w:rsidRDefault="000C70B5" w:rsidP="000C70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C70B5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@</w:t>
      </w:r>
      <w:r w:rsidRPr="000C70B5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app</w:t>
      </w:r>
      <w:r w:rsidRPr="000C70B5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.route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0C70B5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"/user"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, </w:t>
      </w:r>
      <w:r w:rsidRPr="000C70B5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methods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=[</w:t>
      </w:r>
      <w:r w:rsidRPr="000C70B5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"POST"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, </w:t>
      </w:r>
      <w:r w:rsidRPr="000C70B5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"GET"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])</w:t>
      </w:r>
    </w:p>
    <w:p w14:paraId="0C80F877" w14:textId="77777777" w:rsidR="000C70B5" w:rsidRPr="000C70B5" w:rsidRDefault="000C70B5" w:rsidP="000C70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C70B5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def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0C70B5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user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():</w:t>
      </w:r>
    </w:p>
    <w:p w14:paraId="4AC89F82" w14:textId="77777777" w:rsidR="000C70B5" w:rsidRPr="000C70B5" w:rsidRDefault="000C70B5" w:rsidP="000C70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0C70B5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if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0C70B5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"user"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0C70B5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in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0C70B5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session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:</w:t>
      </w:r>
    </w:p>
    <w:p w14:paraId="0D9C1380" w14:textId="77777777" w:rsidR="000C70B5" w:rsidRPr="000C70B5" w:rsidRDefault="000C70B5" w:rsidP="000C70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0C70B5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user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0C70B5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session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[</w:t>
      </w:r>
      <w:r w:rsidRPr="000C70B5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"user"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]</w:t>
      </w:r>
    </w:p>
    <w:p w14:paraId="37A4BDBD" w14:textId="77777777" w:rsidR="000C70B5" w:rsidRPr="000C70B5" w:rsidRDefault="000C70B5" w:rsidP="000C70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0C70B5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user_data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0C70B5">
        <w:rPr>
          <w:rFonts w:ascii="Consolas" w:eastAsia="Times New Roman" w:hAnsi="Consolas" w:cs="Times New Roman"/>
          <w:color w:val="4EC9B0"/>
          <w:sz w:val="14"/>
          <w:szCs w:val="14"/>
          <w:lang w:eastAsia="en-GB"/>
        </w:rPr>
        <w:t>User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.query.filter_by(</w:t>
      </w:r>
      <w:r w:rsidRPr="000C70B5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username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0C70B5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user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).first()</w:t>
      </w:r>
    </w:p>
    <w:p w14:paraId="65DADF90" w14:textId="52BDF6CC" w:rsidR="000C70B5" w:rsidRPr="000C70B5" w:rsidRDefault="000C70B5" w:rsidP="000C70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0C70B5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user_items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0C70B5">
        <w:rPr>
          <w:rFonts w:ascii="Consolas" w:eastAsia="Times New Roman" w:hAnsi="Consolas" w:cs="Times New Roman"/>
          <w:color w:val="4EC9B0"/>
          <w:sz w:val="14"/>
          <w:szCs w:val="14"/>
          <w:lang w:eastAsia="en-GB"/>
        </w:rPr>
        <w:t>Item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.query.filter_by(</w:t>
      </w:r>
      <w:r w:rsidRPr="000C70B5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username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0C70B5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user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).all()</w:t>
      </w:r>
    </w:p>
    <w:p w14:paraId="18BF7A12" w14:textId="77777777" w:rsidR="000C70B5" w:rsidRPr="000C70B5" w:rsidRDefault="000C70B5" w:rsidP="000C70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0C70B5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if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0C70B5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request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0C70B5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method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== </w:t>
      </w:r>
      <w:r w:rsidRPr="000C70B5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"POST"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:</w:t>
      </w:r>
    </w:p>
    <w:p w14:paraId="04BAC774" w14:textId="77777777" w:rsidR="000C70B5" w:rsidRPr="000C70B5" w:rsidRDefault="000C70B5" w:rsidP="000C70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0C70B5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if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0C70B5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'id'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0C70B5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in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0C70B5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request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0C70B5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form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:</w:t>
      </w:r>
    </w:p>
    <w:p w14:paraId="0C82687D" w14:textId="77777777" w:rsidR="000C70B5" w:rsidRPr="000C70B5" w:rsidRDefault="000C70B5" w:rsidP="000C70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0C70B5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current_item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(</w:t>
      </w:r>
      <w:r w:rsidRPr="000C70B5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request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0C70B5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form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[</w:t>
      </w:r>
      <w:r w:rsidRPr="000C70B5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'id'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])</w:t>
      </w:r>
    </w:p>
    <w:p w14:paraId="01EF317F" w14:textId="77777777" w:rsidR="000C70B5" w:rsidRPr="000C70B5" w:rsidRDefault="000C70B5" w:rsidP="000C70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0C70B5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session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[</w:t>
      </w:r>
      <w:r w:rsidRPr="000C70B5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'current_item_id'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] = </w:t>
      </w:r>
      <w:r w:rsidRPr="000C70B5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current_item</w:t>
      </w:r>
    </w:p>
    <w:p w14:paraId="504A7D73" w14:textId="77777777" w:rsidR="000C70B5" w:rsidRPr="000C70B5" w:rsidRDefault="000C70B5" w:rsidP="000C70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0C70B5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return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0C70B5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redirect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0C70B5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url_for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0C70B5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'item'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))</w:t>
      </w:r>
    </w:p>
    <w:p w14:paraId="54BB73FA" w14:textId="77777777" w:rsidR="000C70B5" w:rsidRPr="000C70B5" w:rsidRDefault="000C70B5" w:rsidP="000C70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0C70B5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elif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0C70B5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'sold'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0C70B5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in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0C70B5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request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0C70B5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form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:</w:t>
      </w:r>
    </w:p>
    <w:p w14:paraId="365D2E70" w14:textId="77777777" w:rsidR="000C70B5" w:rsidRPr="000C70B5" w:rsidRDefault="000C70B5" w:rsidP="000C70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0C70B5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current_item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0C70B5">
        <w:rPr>
          <w:rFonts w:ascii="Consolas" w:eastAsia="Times New Roman" w:hAnsi="Consolas" w:cs="Times New Roman"/>
          <w:color w:val="4EC9B0"/>
          <w:sz w:val="14"/>
          <w:szCs w:val="14"/>
          <w:lang w:eastAsia="en-GB"/>
        </w:rPr>
        <w:t>Item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.query.filter_by(</w:t>
      </w:r>
      <w:r w:rsidRPr="000C70B5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item_id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0C70B5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request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0C70B5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form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[</w:t>
      </w:r>
      <w:r w:rsidRPr="000C70B5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'sold'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]).first()</w:t>
      </w:r>
    </w:p>
    <w:p w14:paraId="2FCB58C1" w14:textId="77777777" w:rsidR="000C70B5" w:rsidRPr="000C70B5" w:rsidRDefault="000C70B5" w:rsidP="000C70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0C70B5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current_item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.sold = </w:t>
      </w:r>
      <w:r w:rsidRPr="000C70B5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True</w:t>
      </w:r>
    </w:p>
    <w:p w14:paraId="2718A454" w14:textId="77777777" w:rsidR="000C70B5" w:rsidRPr="000C70B5" w:rsidRDefault="000C70B5" w:rsidP="000C70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0C70B5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db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0C70B5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session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.</w:t>
      </w:r>
      <w:r w:rsidRPr="000C70B5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commit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()</w:t>
      </w:r>
    </w:p>
    <w:p w14:paraId="7764F78A" w14:textId="77777777" w:rsidR="000C70B5" w:rsidRPr="000C70B5" w:rsidRDefault="000C70B5" w:rsidP="000C70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0C70B5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flash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0C70B5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"Item sold!"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</w:t>
      </w:r>
    </w:p>
    <w:p w14:paraId="3D97B6A7" w14:textId="7F700349" w:rsidR="000C70B5" w:rsidRPr="000C70B5" w:rsidRDefault="000C70B5" w:rsidP="000C70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0C70B5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return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0C70B5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redirect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0C70B5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url_for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0C70B5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'user'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))            </w:t>
      </w:r>
    </w:p>
    <w:p w14:paraId="0046E7A8" w14:textId="77777777" w:rsidR="000C70B5" w:rsidRPr="000C70B5" w:rsidRDefault="000C70B5" w:rsidP="000C70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0C70B5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return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0C70B5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render_template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0C70B5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"user.html"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,  </w:t>
      </w:r>
      <w:r w:rsidRPr="000C70B5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user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0C70B5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user_data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, </w:t>
      </w:r>
      <w:r w:rsidRPr="000C70B5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values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0C70B5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user_items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</w:t>
      </w:r>
    </w:p>
    <w:p w14:paraId="3B31DA58" w14:textId="77777777" w:rsidR="000C70B5" w:rsidRPr="000C70B5" w:rsidRDefault="000C70B5" w:rsidP="000C70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0C70B5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else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:</w:t>
      </w:r>
    </w:p>
    <w:p w14:paraId="0292324C" w14:textId="77777777" w:rsidR="000C70B5" w:rsidRPr="000C70B5" w:rsidRDefault="000C70B5" w:rsidP="000C70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0C70B5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flash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0C70B5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"You are not logged in!"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</w:t>
      </w:r>
    </w:p>
    <w:p w14:paraId="4877B475" w14:textId="668ED335" w:rsidR="000C70B5" w:rsidRPr="000C70B5" w:rsidRDefault="000C70B5" w:rsidP="000C70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0C70B5">
        <w:rPr>
          <w:rFonts w:ascii="Consolas" w:eastAsia="Times New Roman" w:hAnsi="Consolas" w:cs="Times New Roman"/>
          <w:color w:val="C586C0"/>
          <w:sz w:val="14"/>
          <w:szCs w:val="14"/>
          <w:lang w:eastAsia="en-GB"/>
        </w:rPr>
        <w:t>return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0C70B5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redirect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0C70B5">
        <w:rPr>
          <w:rFonts w:ascii="Consolas" w:eastAsia="Times New Roman" w:hAnsi="Consolas" w:cs="Times New Roman"/>
          <w:color w:val="DCDCAA"/>
          <w:sz w:val="14"/>
          <w:szCs w:val="14"/>
          <w:lang w:eastAsia="en-GB"/>
        </w:rPr>
        <w:t>url_for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(</w:t>
      </w:r>
      <w:r w:rsidRPr="000C70B5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"login"</w:t>
      </w:r>
      <w:r w:rsidRPr="000C70B5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))</w:t>
      </w:r>
    </w:p>
    <w:p w14:paraId="2023847E" w14:textId="7A39CA15" w:rsidR="00592BFB" w:rsidRDefault="00592BFB" w:rsidP="009C3FF2">
      <w:pPr>
        <w:tabs>
          <w:tab w:val="left" w:pos="660"/>
        </w:tabs>
      </w:pPr>
    </w:p>
    <w:p w14:paraId="160A9000" w14:textId="708AD067" w:rsidR="000C70B5" w:rsidRDefault="000C70B5" w:rsidP="009C3FF2">
      <w:pPr>
        <w:tabs>
          <w:tab w:val="left" w:pos="660"/>
        </w:tabs>
      </w:pPr>
      <w:r>
        <w:t>The user function</w:t>
      </w:r>
      <w:r w:rsidR="00896F80">
        <w:t xml:space="preserve"> first checks if the user is in session</w:t>
      </w:r>
      <w:r w:rsidR="00E44F11">
        <w:t xml:space="preserve"> and flashes “</w:t>
      </w:r>
      <w:r w:rsidR="00E44F11" w:rsidRPr="000C70B5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You are not logged in!</w:t>
      </w:r>
      <w:r w:rsidR="00E44F11">
        <w:t xml:space="preserve">” if </w:t>
      </w:r>
      <w:r w:rsidR="00B27A95">
        <w:t>they’re</w:t>
      </w:r>
      <w:r w:rsidR="00E44F11">
        <w:t xml:space="preserve"> not. </w:t>
      </w:r>
      <w:r w:rsidR="00A23E53">
        <w:t>It makes two SQL queries</w:t>
      </w:r>
      <w:r w:rsidR="005448E8">
        <w:t xml:space="preserve"> </w:t>
      </w:r>
      <w:r w:rsidR="000816A7">
        <w:t xml:space="preserve">getting the </w:t>
      </w:r>
      <w:r w:rsidR="00870772">
        <w:t>user’s</w:t>
      </w:r>
      <w:r w:rsidR="000816A7">
        <w:t xml:space="preserve"> data row by filtering by the username in the session, </w:t>
      </w:r>
      <w:r w:rsidR="00B27A95">
        <w:t>then</w:t>
      </w:r>
      <w:r w:rsidR="000816A7">
        <w:t xml:space="preserve"> </w:t>
      </w:r>
      <w:r w:rsidR="00870772">
        <w:t>getting</w:t>
      </w:r>
      <w:r w:rsidR="000816A7">
        <w:t xml:space="preserve"> the </w:t>
      </w:r>
      <w:r w:rsidR="00870772">
        <w:t>user-item</w:t>
      </w:r>
      <w:r w:rsidR="000816A7">
        <w:t xml:space="preserve"> </w:t>
      </w:r>
      <w:r w:rsidR="00C15925">
        <w:t>rows by filtering with the username again, it can do this because there is a foreign key in the Item table</w:t>
      </w:r>
      <w:r w:rsidR="00720E59">
        <w:t>.</w:t>
      </w:r>
      <w:r w:rsidR="00762EA3">
        <w:t xml:space="preserve"> Then it checks for a POST request,</w:t>
      </w:r>
      <w:r w:rsidR="009A79C1">
        <w:t xml:space="preserve"> </w:t>
      </w:r>
      <w:r w:rsidR="00104A06">
        <w:t>i</w:t>
      </w:r>
      <w:r w:rsidR="009A79C1">
        <w:t xml:space="preserve">f </w:t>
      </w:r>
      <w:r w:rsidR="00104A06">
        <w:t xml:space="preserve">it is </w:t>
      </w:r>
      <w:r w:rsidR="00B27A95">
        <w:t>id (</w:t>
      </w:r>
      <w:r w:rsidR="00482FD8">
        <w:t xml:space="preserve">For the </w:t>
      </w:r>
      <w:r w:rsidR="00E13DD9">
        <w:t xml:space="preserve">more information </w:t>
      </w:r>
      <w:r w:rsidR="00B27A95">
        <w:t>button) it</w:t>
      </w:r>
      <w:r w:rsidR="00195223">
        <w:t xml:space="preserve"> adds the id to the session and redirects to the item page. And if</w:t>
      </w:r>
      <w:r w:rsidR="00583A46">
        <w:t xml:space="preserve"> </w:t>
      </w:r>
      <w:r w:rsidR="00B27A95">
        <w:t>sold (</w:t>
      </w:r>
      <w:r w:rsidR="00104A06">
        <w:t>sol</w:t>
      </w:r>
      <w:r w:rsidR="00583A46">
        <w:t>d</w:t>
      </w:r>
      <w:r w:rsidR="00104A06">
        <w:t xml:space="preserve"> button is pressed)</w:t>
      </w:r>
      <w:r w:rsidR="00583A46">
        <w:t xml:space="preserve"> </w:t>
      </w:r>
      <w:r w:rsidR="00F30EB1">
        <w:t xml:space="preserve">it </w:t>
      </w:r>
      <w:r w:rsidR="005B2EDA">
        <w:t>query’s</w:t>
      </w:r>
      <w:r w:rsidR="00583A46">
        <w:t xml:space="preserve"> the item </w:t>
      </w:r>
      <w:r w:rsidR="00C74DD4">
        <w:t xml:space="preserve">id </w:t>
      </w:r>
      <w:r w:rsidR="00583A46">
        <w:t>in that table</w:t>
      </w:r>
      <w:r w:rsidR="00C74DD4">
        <w:t xml:space="preserve"> to get the row and changes the sold attribute to True</w:t>
      </w:r>
      <w:r w:rsidR="00521670">
        <w:t>, it returns a flash saying”</w:t>
      </w:r>
      <w:r w:rsidR="00521670" w:rsidRPr="00521670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 xml:space="preserve"> </w:t>
      </w:r>
      <w:r w:rsidR="00521670" w:rsidRPr="000C70B5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Item sold!</w:t>
      </w:r>
      <w:r w:rsidR="00521670">
        <w:t>”</w:t>
      </w:r>
      <w:r w:rsidR="00C74DD4">
        <w:t>.</w:t>
      </w:r>
      <w:r w:rsidR="00521670">
        <w:t xml:space="preserve"> Then redirect to refresh the page</w:t>
      </w:r>
    </w:p>
    <w:p w14:paraId="28E0D94F" w14:textId="2BD09362" w:rsidR="00DD7DE1" w:rsidRDefault="002350AB" w:rsidP="009C3FF2">
      <w:pPr>
        <w:tabs>
          <w:tab w:val="left" w:pos="660"/>
        </w:tabs>
      </w:pPr>
      <w:r>
        <w:t>Finally,</w:t>
      </w:r>
      <w:r w:rsidR="00DD7DE1">
        <w:t xml:space="preserve"> </w:t>
      </w:r>
      <w:r w:rsidR="00B27A95">
        <w:t>it</w:t>
      </w:r>
      <w:r w:rsidR="00DD7DE1">
        <w:t xml:space="preserve"> returns</w:t>
      </w:r>
      <w:r>
        <w:t xml:space="preserve"> the template with user data values and the </w:t>
      </w:r>
      <w:r w:rsidR="00870772">
        <w:t>user’s</w:t>
      </w:r>
      <w:r>
        <w:t xml:space="preserve"> item values</w:t>
      </w:r>
    </w:p>
    <w:p w14:paraId="1564A8D8" w14:textId="2E1FF91D" w:rsidR="002350AB" w:rsidRDefault="002350AB" w:rsidP="002350AB">
      <w:pPr>
        <w:pStyle w:val="Heading3"/>
      </w:pPr>
      <w:bookmarkStart w:id="30" w:name="_Toc89463531"/>
      <w:r>
        <w:t>Front End</w:t>
      </w:r>
      <w:bookmarkEnd w:id="30"/>
    </w:p>
    <w:p w14:paraId="262D19A2" w14:textId="77777777" w:rsidR="0074181D" w:rsidRPr="0074181D" w:rsidRDefault="0074181D" w:rsidP="007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74181D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&lt;!--User Template</w:t>
      </w:r>
    </w:p>
    <w:p w14:paraId="2B3D2D60" w14:textId="45BC7576" w:rsidR="0074181D" w:rsidRPr="0074181D" w:rsidRDefault="0074181D" w:rsidP="007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74181D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 xml:space="preserve">This is the </w:t>
      </w:r>
      <w:r w:rsidR="00870772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user’s</w:t>
      </w:r>
      <w:r w:rsidRPr="0074181D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 xml:space="preserve"> profile page</w:t>
      </w:r>
    </w:p>
    <w:p w14:paraId="65028753" w14:textId="77777777" w:rsidR="0074181D" w:rsidRPr="0074181D" w:rsidRDefault="0074181D" w:rsidP="007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74181D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Includes:</w:t>
      </w:r>
    </w:p>
    <w:p w14:paraId="2D0E77FC" w14:textId="77777777" w:rsidR="0074181D" w:rsidRPr="0074181D" w:rsidRDefault="0074181D" w:rsidP="007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74181D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    - User details:</w:t>
      </w:r>
    </w:p>
    <w:p w14:paraId="1F1DC98D" w14:textId="2980B0AE" w:rsidR="0074181D" w:rsidRPr="0074181D" w:rsidRDefault="0074181D" w:rsidP="007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74181D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 xml:space="preserve">        - Name, Email, Phone number </w:t>
      </w:r>
    </w:p>
    <w:p w14:paraId="54C9F93E" w14:textId="77777777" w:rsidR="0074181D" w:rsidRPr="0074181D" w:rsidRDefault="0074181D" w:rsidP="007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74181D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        - Sell new item Button</w:t>
      </w:r>
    </w:p>
    <w:p w14:paraId="636BA340" w14:textId="77777777" w:rsidR="0074181D" w:rsidRPr="0074181D" w:rsidRDefault="0074181D" w:rsidP="007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74181D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    - Users Items:</w:t>
      </w:r>
    </w:p>
    <w:p w14:paraId="3362C563" w14:textId="77777777" w:rsidR="0074181D" w:rsidRPr="0074181D" w:rsidRDefault="0074181D" w:rsidP="007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74181D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        - Name, Start date</w:t>
      </w:r>
    </w:p>
    <w:p w14:paraId="6F3B3975" w14:textId="77777777" w:rsidR="0074181D" w:rsidRPr="0074181D" w:rsidRDefault="0074181D" w:rsidP="007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74181D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        - More info Button</w:t>
      </w:r>
    </w:p>
    <w:p w14:paraId="4E183D2E" w14:textId="77777777" w:rsidR="0074181D" w:rsidRPr="0074181D" w:rsidRDefault="0074181D" w:rsidP="007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74181D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        - Sold Button</w:t>
      </w:r>
    </w:p>
    <w:p w14:paraId="12EFFB56" w14:textId="77777777" w:rsidR="0074181D" w:rsidRPr="0074181D" w:rsidRDefault="0074181D" w:rsidP="007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74181D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 xml:space="preserve">Arguments: </w:t>
      </w:r>
    </w:p>
    <w:p w14:paraId="1B89BBC1" w14:textId="77777777" w:rsidR="0074181D" w:rsidRPr="0074181D" w:rsidRDefault="0074181D" w:rsidP="007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74181D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user:</w:t>
      </w:r>
    </w:p>
    <w:p w14:paraId="0DF4A6B8" w14:textId="77777777" w:rsidR="0074181D" w:rsidRPr="0074181D" w:rsidRDefault="0074181D" w:rsidP="007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74181D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    - username, email, phone</w:t>
      </w:r>
    </w:p>
    <w:p w14:paraId="7DAC9EE2" w14:textId="77777777" w:rsidR="0074181D" w:rsidRPr="0074181D" w:rsidRDefault="0074181D" w:rsidP="007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74181D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item:</w:t>
      </w:r>
    </w:p>
    <w:p w14:paraId="62582D39" w14:textId="4906D52F" w:rsidR="0074181D" w:rsidRPr="0074181D" w:rsidRDefault="0074181D" w:rsidP="007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74181D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    - name, date, username</w:t>
      </w:r>
    </w:p>
    <w:p w14:paraId="6BCBDDEA" w14:textId="144980D5" w:rsidR="0074181D" w:rsidRPr="0074181D" w:rsidRDefault="0074181D" w:rsidP="007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74181D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 xml:space="preserve">These are used to </w:t>
      </w:r>
      <w:r w:rsidR="00870772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display</w:t>
      </w:r>
      <w:r w:rsidRPr="0074181D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 xml:space="preserve"> the current user in session and that users specific items</w:t>
      </w:r>
    </w:p>
    <w:p w14:paraId="22036CB7" w14:textId="229B8FF0" w:rsidR="0074181D" w:rsidRPr="0074181D" w:rsidRDefault="0074181D" w:rsidP="007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74181D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--&gt;</w:t>
      </w:r>
    </w:p>
    <w:p w14:paraId="3E65A52F" w14:textId="3D66F58D" w:rsidR="0074181D" w:rsidRPr="0074181D" w:rsidRDefault="0074181D" w:rsidP="007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74181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{%block title%}User{%endblock%}</w:t>
      </w:r>
    </w:p>
    <w:p w14:paraId="5C7EC7AD" w14:textId="77777777" w:rsidR="0074181D" w:rsidRPr="0074181D" w:rsidRDefault="0074181D" w:rsidP="007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74181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{%block content%}</w:t>
      </w:r>
    </w:p>
    <w:p w14:paraId="06BF1C41" w14:textId="77777777" w:rsidR="0074181D" w:rsidRPr="0074181D" w:rsidRDefault="0074181D" w:rsidP="007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74181D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&lt;!-- User info Block: --&gt;</w:t>
      </w:r>
    </w:p>
    <w:p w14:paraId="1100B2A6" w14:textId="781E123E" w:rsidR="0074181D" w:rsidRPr="0074181D" w:rsidRDefault="0074181D" w:rsidP="007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74181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74181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74181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74181D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style</w:t>
      </w:r>
      <w:r w:rsidRPr="0074181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74181D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"text-align: center;"</w:t>
      </w:r>
      <w:r w:rsidRPr="0074181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62D240C7" w14:textId="77777777" w:rsidR="0074181D" w:rsidRPr="0074181D" w:rsidRDefault="0074181D" w:rsidP="007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74181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74181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74181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h1</w:t>
      </w:r>
      <w:r w:rsidRPr="0074181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74181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Welcome, {{user.username}}</w:t>
      </w:r>
      <w:r w:rsidRPr="0074181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74181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h1</w:t>
      </w:r>
      <w:r w:rsidRPr="0074181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370BEE28" w14:textId="77777777" w:rsidR="0074181D" w:rsidRPr="0074181D" w:rsidRDefault="0074181D" w:rsidP="007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74181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74181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74181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a</w:t>
      </w:r>
      <w:r w:rsidRPr="0074181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74181D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href</w:t>
      </w:r>
      <w:r w:rsidRPr="0074181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74181D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"/sell"</w:t>
      </w:r>
      <w:r w:rsidRPr="0074181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74181D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74181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74181D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"btn btn-dark btn-lg "</w:t>
      </w:r>
      <w:r w:rsidRPr="0074181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74181D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role</w:t>
      </w:r>
      <w:r w:rsidRPr="0074181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74181D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"button"</w:t>
      </w:r>
      <w:r w:rsidRPr="0074181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74181D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aria-disabled</w:t>
      </w:r>
      <w:r w:rsidRPr="0074181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74181D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"true"</w:t>
      </w:r>
      <w:r w:rsidRPr="0074181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74181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Sell new item</w:t>
      </w:r>
      <w:r w:rsidRPr="0074181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74181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a</w:t>
      </w:r>
      <w:r w:rsidRPr="0074181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5FBC4288" w14:textId="77777777" w:rsidR="0074181D" w:rsidRPr="0074181D" w:rsidRDefault="0074181D" w:rsidP="007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74181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74181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74181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p</w:t>
      </w:r>
      <w:r w:rsidRPr="0074181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5451389E" w14:textId="77777777" w:rsidR="0074181D" w:rsidRPr="0074181D" w:rsidRDefault="0074181D" w:rsidP="007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74181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74181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74181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br</w:t>
      </w:r>
      <w:r w:rsidRPr="0074181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4AF5DDBD" w14:textId="77777777" w:rsidR="0074181D" w:rsidRPr="0074181D" w:rsidRDefault="0074181D" w:rsidP="007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74181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74181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74181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br</w:t>
      </w:r>
      <w:r w:rsidRPr="0074181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55487B6B" w14:textId="77777777" w:rsidR="0074181D" w:rsidRPr="0074181D" w:rsidRDefault="0074181D" w:rsidP="007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74181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74181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74181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h2</w:t>
      </w:r>
      <w:r w:rsidRPr="0074181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74181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Profile:</w:t>
      </w:r>
      <w:r w:rsidRPr="0074181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74181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h2</w:t>
      </w:r>
      <w:r w:rsidRPr="0074181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58B396F4" w14:textId="77777777" w:rsidR="0074181D" w:rsidRPr="0074181D" w:rsidRDefault="0074181D" w:rsidP="007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74181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74181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74181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br</w:t>
      </w:r>
      <w:r w:rsidRPr="0074181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7CB2FBBC" w14:textId="77777777" w:rsidR="0074181D" w:rsidRPr="0074181D" w:rsidRDefault="0074181D" w:rsidP="007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74181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    Email: {{user.email}}</w:t>
      </w:r>
    </w:p>
    <w:p w14:paraId="7970471E" w14:textId="77777777" w:rsidR="0074181D" w:rsidRPr="0074181D" w:rsidRDefault="0074181D" w:rsidP="007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74181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74181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74181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br</w:t>
      </w:r>
      <w:r w:rsidRPr="0074181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6365326C" w14:textId="77777777" w:rsidR="0074181D" w:rsidRPr="0074181D" w:rsidRDefault="0074181D" w:rsidP="007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74181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    Phone Number: 0{{user.phone}}</w:t>
      </w:r>
    </w:p>
    <w:p w14:paraId="548F17B5" w14:textId="16954B63" w:rsidR="0074181D" w:rsidRPr="0074181D" w:rsidRDefault="0074181D" w:rsidP="007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74181D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74181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74181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p</w:t>
      </w:r>
      <w:r w:rsidRPr="0074181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108D67ED" w14:textId="77777777" w:rsidR="0074181D" w:rsidRPr="0074181D" w:rsidRDefault="0074181D" w:rsidP="007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74181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74181D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74181D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1BA4AA13" w14:textId="07098D76" w:rsidR="00E65C93" w:rsidRDefault="00E65C93" w:rsidP="00E65C93"/>
    <w:p w14:paraId="1484AAEE" w14:textId="340282D9" w:rsidR="00695CA5" w:rsidRDefault="00695CA5" w:rsidP="00E65C93">
      <w:r>
        <w:t>This first section of user.html displays some user information including: Username, Email, and the users phone number</w:t>
      </w:r>
      <w:r w:rsidR="00A2659D">
        <w:t xml:space="preserve"> it also has a Bootstrap button</w:t>
      </w:r>
      <w:sdt>
        <w:sdtPr>
          <w:id w:val="-1040506409"/>
          <w:citation/>
        </w:sdtPr>
        <w:sdtEndPr/>
        <w:sdtContent>
          <w:r w:rsidR="00A2659D">
            <w:fldChar w:fldCharType="begin"/>
          </w:r>
          <w:r w:rsidR="00A2659D">
            <w:rPr>
              <w:lang w:val="en-US"/>
            </w:rPr>
            <w:instrText xml:space="preserve"> CITATION Get21 \l 1033 </w:instrText>
          </w:r>
          <w:r w:rsidR="00A2659D">
            <w:fldChar w:fldCharType="separate"/>
          </w:r>
          <w:r w:rsidR="00A2659D">
            <w:rPr>
              <w:noProof/>
              <w:lang w:val="en-US"/>
            </w:rPr>
            <w:t xml:space="preserve"> (GetBootstrap.com, 2021)</w:t>
          </w:r>
          <w:r w:rsidR="00A2659D">
            <w:fldChar w:fldCharType="end"/>
          </w:r>
        </w:sdtContent>
      </w:sdt>
      <w:r w:rsidR="00481A45">
        <w:t xml:space="preserve"> to send you to the sell page. It uses jinja statements and the values passed in the back end to display this information.</w:t>
      </w:r>
    </w:p>
    <w:p w14:paraId="18B79C25" w14:textId="77777777" w:rsidR="00E74CE8" w:rsidRPr="00E74CE8" w:rsidRDefault="00E74CE8" w:rsidP="00E74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4CE8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&lt;!-- Users item Block--&gt;</w:t>
      </w:r>
    </w:p>
    <w:p w14:paraId="56EDFF99" w14:textId="77777777" w:rsidR="00E74CE8" w:rsidRPr="00E74CE8" w:rsidRDefault="00E74CE8" w:rsidP="00E74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E74CE8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74CE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74CE8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"container-fluid"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74CE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style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74CE8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"border-radius:.25rem!important; border:1px solid #313131; box-shadow: darkgray !important;"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0373675A" w14:textId="77777777" w:rsidR="00E74CE8" w:rsidRPr="00E74CE8" w:rsidRDefault="00E74CE8" w:rsidP="00E74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E74CE8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p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7D50A835" w14:textId="77777777" w:rsidR="00E74CE8" w:rsidRPr="00E74CE8" w:rsidRDefault="00E74CE8" w:rsidP="00E74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E74CE8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h2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1A51E228" w14:textId="77777777" w:rsidR="00E74CE8" w:rsidRPr="00E74CE8" w:rsidRDefault="00E74CE8" w:rsidP="00E74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            Your Current Items:</w:t>
      </w:r>
    </w:p>
    <w:p w14:paraId="525DD765" w14:textId="77777777" w:rsidR="00E74CE8" w:rsidRPr="00E74CE8" w:rsidRDefault="00E74CE8" w:rsidP="00E74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E74CE8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h2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751D26BD" w14:textId="77777777" w:rsidR="00E74CE8" w:rsidRPr="00E74CE8" w:rsidRDefault="00E74CE8" w:rsidP="00E74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E74CE8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br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&gt;&lt;</w:t>
      </w:r>
      <w:r w:rsidRPr="00E74CE8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br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3CBF6A5D" w14:textId="6982995B" w:rsidR="00E74CE8" w:rsidRPr="00E74CE8" w:rsidRDefault="00E74CE8" w:rsidP="00E74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E74CE8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p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16604E79" w14:textId="77777777" w:rsidR="00E74CE8" w:rsidRPr="00E74CE8" w:rsidRDefault="00E74CE8" w:rsidP="00E74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E74CE8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74CE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</w:t>
      </w:r>
      <w:r w:rsidRPr="00E74CE8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"row"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07AF45E3" w14:textId="77777777" w:rsidR="00E74CE8" w:rsidRPr="00E74CE8" w:rsidRDefault="00E74CE8" w:rsidP="00E74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</w:t>
      </w:r>
      <w:r w:rsidRPr="00E74CE8">
        <w:rPr>
          <w:rFonts w:ascii="Consolas" w:eastAsia="Times New Roman" w:hAnsi="Consolas" w:cs="Times New Roman"/>
          <w:color w:val="6A9955"/>
          <w:sz w:val="14"/>
          <w:szCs w:val="14"/>
          <w:lang w:eastAsia="en-GB"/>
        </w:rPr>
        <w:t>&lt;!-- Loops over each item that was passed and puts it in a bootstrap card--&gt;</w:t>
      </w:r>
    </w:p>
    <w:p w14:paraId="6A18C557" w14:textId="77777777" w:rsidR="00E74CE8" w:rsidRPr="00E74CE8" w:rsidRDefault="00E74CE8" w:rsidP="00E74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        {%for item in values%}</w:t>
      </w:r>
    </w:p>
    <w:p w14:paraId="53579D6E" w14:textId="77777777" w:rsidR="00E74CE8" w:rsidRPr="00E74CE8" w:rsidRDefault="00E74CE8" w:rsidP="00E74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E74CE8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74CE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E74CE8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"col"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633F6458" w14:textId="77777777" w:rsidR="00E74CE8" w:rsidRPr="00E74CE8" w:rsidRDefault="00E74CE8" w:rsidP="00E74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E74CE8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74CE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74CE8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"card"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74CE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style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74CE8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"width: 250px !important;"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11F96694" w14:textId="77777777" w:rsidR="00E74CE8" w:rsidRPr="00E74CE8" w:rsidRDefault="00E74CE8" w:rsidP="00E74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    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E74CE8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img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74CE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74CE8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"card-img-top"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74CE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src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= </w:t>
      </w:r>
      <w:r w:rsidRPr="00E74CE8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"{{url_for('static', filename='images/'+item.img_name)}}"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74CE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alt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74CE8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"No Image Uploaded"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74CE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style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74CE8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"height: 250px !important;"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27E0F0BE" w14:textId="77777777" w:rsidR="00E74CE8" w:rsidRPr="00E74CE8" w:rsidRDefault="00E74CE8" w:rsidP="00E74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    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E74CE8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74CE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74CE8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"card-body"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7B806C9B" w14:textId="77777777" w:rsidR="00E74CE8" w:rsidRPr="00E74CE8" w:rsidRDefault="00E74CE8" w:rsidP="00E74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        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E74CE8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h5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74CE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74CE8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"card-title"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{{item.name}}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E74CE8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h5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08D3705F" w14:textId="77777777" w:rsidR="00E74CE8" w:rsidRPr="00E74CE8" w:rsidRDefault="00E74CE8" w:rsidP="00E74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        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E74CE8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p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74CE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74CE8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"card-text"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{{item.start_date.date()}}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E74CE8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br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{{item.username}}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E74CE8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p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328A9BF1" w14:textId="77777777" w:rsidR="00E74CE8" w:rsidRPr="00E74CE8" w:rsidRDefault="00E74CE8" w:rsidP="00E74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            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E74CE8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form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74CE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action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74CE8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"#"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74CE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method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74CE8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"POST"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0A8D4592" w14:textId="77777777" w:rsidR="00E74CE8" w:rsidRPr="00E74CE8" w:rsidRDefault="00E74CE8" w:rsidP="00E74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                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E74CE8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button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74CE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type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74CE8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"submit"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74CE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name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74CE8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"id"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74CE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value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74CE8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"{{item.item_id}}"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74CE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74CE8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"btn btn-primary"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More info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E74CE8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button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68B29D6C" w14:textId="77777777" w:rsidR="00E74CE8" w:rsidRPr="00E74CE8" w:rsidRDefault="00E74CE8" w:rsidP="00E74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                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</w:t>
      </w:r>
      <w:r w:rsidRPr="00E74CE8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button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74CE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type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74CE8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"submit"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74CE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name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74CE8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"sold"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74CE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value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74CE8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"{{item.item_id}}"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 </w:t>
      </w:r>
      <w:r w:rsidRPr="00E74CE8">
        <w:rPr>
          <w:rFonts w:ascii="Consolas" w:eastAsia="Times New Roman" w:hAnsi="Consolas" w:cs="Times New Roman"/>
          <w:color w:val="9CDCFE"/>
          <w:sz w:val="14"/>
          <w:szCs w:val="14"/>
          <w:lang w:eastAsia="en-GB"/>
        </w:rPr>
        <w:t>class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=</w:t>
      </w:r>
      <w:r w:rsidRPr="00E74CE8">
        <w:rPr>
          <w:rFonts w:ascii="Consolas" w:eastAsia="Times New Roman" w:hAnsi="Consolas" w:cs="Times New Roman"/>
          <w:color w:val="CE9178"/>
          <w:sz w:val="14"/>
          <w:szCs w:val="14"/>
          <w:lang w:eastAsia="en-GB"/>
        </w:rPr>
        <w:t>"btn btn-primary"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Sold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E74CE8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button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274E1898" w14:textId="77777777" w:rsidR="00E74CE8" w:rsidRPr="00E74CE8" w:rsidRDefault="00E74CE8" w:rsidP="00E74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            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E74CE8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form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7A124952" w14:textId="77777777" w:rsidR="00E74CE8" w:rsidRPr="00E74CE8" w:rsidRDefault="00E74CE8" w:rsidP="00E74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    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E74CE8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2A93C148" w14:textId="77777777" w:rsidR="00E74CE8" w:rsidRPr="00E74CE8" w:rsidRDefault="00E74CE8" w:rsidP="00E74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    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E74CE8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016AAF9E" w14:textId="77777777" w:rsidR="00E74CE8" w:rsidRPr="00E74CE8" w:rsidRDefault="00E74CE8" w:rsidP="00E74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        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E74CE8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74DFE64F" w14:textId="77777777" w:rsidR="00E74CE8" w:rsidRPr="00E74CE8" w:rsidRDefault="00E74CE8" w:rsidP="00E74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>        {%endfor%}</w:t>
      </w:r>
    </w:p>
    <w:p w14:paraId="4C936175" w14:textId="77777777" w:rsidR="00E74CE8" w:rsidRPr="00E74CE8" w:rsidRDefault="00E74CE8" w:rsidP="00E74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</w:pPr>
      <w:r w:rsidRPr="00E74CE8">
        <w:rPr>
          <w:rFonts w:ascii="Consolas" w:eastAsia="Times New Roman" w:hAnsi="Consolas" w:cs="Times New Roman"/>
          <w:color w:val="D4D4D4"/>
          <w:sz w:val="14"/>
          <w:szCs w:val="14"/>
          <w:lang w:eastAsia="en-GB"/>
        </w:rPr>
        <w:t xml:space="preserve">    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&lt;/</w:t>
      </w:r>
      <w:r w:rsidRPr="00E74CE8">
        <w:rPr>
          <w:rFonts w:ascii="Consolas" w:eastAsia="Times New Roman" w:hAnsi="Consolas" w:cs="Times New Roman"/>
          <w:color w:val="569CD6"/>
          <w:sz w:val="14"/>
          <w:szCs w:val="14"/>
          <w:lang w:eastAsia="en-GB"/>
        </w:rPr>
        <w:t>div</w:t>
      </w:r>
      <w:r w:rsidRPr="00E74CE8">
        <w:rPr>
          <w:rFonts w:ascii="Consolas" w:eastAsia="Times New Roman" w:hAnsi="Consolas" w:cs="Times New Roman"/>
          <w:color w:val="808080"/>
          <w:sz w:val="14"/>
          <w:szCs w:val="14"/>
          <w:lang w:eastAsia="en-GB"/>
        </w:rPr>
        <w:t>&gt;</w:t>
      </w:r>
    </w:p>
    <w:p w14:paraId="1E3A3B81" w14:textId="3358C83B" w:rsidR="00F35B9F" w:rsidRDefault="00F35B9F" w:rsidP="00E65C93"/>
    <w:p w14:paraId="700648A3" w14:textId="62E01E1B" w:rsidR="00BB0021" w:rsidRDefault="00BB0021" w:rsidP="00E65C93">
      <w:r>
        <w:t xml:space="preserve">This next section is in a container with a grey outline, </w:t>
      </w:r>
      <w:r w:rsidR="00F30EB1">
        <w:t>it</w:t>
      </w:r>
      <w:r>
        <w:t xml:space="preserve"> has a </w:t>
      </w:r>
      <w:r w:rsidR="00BC396E">
        <w:t xml:space="preserve">“Your current items” header. It then Loops over each Item that was passed in the back end using a </w:t>
      </w:r>
      <w:r w:rsidR="00F30EB1">
        <w:t>Bootstrap Card</w:t>
      </w:r>
      <w:sdt>
        <w:sdtPr>
          <w:id w:val="-814335148"/>
          <w:citation/>
        </w:sdtPr>
        <w:sdtEndPr/>
        <w:sdtContent>
          <w:r w:rsidR="00F30EB1">
            <w:fldChar w:fldCharType="begin"/>
          </w:r>
          <w:r w:rsidR="00F30EB1">
            <w:rPr>
              <w:lang w:val="en-US"/>
            </w:rPr>
            <w:instrText xml:space="preserve"> CITATION Get21 \l 1033 </w:instrText>
          </w:r>
          <w:r w:rsidR="00F30EB1">
            <w:fldChar w:fldCharType="separate"/>
          </w:r>
          <w:r w:rsidR="00F30EB1">
            <w:rPr>
              <w:noProof/>
              <w:lang w:val="en-US"/>
            </w:rPr>
            <w:t xml:space="preserve"> (GetBootstrap.com, 2021)</w:t>
          </w:r>
          <w:r w:rsidR="00F30EB1">
            <w:fldChar w:fldCharType="end"/>
          </w:r>
        </w:sdtContent>
      </w:sdt>
      <w:r w:rsidR="00114299">
        <w:t xml:space="preserve"> displaying the item name, start</w:t>
      </w:r>
      <w:r w:rsidR="00BB72A6">
        <w:t xml:space="preserve"> date</w:t>
      </w:r>
      <w:r w:rsidR="00870772">
        <w:t>,</w:t>
      </w:r>
      <w:r w:rsidR="00BB72A6">
        <w:t xml:space="preserve"> and username</w:t>
      </w:r>
      <w:r w:rsidR="004C089C">
        <w:t>. There are two buttons. One for more information and One for Sold</w:t>
      </w:r>
    </w:p>
    <w:p w14:paraId="34B1540E" w14:textId="6E0C0187" w:rsidR="008A7C6B" w:rsidRDefault="008A7C6B" w:rsidP="00E65C93"/>
    <w:p w14:paraId="5DA382AA" w14:textId="196BEAAA" w:rsidR="001762B1" w:rsidRDefault="001762B1" w:rsidP="001762B1">
      <w:pPr>
        <w:pStyle w:val="Heading1"/>
      </w:pPr>
      <w:bookmarkStart w:id="31" w:name="_Toc89463532"/>
      <w:r>
        <w:t>Testing</w:t>
      </w:r>
      <w:bookmarkEnd w:id="31"/>
    </w:p>
    <w:p w14:paraId="5C163514" w14:textId="0823DB0A" w:rsidR="001762B1" w:rsidRDefault="001762B1" w:rsidP="006A086E">
      <w:pPr>
        <w:pStyle w:val="Heading2"/>
      </w:pPr>
      <w:bookmarkStart w:id="32" w:name="_Toc89463533"/>
      <w:r>
        <w:t>Testing Regime</w:t>
      </w:r>
      <w:bookmarkEnd w:id="32"/>
    </w:p>
    <w:p w14:paraId="6296D60A" w14:textId="0D20D6C1" w:rsidR="006A086E" w:rsidRDefault="00C932EA" w:rsidP="00C932EA">
      <w:pPr>
        <w:pStyle w:val="Heading3"/>
      </w:pPr>
      <w:bookmarkStart w:id="33" w:name="_Toc89463534"/>
      <w:r>
        <w:t>Project Explanation</w:t>
      </w:r>
      <w:bookmarkEnd w:id="33"/>
    </w:p>
    <w:p w14:paraId="3FDB5BA4" w14:textId="522B9B73" w:rsidR="00C932EA" w:rsidRDefault="00C932EA" w:rsidP="00C932EA">
      <w:r>
        <w:t xml:space="preserve">This Project is named Pez-Bay. </w:t>
      </w:r>
      <w:r w:rsidR="00B96093">
        <w:t>This is</w:t>
      </w:r>
      <w:r w:rsidR="007B18C3">
        <w:t xml:space="preserve"> a Flask Web </w:t>
      </w:r>
      <w:r w:rsidR="004D5980">
        <w:t>App;</w:t>
      </w:r>
      <w:r w:rsidR="007B18C3">
        <w:t xml:space="preserve"> </w:t>
      </w:r>
      <w:r w:rsidR="004D5980">
        <w:t>it</w:t>
      </w:r>
      <w:r w:rsidR="00B103D4">
        <w:t xml:space="preserve"> is an Auction Website that includes</w:t>
      </w:r>
      <w:r w:rsidR="007B687B">
        <w:t xml:space="preserve"> User Accounts with easy registration and login features. It allows these users</w:t>
      </w:r>
      <w:r w:rsidR="00716EF1">
        <w:t xml:space="preserve"> to sell Items on a Sell page and</w:t>
      </w:r>
      <w:r w:rsidR="007B687B">
        <w:t xml:space="preserve"> to</w:t>
      </w:r>
      <w:r w:rsidR="00716EF1">
        <w:t xml:space="preserve"> view</w:t>
      </w:r>
      <w:r w:rsidR="007B687B">
        <w:t xml:space="preserve"> </w:t>
      </w:r>
      <w:r w:rsidR="00716EF1">
        <w:t xml:space="preserve">their </w:t>
      </w:r>
      <w:r w:rsidR="007B687B">
        <w:t xml:space="preserve">profile </w:t>
      </w:r>
      <w:r w:rsidR="00716EF1">
        <w:t xml:space="preserve">that includes </w:t>
      </w:r>
      <w:r w:rsidR="001E7E03">
        <w:t>their</w:t>
      </w:r>
      <w:r w:rsidR="00716EF1">
        <w:t xml:space="preserve"> user details and the items they </w:t>
      </w:r>
      <w:r w:rsidR="00D15DB4">
        <w:t>have sold or are currently selling</w:t>
      </w:r>
      <w:r w:rsidR="001E7E03">
        <w:t>, With the added ability to mark their items as Sold and end any Auction</w:t>
      </w:r>
      <w:r w:rsidR="00D15DB4">
        <w:t xml:space="preserve">. Pez-Bay allows you to view all current selling items on the Home page, </w:t>
      </w:r>
      <w:r w:rsidR="001E7E03">
        <w:t>you</w:t>
      </w:r>
      <w:r w:rsidR="00D15DB4">
        <w:t xml:space="preserve"> c</w:t>
      </w:r>
      <w:r w:rsidR="001E7E03">
        <w:t>a</w:t>
      </w:r>
      <w:r w:rsidR="00D15DB4">
        <w:t xml:space="preserve">n see more information on each item </w:t>
      </w:r>
      <w:r w:rsidR="001E7E03">
        <w:t>and can Bid on items too</w:t>
      </w:r>
      <w:r w:rsidR="00B15F21">
        <w:t>.</w:t>
      </w:r>
    </w:p>
    <w:p w14:paraId="6DF77BD7" w14:textId="5AC9BF08" w:rsidR="004D5980" w:rsidRDefault="004D5980" w:rsidP="000359F7">
      <w:pPr>
        <w:pStyle w:val="Heading3"/>
      </w:pPr>
      <w:bookmarkStart w:id="34" w:name="_Toc89463535"/>
      <w:r>
        <w:t>Scope</w:t>
      </w:r>
      <w:bookmarkEnd w:id="34"/>
    </w:p>
    <w:p w14:paraId="08B27BBD" w14:textId="2D732D18" w:rsidR="008A2484" w:rsidRPr="008A2484" w:rsidRDefault="008A2484" w:rsidP="008A2484">
      <w:r>
        <w:t xml:space="preserve">The </w:t>
      </w:r>
      <w:r w:rsidR="00D53364">
        <w:t>tests will be split into Sections, testing different pages.</w:t>
      </w:r>
      <w:r w:rsidR="008A2BD3">
        <w:t xml:space="preserve"> These Tests should </w:t>
      </w:r>
      <w:r w:rsidR="002E7DCD">
        <w:t xml:space="preserve">commence </w:t>
      </w:r>
      <w:r w:rsidR="008A2BD3">
        <w:t xml:space="preserve">over the period of </w:t>
      </w:r>
      <w:r w:rsidR="002E7DCD" w:rsidRPr="002E7DCD">
        <w:rPr>
          <w:color w:val="FF0000"/>
        </w:rPr>
        <w:t>1</w:t>
      </w:r>
      <w:r w:rsidR="008A2BD3">
        <w:t xml:space="preserve"> </w:t>
      </w:r>
      <w:r w:rsidR="008A2BD3" w:rsidRPr="002E7DCD">
        <w:rPr>
          <w:color w:val="FF0000"/>
        </w:rPr>
        <w:t>Hour</w:t>
      </w:r>
      <w:r w:rsidR="00D53364" w:rsidRPr="002E7DCD">
        <w:rPr>
          <w:color w:val="FF0000"/>
        </w:rPr>
        <w:t xml:space="preserve"> </w:t>
      </w:r>
      <w:r w:rsidR="00D53364">
        <w:t>These Include</w:t>
      </w:r>
      <w:r w:rsidR="002E7DCD">
        <w:t>:</w:t>
      </w:r>
    </w:p>
    <w:p w14:paraId="62345E69" w14:textId="77777777" w:rsidR="008A2484" w:rsidRPr="00D127DC" w:rsidRDefault="008A2484" w:rsidP="008A2484">
      <w:pPr>
        <w:pStyle w:val="ListParagraph"/>
        <w:numPr>
          <w:ilvl w:val="0"/>
          <w:numId w:val="12"/>
        </w:numPr>
        <w:spacing w:after="80" w:line="240" w:lineRule="auto"/>
        <w:rPr>
          <w:rFonts w:cstheme="minorHAnsi"/>
          <w:bCs/>
          <w:noProof/>
          <w:color w:val="000000" w:themeColor="text1"/>
        </w:rPr>
      </w:pPr>
      <w:r w:rsidRPr="00D127DC">
        <w:rPr>
          <w:rFonts w:cstheme="minorHAnsi"/>
          <w:bCs/>
          <w:noProof/>
          <w:color w:val="000000" w:themeColor="text1"/>
        </w:rPr>
        <w:t>Home page</w:t>
      </w:r>
    </w:p>
    <w:p w14:paraId="0E16CDBF" w14:textId="714D96C7" w:rsidR="008A2484" w:rsidRPr="00D127DC" w:rsidRDefault="003A0C31" w:rsidP="008A2484">
      <w:pPr>
        <w:pStyle w:val="ListParagraph"/>
        <w:numPr>
          <w:ilvl w:val="0"/>
          <w:numId w:val="12"/>
        </w:numPr>
        <w:spacing w:after="80" w:line="240" w:lineRule="auto"/>
        <w:rPr>
          <w:rFonts w:cstheme="minorHAnsi"/>
          <w:bCs/>
          <w:noProof/>
          <w:color w:val="000000" w:themeColor="text1"/>
        </w:rPr>
      </w:pPr>
      <w:r>
        <w:rPr>
          <w:rFonts w:cstheme="minorHAnsi"/>
          <w:bCs/>
          <w:noProof/>
          <w:color w:val="000000" w:themeColor="text1"/>
        </w:rPr>
        <w:t xml:space="preserve">Register </w:t>
      </w:r>
      <w:r w:rsidR="00D53364">
        <w:rPr>
          <w:rFonts w:cstheme="minorHAnsi"/>
          <w:bCs/>
          <w:noProof/>
          <w:color w:val="000000" w:themeColor="text1"/>
        </w:rPr>
        <w:t>Page</w:t>
      </w:r>
    </w:p>
    <w:p w14:paraId="1BDFC592" w14:textId="02571825" w:rsidR="008A2484" w:rsidRPr="00D127DC" w:rsidRDefault="008A2484" w:rsidP="008A2484">
      <w:pPr>
        <w:pStyle w:val="ListParagraph"/>
        <w:numPr>
          <w:ilvl w:val="0"/>
          <w:numId w:val="12"/>
        </w:numPr>
        <w:spacing w:after="80" w:line="240" w:lineRule="auto"/>
        <w:rPr>
          <w:rFonts w:cstheme="minorHAnsi"/>
          <w:bCs/>
          <w:noProof/>
          <w:color w:val="000000" w:themeColor="text1"/>
        </w:rPr>
      </w:pPr>
      <w:r w:rsidRPr="00D127DC">
        <w:rPr>
          <w:rFonts w:cstheme="minorHAnsi"/>
          <w:bCs/>
          <w:noProof/>
          <w:color w:val="000000" w:themeColor="text1"/>
        </w:rPr>
        <w:t>Login</w:t>
      </w:r>
      <w:r w:rsidR="00D53364">
        <w:rPr>
          <w:rFonts w:cstheme="minorHAnsi"/>
          <w:bCs/>
          <w:noProof/>
          <w:color w:val="000000" w:themeColor="text1"/>
        </w:rPr>
        <w:t xml:space="preserve"> Page</w:t>
      </w:r>
    </w:p>
    <w:p w14:paraId="72AB39D1" w14:textId="53418E92" w:rsidR="008A2484" w:rsidRDefault="00D53364" w:rsidP="008A2484">
      <w:pPr>
        <w:pStyle w:val="ListParagraph"/>
        <w:numPr>
          <w:ilvl w:val="0"/>
          <w:numId w:val="12"/>
        </w:numPr>
        <w:spacing w:after="80" w:line="240" w:lineRule="auto"/>
        <w:rPr>
          <w:rFonts w:cstheme="minorHAnsi"/>
          <w:bCs/>
          <w:noProof/>
          <w:color w:val="000000" w:themeColor="text1"/>
        </w:rPr>
      </w:pPr>
      <w:r>
        <w:rPr>
          <w:rFonts w:cstheme="minorHAnsi"/>
          <w:bCs/>
          <w:noProof/>
          <w:color w:val="000000" w:themeColor="text1"/>
        </w:rPr>
        <w:t>I</w:t>
      </w:r>
      <w:r w:rsidR="008A2484" w:rsidRPr="00D127DC">
        <w:rPr>
          <w:rFonts w:cstheme="minorHAnsi"/>
          <w:bCs/>
          <w:noProof/>
          <w:color w:val="000000" w:themeColor="text1"/>
        </w:rPr>
        <w:t xml:space="preserve">tems </w:t>
      </w:r>
      <w:r w:rsidR="008C33AF">
        <w:rPr>
          <w:rFonts w:cstheme="minorHAnsi"/>
          <w:bCs/>
          <w:noProof/>
          <w:color w:val="000000" w:themeColor="text1"/>
        </w:rPr>
        <w:t>P</w:t>
      </w:r>
      <w:r w:rsidR="008A2484" w:rsidRPr="00D127DC">
        <w:rPr>
          <w:rFonts w:cstheme="minorHAnsi"/>
          <w:bCs/>
          <w:noProof/>
          <w:color w:val="000000" w:themeColor="text1"/>
        </w:rPr>
        <w:t>age</w:t>
      </w:r>
    </w:p>
    <w:p w14:paraId="15075155" w14:textId="115D4C68" w:rsidR="0023540E" w:rsidRPr="00D127DC" w:rsidRDefault="0023540E" w:rsidP="0023540E">
      <w:pPr>
        <w:pStyle w:val="ListParagraph"/>
        <w:numPr>
          <w:ilvl w:val="1"/>
          <w:numId w:val="12"/>
        </w:numPr>
        <w:spacing w:after="80" w:line="240" w:lineRule="auto"/>
        <w:rPr>
          <w:rFonts w:cstheme="minorHAnsi"/>
          <w:bCs/>
          <w:noProof/>
          <w:color w:val="000000" w:themeColor="text1"/>
        </w:rPr>
      </w:pPr>
      <w:r w:rsidRPr="00D127DC">
        <w:rPr>
          <w:rFonts w:cstheme="minorHAnsi"/>
          <w:bCs/>
          <w:noProof/>
          <w:color w:val="000000" w:themeColor="text1"/>
        </w:rPr>
        <w:t>Bidding on items</w:t>
      </w:r>
    </w:p>
    <w:p w14:paraId="2DD60794" w14:textId="0EFB74BF" w:rsidR="008A2484" w:rsidRPr="00D127DC" w:rsidRDefault="008A2484" w:rsidP="008A2484">
      <w:pPr>
        <w:pStyle w:val="ListParagraph"/>
        <w:numPr>
          <w:ilvl w:val="0"/>
          <w:numId w:val="12"/>
        </w:numPr>
        <w:spacing w:after="80" w:line="240" w:lineRule="auto"/>
        <w:rPr>
          <w:rFonts w:cstheme="minorHAnsi"/>
          <w:bCs/>
          <w:noProof/>
          <w:color w:val="000000" w:themeColor="text1"/>
        </w:rPr>
      </w:pPr>
      <w:r w:rsidRPr="00D127DC">
        <w:rPr>
          <w:rFonts w:cstheme="minorHAnsi"/>
          <w:bCs/>
          <w:noProof/>
          <w:color w:val="000000" w:themeColor="text1"/>
        </w:rPr>
        <w:t xml:space="preserve">Sell </w:t>
      </w:r>
      <w:r w:rsidR="008C33AF">
        <w:rPr>
          <w:rFonts w:cstheme="minorHAnsi"/>
          <w:bCs/>
          <w:noProof/>
          <w:color w:val="000000" w:themeColor="text1"/>
        </w:rPr>
        <w:t>Page</w:t>
      </w:r>
    </w:p>
    <w:p w14:paraId="626BDDFF" w14:textId="4348E82E" w:rsidR="008A2484" w:rsidRDefault="0023540E" w:rsidP="0023540E">
      <w:pPr>
        <w:pStyle w:val="ListParagraph"/>
        <w:numPr>
          <w:ilvl w:val="0"/>
          <w:numId w:val="12"/>
        </w:numPr>
        <w:spacing w:after="80" w:line="240" w:lineRule="auto"/>
        <w:rPr>
          <w:rFonts w:cstheme="minorHAnsi"/>
          <w:bCs/>
          <w:noProof/>
          <w:color w:val="000000" w:themeColor="text1"/>
        </w:rPr>
      </w:pPr>
      <w:r>
        <w:rPr>
          <w:rFonts w:cstheme="minorHAnsi"/>
          <w:bCs/>
          <w:noProof/>
          <w:color w:val="000000" w:themeColor="text1"/>
        </w:rPr>
        <w:t>User Page</w:t>
      </w:r>
    </w:p>
    <w:p w14:paraId="5F00019A" w14:textId="537E700C" w:rsidR="0023540E" w:rsidRPr="0023540E" w:rsidRDefault="0023540E" w:rsidP="0023540E">
      <w:pPr>
        <w:pStyle w:val="ListParagraph"/>
        <w:numPr>
          <w:ilvl w:val="1"/>
          <w:numId w:val="12"/>
        </w:numPr>
        <w:spacing w:after="80" w:line="240" w:lineRule="auto"/>
        <w:rPr>
          <w:rFonts w:cstheme="minorHAnsi"/>
          <w:bCs/>
          <w:noProof/>
          <w:color w:val="000000" w:themeColor="text1"/>
        </w:rPr>
      </w:pPr>
      <w:r>
        <w:rPr>
          <w:rFonts w:cstheme="minorHAnsi"/>
          <w:bCs/>
          <w:noProof/>
          <w:color w:val="000000" w:themeColor="text1"/>
        </w:rPr>
        <w:t>Sold Items</w:t>
      </w:r>
    </w:p>
    <w:p w14:paraId="5F30725A" w14:textId="6C7EB062" w:rsidR="008A2484" w:rsidRPr="00D127DC" w:rsidRDefault="008A2484" w:rsidP="0023540E">
      <w:pPr>
        <w:pStyle w:val="ListParagraph"/>
        <w:spacing w:after="80" w:line="240" w:lineRule="auto"/>
        <w:rPr>
          <w:rFonts w:cstheme="minorHAnsi"/>
          <w:bCs/>
          <w:noProof/>
          <w:color w:val="000000" w:themeColor="text1"/>
        </w:rPr>
      </w:pPr>
    </w:p>
    <w:p w14:paraId="1C3925BF" w14:textId="1663C29D" w:rsidR="004D5980" w:rsidRDefault="008F3755" w:rsidP="008F3755">
      <w:pPr>
        <w:pStyle w:val="Heading3"/>
      </w:pPr>
      <w:bookmarkStart w:id="35" w:name="_Toc89463536"/>
      <w:r>
        <w:t>Test Structure</w:t>
      </w:r>
      <w:bookmarkEnd w:id="35"/>
    </w:p>
    <w:p w14:paraId="0C2DCC1E" w14:textId="69DB0D3A" w:rsidR="008F3755" w:rsidRDefault="001A1D8B" w:rsidP="001A1D8B">
      <w:pPr>
        <w:pStyle w:val="ListParagraph"/>
        <w:numPr>
          <w:ilvl w:val="0"/>
          <w:numId w:val="12"/>
        </w:numPr>
      </w:pPr>
      <w:r>
        <w:t xml:space="preserve">The Test being done </w:t>
      </w:r>
    </w:p>
    <w:p w14:paraId="139750F3" w14:textId="427314C3" w:rsidR="001A1D8B" w:rsidRDefault="001A1D8B" w:rsidP="001A1D8B">
      <w:pPr>
        <w:pStyle w:val="ListParagraph"/>
        <w:numPr>
          <w:ilvl w:val="0"/>
          <w:numId w:val="12"/>
        </w:numPr>
      </w:pPr>
      <w:r>
        <w:t xml:space="preserve">The </w:t>
      </w:r>
      <w:r w:rsidR="00C24BB1">
        <w:t>Input Data</w:t>
      </w:r>
    </w:p>
    <w:p w14:paraId="24CD8105" w14:textId="06F0651D" w:rsidR="00E05ACC" w:rsidRPr="00E05ACC" w:rsidRDefault="00CB0418" w:rsidP="00E05ACC">
      <w:pPr>
        <w:pStyle w:val="ListParagraph"/>
        <w:numPr>
          <w:ilvl w:val="1"/>
          <w:numId w:val="12"/>
        </w:numPr>
      </w:pPr>
      <w:r>
        <w:t xml:space="preserve">Normal, Range, </w:t>
      </w:r>
      <w:r w:rsidR="00E05ACC" w:rsidRPr="00D127DC">
        <w:rPr>
          <w:rFonts w:cstheme="minorHAnsi"/>
        </w:rPr>
        <w:t>Erroneous</w:t>
      </w:r>
    </w:p>
    <w:p w14:paraId="4F63CACC" w14:textId="31C773DB" w:rsidR="00E05ACC" w:rsidRDefault="00516ECC" w:rsidP="00E05ACC">
      <w:pPr>
        <w:pStyle w:val="ListParagraph"/>
        <w:numPr>
          <w:ilvl w:val="0"/>
          <w:numId w:val="12"/>
        </w:numPr>
      </w:pPr>
      <w:r>
        <w:t>Expected Result</w:t>
      </w:r>
    </w:p>
    <w:p w14:paraId="4BB45B3F" w14:textId="3E812732" w:rsidR="0058084A" w:rsidRDefault="00AA40ED" w:rsidP="00E05ACC">
      <w:pPr>
        <w:pStyle w:val="ListParagraph"/>
        <w:numPr>
          <w:ilvl w:val="0"/>
          <w:numId w:val="12"/>
        </w:numPr>
      </w:pPr>
      <w:r>
        <w:t xml:space="preserve">If the test </w:t>
      </w:r>
      <w:r w:rsidR="0058084A">
        <w:t>Pass</w:t>
      </w:r>
      <w:r>
        <w:t xml:space="preserve">ed </w:t>
      </w:r>
      <w:r w:rsidR="0058084A">
        <w:t>or Fail</w:t>
      </w:r>
      <w:r>
        <w:t>ed</w:t>
      </w:r>
    </w:p>
    <w:p w14:paraId="05A5FE46" w14:textId="0790060E" w:rsidR="0058084A" w:rsidRDefault="009D5FB7" w:rsidP="009D5FB7">
      <w:pPr>
        <w:pStyle w:val="ListParagraph"/>
        <w:numPr>
          <w:ilvl w:val="0"/>
          <w:numId w:val="12"/>
        </w:numPr>
      </w:pPr>
      <w:r>
        <w:t>And Any Interesting comments</w:t>
      </w:r>
    </w:p>
    <w:p w14:paraId="3B450EDE" w14:textId="1772A62F" w:rsidR="00DA62C2" w:rsidRDefault="00823E3C" w:rsidP="00DA62C2">
      <w:pPr>
        <w:pStyle w:val="ListParagraph"/>
      </w:pPr>
      <w:r>
        <w:t>Home Page:</w:t>
      </w:r>
    </w:p>
    <w:tbl>
      <w:tblPr>
        <w:tblStyle w:val="TableGrid"/>
        <w:tblW w:w="10890" w:type="dxa"/>
        <w:tblInd w:w="-185" w:type="dxa"/>
        <w:tblLook w:val="04A0" w:firstRow="1" w:lastRow="0" w:firstColumn="1" w:lastColumn="0" w:noHBand="0" w:noVBand="1"/>
      </w:tblPr>
      <w:tblGrid>
        <w:gridCol w:w="2430"/>
        <w:gridCol w:w="1800"/>
        <w:gridCol w:w="2700"/>
        <w:gridCol w:w="1260"/>
        <w:gridCol w:w="2700"/>
      </w:tblGrid>
      <w:tr w:rsidR="005379F7" w14:paraId="7016EA14" w14:textId="77777777" w:rsidTr="00DA62C2">
        <w:tc>
          <w:tcPr>
            <w:tcW w:w="2430" w:type="dxa"/>
          </w:tcPr>
          <w:p w14:paraId="63C33402" w14:textId="3B0BDC10" w:rsidR="0032586A" w:rsidRPr="00DA62C2" w:rsidRDefault="0032586A" w:rsidP="0032586A">
            <w:pPr>
              <w:pStyle w:val="ListParagraph"/>
              <w:ind w:left="0"/>
              <w:rPr>
                <w:b/>
                <w:bCs/>
              </w:rPr>
            </w:pPr>
            <w:r w:rsidRPr="00DA62C2">
              <w:rPr>
                <w:b/>
                <w:bCs/>
              </w:rPr>
              <w:t>Test</w:t>
            </w:r>
          </w:p>
        </w:tc>
        <w:tc>
          <w:tcPr>
            <w:tcW w:w="1800" w:type="dxa"/>
          </w:tcPr>
          <w:p w14:paraId="52AF2697" w14:textId="392FCF9A" w:rsidR="0032586A" w:rsidRPr="00DA62C2" w:rsidRDefault="005379F7" w:rsidP="0032586A">
            <w:pPr>
              <w:pStyle w:val="ListParagraph"/>
              <w:ind w:left="0"/>
              <w:rPr>
                <w:b/>
                <w:bCs/>
              </w:rPr>
            </w:pPr>
            <w:r w:rsidRPr="00DA62C2">
              <w:rPr>
                <w:b/>
                <w:bCs/>
              </w:rPr>
              <w:t>Input</w:t>
            </w:r>
          </w:p>
        </w:tc>
        <w:tc>
          <w:tcPr>
            <w:tcW w:w="2700" w:type="dxa"/>
          </w:tcPr>
          <w:p w14:paraId="24683DFB" w14:textId="078F7411" w:rsidR="0032586A" w:rsidRPr="00DA62C2" w:rsidRDefault="005379F7" w:rsidP="0032586A">
            <w:pPr>
              <w:pStyle w:val="ListParagraph"/>
              <w:ind w:left="0"/>
              <w:rPr>
                <w:b/>
                <w:bCs/>
              </w:rPr>
            </w:pPr>
            <w:r w:rsidRPr="00DA62C2">
              <w:rPr>
                <w:b/>
                <w:bCs/>
              </w:rPr>
              <w:t>Result</w:t>
            </w:r>
          </w:p>
        </w:tc>
        <w:tc>
          <w:tcPr>
            <w:tcW w:w="1260" w:type="dxa"/>
          </w:tcPr>
          <w:p w14:paraId="4E1E98D4" w14:textId="77718414" w:rsidR="0032586A" w:rsidRPr="00DA62C2" w:rsidRDefault="005379F7" w:rsidP="0032586A">
            <w:pPr>
              <w:pStyle w:val="ListParagraph"/>
              <w:ind w:left="0"/>
              <w:rPr>
                <w:b/>
                <w:bCs/>
              </w:rPr>
            </w:pPr>
            <w:r w:rsidRPr="00DA62C2">
              <w:rPr>
                <w:b/>
                <w:bCs/>
              </w:rPr>
              <w:t xml:space="preserve">Pass or Fail </w:t>
            </w:r>
          </w:p>
        </w:tc>
        <w:tc>
          <w:tcPr>
            <w:tcW w:w="2700" w:type="dxa"/>
          </w:tcPr>
          <w:p w14:paraId="06D9E445" w14:textId="451BF93A" w:rsidR="0032586A" w:rsidRPr="00DA62C2" w:rsidRDefault="005379F7" w:rsidP="0032586A">
            <w:pPr>
              <w:pStyle w:val="ListParagraph"/>
              <w:ind w:left="0"/>
              <w:rPr>
                <w:b/>
                <w:bCs/>
              </w:rPr>
            </w:pPr>
            <w:r w:rsidRPr="00DA62C2">
              <w:rPr>
                <w:b/>
                <w:bCs/>
              </w:rPr>
              <w:t>Comments</w:t>
            </w:r>
          </w:p>
        </w:tc>
      </w:tr>
      <w:tr w:rsidR="00DA62C2" w14:paraId="266B906A" w14:textId="77777777" w:rsidTr="00DA62C2">
        <w:tc>
          <w:tcPr>
            <w:tcW w:w="2430" w:type="dxa"/>
          </w:tcPr>
          <w:p w14:paraId="1B7B5BE2" w14:textId="746AE657" w:rsidR="00DA62C2" w:rsidRPr="005F5215" w:rsidRDefault="005F5215" w:rsidP="0032586A">
            <w:pPr>
              <w:pStyle w:val="ListParagraph"/>
              <w:ind w:left="0"/>
            </w:pPr>
            <w:r>
              <w:t xml:space="preserve">a). </w:t>
            </w:r>
            <w:r w:rsidR="00F819E2">
              <w:t>Item Display</w:t>
            </w:r>
          </w:p>
        </w:tc>
        <w:tc>
          <w:tcPr>
            <w:tcW w:w="1800" w:type="dxa"/>
          </w:tcPr>
          <w:p w14:paraId="6680A6C2" w14:textId="603B17BC" w:rsidR="00DA62C2" w:rsidRPr="00DA62C2" w:rsidRDefault="00ED2677" w:rsidP="0032586A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/</w:t>
            </w:r>
          </w:p>
        </w:tc>
        <w:tc>
          <w:tcPr>
            <w:tcW w:w="2700" w:type="dxa"/>
          </w:tcPr>
          <w:p w14:paraId="708A44C4" w14:textId="4DC6B73A" w:rsidR="00DA62C2" w:rsidRPr="00DA62C2" w:rsidRDefault="00F819E2" w:rsidP="0032586A">
            <w:pPr>
              <w:pStyle w:val="ListParagraph"/>
              <w:ind w:left="0"/>
              <w:rPr>
                <w:b/>
                <w:bCs/>
              </w:rPr>
            </w:pPr>
            <w:r>
              <w:t xml:space="preserve">All </w:t>
            </w:r>
            <w:r w:rsidR="00870772">
              <w:t>items</w:t>
            </w:r>
            <w:r>
              <w:t xml:space="preserve"> currently on sale are displayed on the page</w:t>
            </w:r>
          </w:p>
        </w:tc>
        <w:tc>
          <w:tcPr>
            <w:tcW w:w="1260" w:type="dxa"/>
          </w:tcPr>
          <w:p w14:paraId="037D0519" w14:textId="77777777" w:rsidR="00DA62C2" w:rsidRPr="00DA62C2" w:rsidRDefault="00DA62C2" w:rsidP="0032586A">
            <w:pPr>
              <w:pStyle w:val="ListParagraph"/>
              <w:ind w:left="0"/>
              <w:rPr>
                <w:b/>
                <w:bCs/>
              </w:rPr>
            </w:pPr>
          </w:p>
        </w:tc>
        <w:tc>
          <w:tcPr>
            <w:tcW w:w="2700" w:type="dxa"/>
          </w:tcPr>
          <w:p w14:paraId="6E394727" w14:textId="77777777" w:rsidR="00DA62C2" w:rsidRPr="00DA62C2" w:rsidRDefault="00DA62C2" w:rsidP="0032586A">
            <w:pPr>
              <w:pStyle w:val="ListParagraph"/>
              <w:ind w:left="0"/>
              <w:rPr>
                <w:b/>
                <w:bCs/>
              </w:rPr>
            </w:pPr>
          </w:p>
        </w:tc>
      </w:tr>
      <w:tr w:rsidR="00ED2677" w14:paraId="05DAD122" w14:textId="77777777" w:rsidTr="00DA62C2">
        <w:tc>
          <w:tcPr>
            <w:tcW w:w="2430" w:type="dxa"/>
          </w:tcPr>
          <w:p w14:paraId="309C8778" w14:textId="5EC46AD0" w:rsidR="00ED2677" w:rsidRDefault="00ED2677" w:rsidP="0032586A">
            <w:pPr>
              <w:pStyle w:val="ListParagraph"/>
              <w:ind w:left="0"/>
            </w:pPr>
            <w:r>
              <w:t xml:space="preserve">b). </w:t>
            </w:r>
            <w:r w:rsidR="00162EA6">
              <w:t>Item Data</w:t>
            </w:r>
          </w:p>
        </w:tc>
        <w:tc>
          <w:tcPr>
            <w:tcW w:w="1800" w:type="dxa"/>
          </w:tcPr>
          <w:p w14:paraId="0005CBAF" w14:textId="30428A06" w:rsidR="00ED2677" w:rsidRDefault="00162EA6" w:rsidP="0032586A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/</w:t>
            </w:r>
          </w:p>
        </w:tc>
        <w:tc>
          <w:tcPr>
            <w:tcW w:w="2700" w:type="dxa"/>
          </w:tcPr>
          <w:p w14:paraId="796397D1" w14:textId="5B70059C" w:rsidR="00ED2677" w:rsidRDefault="00162EA6" w:rsidP="0032586A">
            <w:pPr>
              <w:pStyle w:val="ListParagraph"/>
              <w:ind w:left="0"/>
            </w:pPr>
            <w:r>
              <w:t>The items displayed have the correct data</w:t>
            </w:r>
            <w:r w:rsidR="008A3F59">
              <w:t xml:space="preserve"> including Name</w:t>
            </w:r>
            <w:r w:rsidR="00BE559A">
              <w:t>, Date, And Username</w:t>
            </w:r>
          </w:p>
        </w:tc>
        <w:tc>
          <w:tcPr>
            <w:tcW w:w="1260" w:type="dxa"/>
          </w:tcPr>
          <w:p w14:paraId="7CC4234F" w14:textId="77777777" w:rsidR="00ED2677" w:rsidRPr="00DA62C2" w:rsidRDefault="00ED2677" w:rsidP="0032586A">
            <w:pPr>
              <w:pStyle w:val="ListParagraph"/>
              <w:ind w:left="0"/>
              <w:rPr>
                <w:b/>
                <w:bCs/>
              </w:rPr>
            </w:pPr>
          </w:p>
        </w:tc>
        <w:tc>
          <w:tcPr>
            <w:tcW w:w="2700" w:type="dxa"/>
          </w:tcPr>
          <w:p w14:paraId="0B8B9B8B" w14:textId="77777777" w:rsidR="00ED2677" w:rsidRPr="00DA62C2" w:rsidRDefault="00ED2677" w:rsidP="0032586A">
            <w:pPr>
              <w:pStyle w:val="ListParagraph"/>
              <w:ind w:left="0"/>
              <w:rPr>
                <w:b/>
                <w:bCs/>
              </w:rPr>
            </w:pPr>
          </w:p>
        </w:tc>
      </w:tr>
      <w:tr w:rsidR="00BC7374" w14:paraId="06D2C9F6" w14:textId="77777777" w:rsidTr="00DA62C2">
        <w:tc>
          <w:tcPr>
            <w:tcW w:w="2430" w:type="dxa"/>
          </w:tcPr>
          <w:p w14:paraId="68E28433" w14:textId="3589EA9E" w:rsidR="00BC7374" w:rsidRDefault="00BC7374" w:rsidP="0032586A">
            <w:pPr>
              <w:pStyle w:val="ListParagraph"/>
              <w:ind w:left="0"/>
            </w:pPr>
            <w:r>
              <w:t>c).</w:t>
            </w:r>
            <w:r w:rsidR="00E66F7F">
              <w:t xml:space="preserve"> </w:t>
            </w:r>
            <w:r w:rsidR="006841D7">
              <w:t>Item Image</w:t>
            </w:r>
          </w:p>
        </w:tc>
        <w:tc>
          <w:tcPr>
            <w:tcW w:w="1800" w:type="dxa"/>
          </w:tcPr>
          <w:p w14:paraId="54F68CAA" w14:textId="2DC04E1B" w:rsidR="00BC7374" w:rsidRDefault="006841D7" w:rsidP="0032586A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/</w:t>
            </w:r>
          </w:p>
        </w:tc>
        <w:tc>
          <w:tcPr>
            <w:tcW w:w="2700" w:type="dxa"/>
          </w:tcPr>
          <w:p w14:paraId="117F446E" w14:textId="53BEFD91" w:rsidR="00BC7374" w:rsidRDefault="006841D7" w:rsidP="0032586A">
            <w:pPr>
              <w:pStyle w:val="ListParagraph"/>
              <w:ind w:left="0"/>
            </w:pPr>
            <w:r>
              <w:t xml:space="preserve">All images are displayed correctly </w:t>
            </w:r>
            <w:r w:rsidR="00E66F7F">
              <w:t xml:space="preserve">and in boxed dimensions, If </w:t>
            </w:r>
            <w:r w:rsidR="00870772">
              <w:t xml:space="preserve">the </w:t>
            </w:r>
            <w:r w:rsidR="00E66F7F">
              <w:t xml:space="preserve">item has no image Alt text I </w:t>
            </w:r>
            <w:r w:rsidR="00870772">
              <w:t xml:space="preserve">have </w:t>
            </w:r>
            <w:r w:rsidR="00E66F7F">
              <w:t>shown</w:t>
            </w:r>
          </w:p>
        </w:tc>
        <w:tc>
          <w:tcPr>
            <w:tcW w:w="1260" w:type="dxa"/>
          </w:tcPr>
          <w:p w14:paraId="5A70EE4D" w14:textId="77777777" w:rsidR="00BC7374" w:rsidRPr="00DA62C2" w:rsidRDefault="00BC7374" w:rsidP="0032586A">
            <w:pPr>
              <w:pStyle w:val="ListParagraph"/>
              <w:ind w:left="0"/>
              <w:rPr>
                <w:b/>
                <w:bCs/>
              </w:rPr>
            </w:pPr>
          </w:p>
        </w:tc>
        <w:tc>
          <w:tcPr>
            <w:tcW w:w="2700" w:type="dxa"/>
          </w:tcPr>
          <w:p w14:paraId="3972DE9C" w14:textId="77777777" w:rsidR="00BC7374" w:rsidRPr="00DA62C2" w:rsidRDefault="00BC7374" w:rsidP="0032586A">
            <w:pPr>
              <w:pStyle w:val="ListParagraph"/>
              <w:ind w:left="0"/>
              <w:rPr>
                <w:b/>
                <w:bCs/>
              </w:rPr>
            </w:pPr>
          </w:p>
        </w:tc>
      </w:tr>
      <w:tr w:rsidR="00E66F7F" w14:paraId="67A2126E" w14:textId="77777777" w:rsidTr="00DA62C2">
        <w:tc>
          <w:tcPr>
            <w:tcW w:w="2430" w:type="dxa"/>
          </w:tcPr>
          <w:p w14:paraId="4ACCAC74" w14:textId="0F46B62F" w:rsidR="00E66F7F" w:rsidRDefault="00E66F7F" w:rsidP="0032586A">
            <w:pPr>
              <w:pStyle w:val="ListParagraph"/>
              <w:ind w:left="0"/>
            </w:pPr>
            <w:r>
              <w:t>d).</w:t>
            </w:r>
            <w:r w:rsidR="00B33C50">
              <w:t xml:space="preserve"> User Logged In/Out</w:t>
            </w:r>
          </w:p>
        </w:tc>
        <w:tc>
          <w:tcPr>
            <w:tcW w:w="1800" w:type="dxa"/>
          </w:tcPr>
          <w:p w14:paraId="2900C219" w14:textId="26C7EB76" w:rsidR="00E66F7F" w:rsidRDefault="00B33C50" w:rsidP="0032586A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/</w:t>
            </w:r>
          </w:p>
        </w:tc>
        <w:tc>
          <w:tcPr>
            <w:tcW w:w="2700" w:type="dxa"/>
          </w:tcPr>
          <w:p w14:paraId="1D22F866" w14:textId="2357A3BD" w:rsidR="00E66F7F" w:rsidRDefault="00B33C50" w:rsidP="0032586A">
            <w:pPr>
              <w:pStyle w:val="ListParagraph"/>
              <w:ind w:left="0"/>
            </w:pPr>
            <w:r>
              <w:t xml:space="preserve">If </w:t>
            </w:r>
            <w:r w:rsidR="00870772">
              <w:t>the user</w:t>
            </w:r>
            <w:r>
              <w:t xml:space="preserve"> is logged in Card Element shows More information Button</w:t>
            </w:r>
            <w:r w:rsidR="00D961A2">
              <w:t xml:space="preserve">, This Button is removed if </w:t>
            </w:r>
            <w:r w:rsidR="00870772">
              <w:t>the user</w:t>
            </w:r>
            <w:r w:rsidR="00D961A2">
              <w:t xml:space="preserve"> is not logged in</w:t>
            </w:r>
          </w:p>
        </w:tc>
        <w:tc>
          <w:tcPr>
            <w:tcW w:w="1260" w:type="dxa"/>
          </w:tcPr>
          <w:p w14:paraId="61A02730" w14:textId="77777777" w:rsidR="00E66F7F" w:rsidRPr="00DA62C2" w:rsidRDefault="00E66F7F" w:rsidP="0032586A">
            <w:pPr>
              <w:pStyle w:val="ListParagraph"/>
              <w:ind w:left="0"/>
              <w:rPr>
                <w:b/>
                <w:bCs/>
              </w:rPr>
            </w:pPr>
          </w:p>
        </w:tc>
        <w:tc>
          <w:tcPr>
            <w:tcW w:w="2700" w:type="dxa"/>
          </w:tcPr>
          <w:p w14:paraId="580C36E0" w14:textId="77777777" w:rsidR="00E66F7F" w:rsidRPr="00DA62C2" w:rsidRDefault="00E66F7F" w:rsidP="0032586A">
            <w:pPr>
              <w:pStyle w:val="ListParagraph"/>
              <w:ind w:left="0"/>
              <w:rPr>
                <w:b/>
                <w:bCs/>
              </w:rPr>
            </w:pPr>
          </w:p>
        </w:tc>
      </w:tr>
    </w:tbl>
    <w:p w14:paraId="2FCB1C4A" w14:textId="07E7FFF4" w:rsidR="0032586A" w:rsidRDefault="0032586A" w:rsidP="0032586A">
      <w:pPr>
        <w:pStyle w:val="ListParagraph"/>
      </w:pPr>
    </w:p>
    <w:p w14:paraId="5B2C04BE" w14:textId="7ACB93DA" w:rsidR="0034770A" w:rsidRDefault="00FE5EFB" w:rsidP="0034770A">
      <w:pPr>
        <w:pStyle w:val="ListParagraph"/>
      </w:pPr>
      <w:r>
        <w:t>Regis</w:t>
      </w:r>
      <w:r w:rsidR="0034770A">
        <w:t>t</w:t>
      </w:r>
      <w:r w:rsidR="003A0C31">
        <w:t>er</w:t>
      </w:r>
      <w:r w:rsidR="0034770A">
        <w:t xml:space="preserve"> Page:</w:t>
      </w:r>
    </w:p>
    <w:tbl>
      <w:tblPr>
        <w:tblStyle w:val="TableGrid"/>
        <w:tblW w:w="10890" w:type="dxa"/>
        <w:tblInd w:w="-185" w:type="dxa"/>
        <w:tblLook w:val="04A0" w:firstRow="1" w:lastRow="0" w:firstColumn="1" w:lastColumn="0" w:noHBand="0" w:noVBand="1"/>
      </w:tblPr>
      <w:tblGrid>
        <w:gridCol w:w="2329"/>
        <w:gridCol w:w="2189"/>
        <w:gridCol w:w="2555"/>
        <w:gridCol w:w="1231"/>
        <w:gridCol w:w="2586"/>
      </w:tblGrid>
      <w:tr w:rsidR="0034770A" w14:paraId="7D2DE12E" w14:textId="77777777" w:rsidTr="00322B98">
        <w:tc>
          <w:tcPr>
            <w:tcW w:w="2329" w:type="dxa"/>
          </w:tcPr>
          <w:p w14:paraId="42BECD9B" w14:textId="77777777" w:rsidR="0034770A" w:rsidRPr="00DA62C2" w:rsidRDefault="0034770A" w:rsidP="00011A52">
            <w:pPr>
              <w:pStyle w:val="ListParagraph"/>
              <w:ind w:left="0"/>
              <w:rPr>
                <w:b/>
                <w:bCs/>
              </w:rPr>
            </w:pPr>
            <w:r w:rsidRPr="00DA62C2">
              <w:rPr>
                <w:b/>
                <w:bCs/>
              </w:rPr>
              <w:t>Test</w:t>
            </w:r>
          </w:p>
        </w:tc>
        <w:tc>
          <w:tcPr>
            <w:tcW w:w="2189" w:type="dxa"/>
          </w:tcPr>
          <w:p w14:paraId="2CE29252" w14:textId="77777777" w:rsidR="0034770A" w:rsidRPr="00DA62C2" w:rsidRDefault="0034770A" w:rsidP="00011A52">
            <w:pPr>
              <w:pStyle w:val="ListParagraph"/>
              <w:ind w:left="0"/>
              <w:rPr>
                <w:b/>
                <w:bCs/>
              </w:rPr>
            </w:pPr>
            <w:r w:rsidRPr="00DA62C2">
              <w:rPr>
                <w:b/>
                <w:bCs/>
              </w:rPr>
              <w:t>Input</w:t>
            </w:r>
          </w:p>
        </w:tc>
        <w:tc>
          <w:tcPr>
            <w:tcW w:w="2555" w:type="dxa"/>
          </w:tcPr>
          <w:p w14:paraId="0B14138E" w14:textId="77777777" w:rsidR="0034770A" w:rsidRPr="00DA62C2" w:rsidRDefault="0034770A" w:rsidP="00011A52">
            <w:pPr>
              <w:pStyle w:val="ListParagraph"/>
              <w:ind w:left="0"/>
              <w:rPr>
                <w:b/>
                <w:bCs/>
              </w:rPr>
            </w:pPr>
            <w:r w:rsidRPr="00DA62C2">
              <w:rPr>
                <w:b/>
                <w:bCs/>
              </w:rPr>
              <w:t>Result</w:t>
            </w:r>
          </w:p>
        </w:tc>
        <w:tc>
          <w:tcPr>
            <w:tcW w:w="1231" w:type="dxa"/>
          </w:tcPr>
          <w:p w14:paraId="1C3EF82B" w14:textId="77777777" w:rsidR="0034770A" w:rsidRPr="00DA62C2" w:rsidRDefault="0034770A" w:rsidP="00011A52">
            <w:pPr>
              <w:pStyle w:val="ListParagraph"/>
              <w:ind w:left="0"/>
              <w:rPr>
                <w:b/>
                <w:bCs/>
              </w:rPr>
            </w:pPr>
            <w:r w:rsidRPr="00DA62C2">
              <w:rPr>
                <w:b/>
                <w:bCs/>
              </w:rPr>
              <w:t xml:space="preserve">Pass or Fail </w:t>
            </w:r>
          </w:p>
        </w:tc>
        <w:tc>
          <w:tcPr>
            <w:tcW w:w="2586" w:type="dxa"/>
          </w:tcPr>
          <w:p w14:paraId="36C34B56" w14:textId="77777777" w:rsidR="0034770A" w:rsidRPr="00DA62C2" w:rsidRDefault="0034770A" w:rsidP="00011A52">
            <w:pPr>
              <w:pStyle w:val="ListParagraph"/>
              <w:ind w:left="0"/>
              <w:rPr>
                <w:b/>
                <w:bCs/>
              </w:rPr>
            </w:pPr>
            <w:r w:rsidRPr="00DA62C2">
              <w:rPr>
                <w:b/>
                <w:bCs/>
              </w:rPr>
              <w:t>Comments</w:t>
            </w:r>
          </w:p>
        </w:tc>
      </w:tr>
      <w:tr w:rsidR="00855450" w:rsidRPr="00E518BD" w14:paraId="736FF3DC" w14:textId="77777777" w:rsidTr="00322B98">
        <w:trPr>
          <w:trHeight w:val="596"/>
        </w:trPr>
        <w:tc>
          <w:tcPr>
            <w:tcW w:w="2329" w:type="dxa"/>
          </w:tcPr>
          <w:p w14:paraId="1F705EA5" w14:textId="2F119F1F" w:rsidR="00322B98" w:rsidRPr="00E518BD" w:rsidRDefault="00322B98" w:rsidP="00322B98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a)</w:t>
            </w:r>
            <w:r w:rsidR="00683E6F">
              <w:rPr>
                <w:rFonts w:cstheme="minorHAnsi"/>
                <w:noProof/>
                <w:color w:val="000000" w:themeColor="text1"/>
              </w:rPr>
              <w:t>.</w:t>
            </w:r>
            <w:r>
              <w:rPr>
                <w:rFonts w:cstheme="minorHAnsi"/>
                <w:noProof/>
                <w:color w:val="000000" w:themeColor="text1"/>
              </w:rPr>
              <w:t xml:space="preserve"> Input </w:t>
            </w:r>
            <w:r w:rsidR="00542E5F">
              <w:rPr>
                <w:rFonts w:cstheme="minorHAnsi"/>
                <w:noProof/>
                <w:color w:val="000000" w:themeColor="text1"/>
              </w:rPr>
              <w:t xml:space="preserve">elements </w:t>
            </w:r>
          </w:p>
        </w:tc>
        <w:tc>
          <w:tcPr>
            <w:tcW w:w="2189" w:type="dxa"/>
          </w:tcPr>
          <w:p w14:paraId="34EBA3D4" w14:textId="714D1584" w:rsidR="00322B98" w:rsidRPr="00E518BD" w:rsidRDefault="00236699" w:rsidP="00322B98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/</w:t>
            </w:r>
          </w:p>
        </w:tc>
        <w:tc>
          <w:tcPr>
            <w:tcW w:w="2555" w:type="dxa"/>
          </w:tcPr>
          <w:p w14:paraId="4EF8C538" w14:textId="572C9FB3" w:rsidR="00322B98" w:rsidRPr="00E518BD" w:rsidRDefault="00542E5F" w:rsidP="00322B98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 xml:space="preserve">All Input Boxes Correctly Displayed </w:t>
            </w:r>
          </w:p>
        </w:tc>
        <w:tc>
          <w:tcPr>
            <w:tcW w:w="1231" w:type="dxa"/>
          </w:tcPr>
          <w:p w14:paraId="38B2E0F1" w14:textId="39B4FFF2" w:rsidR="00322B98" w:rsidRPr="00E518BD" w:rsidRDefault="00322B98" w:rsidP="00322B98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</w:p>
        </w:tc>
        <w:tc>
          <w:tcPr>
            <w:tcW w:w="2586" w:type="dxa"/>
          </w:tcPr>
          <w:p w14:paraId="416C5119" w14:textId="77777777" w:rsidR="00322B98" w:rsidRPr="00E518BD" w:rsidRDefault="00322B98" w:rsidP="00322B98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</w:p>
        </w:tc>
      </w:tr>
      <w:tr w:rsidR="00855450" w:rsidRPr="00E518BD" w14:paraId="424A2E62" w14:textId="77777777" w:rsidTr="00322B98">
        <w:trPr>
          <w:trHeight w:val="402"/>
        </w:trPr>
        <w:tc>
          <w:tcPr>
            <w:tcW w:w="2329" w:type="dxa"/>
          </w:tcPr>
          <w:p w14:paraId="0F054CC0" w14:textId="77777777" w:rsidR="00C712C8" w:rsidRDefault="00683E6F" w:rsidP="00322B98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b).</w:t>
            </w:r>
            <w:r w:rsidR="00322B98" w:rsidRPr="00E518BD">
              <w:rPr>
                <w:rFonts w:cstheme="minorHAnsi"/>
                <w:noProof/>
                <w:color w:val="000000" w:themeColor="text1"/>
              </w:rPr>
              <w:t xml:space="preserve"> Email </w:t>
            </w:r>
            <w:r w:rsidR="00C712C8">
              <w:rPr>
                <w:rFonts w:cstheme="minorHAnsi"/>
                <w:noProof/>
                <w:color w:val="000000" w:themeColor="text1"/>
              </w:rPr>
              <w:t xml:space="preserve">text </w:t>
            </w:r>
          </w:p>
          <w:p w14:paraId="28EB3F93" w14:textId="282E3072" w:rsidR="00322B98" w:rsidRPr="00E518BD" w:rsidRDefault="00322B98" w:rsidP="00322B98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 w:rsidRPr="00E518BD">
              <w:rPr>
                <w:rFonts w:cstheme="minorHAnsi"/>
                <w:noProof/>
                <w:color w:val="000000" w:themeColor="text1"/>
              </w:rPr>
              <w:t>validation</w:t>
            </w:r>
          </w:p>
        </w:tc>
        <w:tc>
          <w:tcPr>
            <w:tcW w:w="2189" w:type="dxa"/>
          </w:tcPr>
          <w:p w14:paraId="468F02CE" w14:textId="6C83D0CA" w:rsidR="0016650F" w:rsidRDefault="0016650F" w:rsidP="00322B98">
            <w:pPr>
              <w:pStyle w:val="ListParagraph"/>
              <w:spacing w:after="80"/>
              <w:ind w:left="0"/>
            </w:pPr>
            <w:r>
              <w:t>-</w:t>
            </w:r>
            <w:hyperlink r:id="rId26" w:history="1">
              <w:r w:rsidR="00855450" w:rsidRPr="009C3C5D">
                <w:rPr>
                  <w:rStyle w:val="Hyperlink"/>
                </w:rPr>
                <w:t>test@test.com</w:t>
              </w:r>
            </w:hyperlink>
          </w:p>
          <w:p w14:paraId="6369720A" w14:textId="0A43E892" w:rsidR="00855450" w:rsidRDefault="00C37165" w:rsidP="00855450">
            <w:pPr>
              <w:pStyle w:val="ListParagraph"/>
              <w:spacing w:after="80"/>
              <w:ind w:left="0"/>
            </w:pPr>
            <w:hyperlink r:id="rId27" w:history="1">
              <w:r w:rsidR="00855450" w:rsidRPr="009C3C5D">
                <w:rPr>
                  <w:rStyle w:val="Hyperlink"/>
                </w:rPr>
                <w:t>-test@test.com@</w:t>
              </w:r>
            </w:hyperlink>
          </w:p>
          <w:p w14:paraId="63F2BF98" w14:textId="7FE8EA64" w:rsidR="00322B98" w:rsidRPr="00E518BD" w:rsidRDefault="00855450" w:rsidP="0085545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t>-test.com</w:t>
            </w:r>
          </w:p>
        </w:tc>
        <w:tc>
          <w:tcPr>
            <w:tcW w:w="2555" w:type="dxa"/>
          </w:tcPr>
          <w:p w14:paraId="72AD1836" w14:textId="43C60450" w:rsidR="00322B98" w:rsidRPr="00E518BD" w:rsidRDefault="00322B98" w:rsidP="00322B98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 w:rsidRPr="00E518BD">
              <w:rPr>
                <w:rFonts w:cstheme="minorHAnsi"/>
                <w:noProof/>
                <w:color w:val="000000" w:themeColor="text1"/>
              </w:rPr>
              <w:t>Accepts</w:t>
            </w:r>
            <w:r w:rsidR="00113BF9">
              <w:rPr>
                <w:rFonts w:cstheme="minorHAnsi"/>
                <w:noProof/>
                <w:color w:val="000000" w:themeColor="text1"/>
              </w:rPr>
              <w:t xml:space="preserve"> only emails, Requires one @ </w:t>
            </w:r>
            <w:r w:rsidRPr="00E518BD">
              <w:rPr>
                <w:rFonts w:cstheme="minorHAnsi"/>
                <w:noProof/>
                <w:color w:val="000000" w:themeColor="text1"/>
              </w:rPr>
              <w:t xml:space="preserve"> </w:t>
            </w:r>
          </w:p>
        </w:tc>
        <w:tc>
          <w:tcPr>
            <w:tcW w:w="1231" w:type="dxa"/>
          </w:tcPr>
          <w:p w14:paraId="7586C254" w14:textId="6FCBB2F7" w:rsidR="00322B98" w:rsidRPr="00E518BD" w:rsidRDefault="00322B98" w:rsidP="00322B98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</w:p>
        </w:tc>
        <w:tc>
          <w:tcPr>
            <w:tcW w:w="2586" w:type="dxa"/>
          </w:tcPr>
          <w:p w14:paraId="4DDA1450" w14:textId="77777777" w:rsidR="00322B98" w:rsidRPr="00E518BD" w:rsidRDefault="00322B98" w:rsidP="00322B98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</w:p>
        </w:tc>
      </w:tr>
      <w:tr w:rsidR="00855450" w:rsidRPr="00E518BD" w14:paraId="6A0180F6" w14:textId="77777777" w:rsidTr="00322B98">
        <w:trPr>
          <w:trHeight w:val="384"/>
        </w:trPr>
        <w:tc>
          <w:tcPr>
            <w:tcW w:w="2329" w:type="dxa"/>
          </w:tcPr>
          <w:p w14:paraId="32E23FF7" w14:textId="72BE603A" w:rsidR="00322B98" w:rsidRPr="00E518BD" w:rsidRDefault="00683E6F" w:rsidP="00322B98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c).</w:t>
            </w:r>
            <w:r w:rsidR="00322B98" w:rsidRPr="00E518BD">
              <w:rPr>
                <w:rFonts w:cstheme="minorHAnsi"/>
                <w:noProof/>
                <w:color w:val="000000" w:themeColor="text1"/>
              </w:rPr>
              <w:t xml:space="preserve"> Phone </w:t>
            </w:r>
            <w:r>
              <w:rPr>
                <w:rFonts w:cstheme="minorHAnsi"/>
                <w:noProof/>
                <w:color w:val="000000" w:themeColor="text1"/>
              </w:rPr>
              <w:t xml:space="preserve">integer </w:t>
            </w:r>
            <w:r w:rsidR="00322B98" w:rsidRPr="00E518BD">
              <w:rPr>
                <w:rFonts w:cstheme="minorHAnsi"/>
                <w:noProof/>
                <w:color w:val="000000" w:themeColor="text1"/>
              </w:rPr>
              <w:t>validation</w:t>
            </w:r>
          </w:p>
        </w:tc>
        <w:tc>
          <w:tcPr>
            <w:tcW w:w="2189" w:type="dxa"/>
          </w:tcPr>
          <w:p w14:paraId="1517A72F" w14:textId="77777777" w:rsidR="00322B98" w:rsidRDefault="00113BF9" w:rsidP="00322B98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0797205221</w:t>
            </w:r>
            <w:r w:rsidR="006505BC">
              <w:rPr>
                <w:rFonts w:cstheme="minorHAnsi"/>
                <w:noProof/>
                <w:color w:val="000000" w:themeColor="text1"/>
              </w:rPr>
              <w:t>6</w:t>
            </w:r>
          </w:p>
          <w:p w14:paraId="2DDF44D8" w14:textId="77777777" w:rsidR="006505BC" w:rsidRDefault="006505BC" w:rsidP="00322B98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067272727.88</w:t>
            </w:r>
          </w:p>
          <w:p w14:paraId="2CBCC2D2" w14:textId="5EBB3DB2" w:rsidR="006505BC" w:rsidRPr="00E518BD" w:rsidRDefault="006505BC" w:rsidP="00322B98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test</w:t>
            </w:r>
          </w:p>
        </w:tc>
        <w:tc>
          <w:tcPr>
            <w:tcW w:w="2555" w:type="dxa"/>
          </w:tcPr>
          <w:p w14:paraId="608AAED4" w14:textId="5C522D70" w:rsidR="00322B98" w:rsidRPr="00E518BD" w:rsidRDefault="00322B98" w:rsidP="00322B98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 w:rsidRPr="00E518BD">
              <w:rPr>
                <w:rFonts w:cstheme="minorHAnsi"/>
                <w:noProof/>
                <w:color w:val="000000" w:themeColor="text1"/>
              </w:rPr>
              <w:t>Only accepts integers</w:t>
            </w:r>
          </w:p>
        </w:tc>
        <w:tc>
          <w:tcPr>
            <w:tcW w:w="1231" w:type="dxa"/>
          </w:tcPr>
          <w:p w14:paraId="4361F23A" w14:textId="749D9594" w:rsidR="00322B98" w:rsidRPr="00E518BD" w:rsidRDefault="00322B98" w:rsidP="00322B98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</w:p>
        </w:tc>
        <w:tc>
          <w:tcPr>
            <w:tcW w:w="2586" w:type="dxa"/>
          </w:tcPr>
          <w:p w14:paraId="1F967489" w14:textId="77777777" w:rsidR="00322B98" w:rsidRPr="00E518BD" w:rsidRDefault="00322B98" w:rsidP="00322B98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</w:p>
        </w:tc>
      </w:tr>
      <w:tr w:rsidR="00855450" w:rsidRPr="00E518BD" w14:paraId="2D8D4AE8" w14:textId="77777777" w:rsidTr="00322B98">
        <w:trPr>
          <w:trHeight w:val="384"/>
        </w:trPr>
        <w:tc>
          <w:tcPr>
            <w:tcW w:w="2329" w:type="dxa"/>
          </w:tcPr>
          <w:p w14:paraId="56BD4B5C" w14:textId="6008DE0B" w:rsidR="00322B98" w:rsidRPr="00E518BD" w:rsidRDefault="00C712C8" w:rsidP="00322B98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d).</w:t>
            </w:r>
            <w:r w:rsidR="00322B98" w:rsidRPr="00E518BD">
              <w:rPr>
                <w:rFonts w:cstheme="minorHAnsi"/>
                <w:noProof/>
                <w:color w:val="000000" w:themeColor="text1"/>
              </w:rPr>
              <w:t xml:space="preserve"> Password </w:t>
            </w:r>
            <w:r w:rsidR="006505BC">
              <w:rPr>
                <w:rFonts w:cstheme="minorHAnsi"/>
                <w:noProof/>
                <w:color w:val="000000" w:themeColor="text1"/>
              </w:rPr>
              <w:t>Obscuring</w:t>
            </w:r>
          </w:p>
        </w:tc>
        <w:tc>
          <w:tcPr>
            <w:tcW w:w="2189" w:type="dxa"/>
          </w:tcPr>
          <w:p w14:paraId="3700FB23" w14:textId="26635C5C" w:rsidR="00322B98" w:rsidRPr="00E518BD" w:rsidRDefault="00683E6F" w:rsidP="00322B98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/</w:t>
            </w:r>
          </w:p>
        </w:tc>
        <w:tc>
          <w:tcPr>
            <w:tcW w:w="2555" w:type="dxa"/>
          </w:tcPr>
          <w:p w14:paraId="3BAF4B13" w14:textId="3F256710" w:rsidR="00322B98" w:rsidRPr="00E518BD" w:rsidRDefault="00322B98" w:rsidP="00322B98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 w:rsidRPr="00E518BD">
              <w:rPr>
                <w:rFonts w:cstheme="minorHAnsi"/>
                <w:noProof/>
                <w:color w:val="000000" w:themeColor="text1"/>
              </w:rPr>
              <w:t xml:space="preserve">Passwords </w:t>
            </w:r>
            <w:r w:rsidR="00683E6F">
              <w:rPr>
                <w:rFonts w:cstheme="minorHAnsi"/>
                <w:noProof/>
                <w:color w:val="000000" w:themeColor="text1"/>
              </w:rPr>
              <w:t>characters are Obscured</w:t>
            </w:r>
          </w:p>
        </w:tc>
        <w:tc>
          <w:tcPr>
            <w:tcW w:w="1231" w:type="dxa"/>
          </w:tcPr>
          <w:p w14:paraId="4EDFFE2E" w14:textId="5C8045AD" w:rsidR="00322B98" w:rsidRPr="00E518BD" w:rsidRDefault="00322B98" w:rsidP="00322B98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</w:p>
        </w:tc>
        <w:tc>
          <w:tcPr>
            <w:tcW w:w="2586" w:type="dxa"/>
          </w:tcPr>
          <w:p w14:paraId="0227023B" w14:textId="77777777" w:rsidR="00322B98" w:rsidRPr="00E518BD" w:rsidRDefault="00322B98" w:rsidP="00322B98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</w:p>
        </w:tc>
      </w:tr>
      <w:tr w:rsidR="00683E6F" w:rsidRPr="00E518BD" w14:paraId="26D661DE" w14:textId="77777777" w:rsidTr="00322B98">
        <w:trPr>
          <w:trHeight w:val="384"/>
        </w:trPr>
        <w:tc>
          <w:tcPr>
            <w:tcW w:w="2329" w:type="dxa"/>
          </w:tcPr>
          <w:p w14:paraId="5AB5B8B8" w14:textId="0C334115" w:rsidR="00683E6F" w:rsidRPr="00E518BD" w:rsidRDefault="00C712C8" w:rsidP="00322B98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e). User Already Exists</w:t>
            </w:r>
          </w:p>
        </w:tc>
        <w:tc>
          <w:tcPr>
            <w:tcW w:w="2189" w:type="dxa"/>
          </w:tcPr>
          <w:p w14:paraId="087C56D2" w14:textId="25547728" w:rsidR="00683E6F" w:rsidRDefault="00C712C8" w:rsidP="00322B98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/</w:t>
            </w:r>
          </w:p>
        </w:tc>
        <w:tc>
          <w:tcPr>
            <w:tcW w:w="2555" w:type="dxa"/>
          </w:tcPr>
          <w:p w14:paraId="251B5FF3" w14:textId="3F37E383" w:rsidR="00683E6F" w:rsidRPr="00E518BD" w:rsidRDefault="003A0C31" w:rsidP="00322B98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 xml:space="preserve">If </w:t>
            </w:r>
            <w:r w:rsidR="00870772">
              <w:rPr>
                <w:rFonts w:cstheme="minorHAnsi"/>
                <w:noProof/>
                <w:color w:val="000000" w:themeColor="text1"/>
              </w:rPr>
              <w:t xml:space="preserve">the </w:t>
            </w:r>
            <w:r>
              <w:rPr>
                <w:rFonts w:cstheme="minorHAnsi"/>
                <w:noProof/>
                <w:color w:val="000000" w:themeColor="text1"/>
              </w:rPr>
              <w:t xml:space="preserve">User already in the User Table </w:t>
            </w:r>
            <w:r w:rsidR="00870772">
              <w:rPr>
                <w:rFonts w:cstheme="minorHAnsi"/>
                <w:noProof/>
                <w:color w:val="000000" w:themeColor="text1"/>
              </w:rPr>
              <w:t>Register</w:t>
            </w:r>
            <w:r w:rsidR="007219F8">
              <w:rPr>
                <w:rFonts w:cstheme="minorHAnsi"/>
                <w:noProof/>
                <w:color w:val="000000" w:themeColor="text1"/>
              </w:rPr>
              <w:t xml:space="preserve"> page will flash “User already Exists”</w:t>
            </w:r>
          </w:p>
        </w:tc>
        <w:tc>
          <w:tcPr>
            <w:tcW w:w="1231" w:type="dxa"/>
          </w:tcPr>
          <w:p w14:paraId="263CC6D2" w14:textId="77777777" w:rsidR="00683E6F" w:rsidRPr="00E518BD" w:rsidRDefault="00683E6F" w:rsidP="00322B98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</w:p>
        </w:tc>
        <w:tc>
          <w:tcPr>
            <w:tcW w:w="2586" w:type="dxa"/>
          </w:tcPr>
          <w:p w14:paraId="04A41C17" w14:textId="77777777" w:rsidR="00683E6F" w:rsidRPr="00E518BD" w:rsidRDefault="00683E6F" w:rsidP="00322B98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</w:p>
        </w:tc>
      </w:tr>
    </w:tbl>
    <w:p w14:paraId="6A52FA72" w14:textId="642491BA" w:rsidR="00FE5EFB" w:rsidRDefault="00FE5EFB" w:rsidP="0032586A">
      <w:pPr>
        <w:pStyle w:val="ListParagraph"/>
      </w:pPr>
    </w:p>
    <w:p w14:paraId="63FCB59D" w14:textId="4BC4F979" w:rsidR="0034770A" w:rsidRDefault="00CE2860" w:rsidP="0032586A">
      <w:pPr>
        <w:pStyle w:val="ListParagraph"/>
      </w:pPr>
      <w:r>
        <w:t>Login Page:</w:t>
      </w:r>
    </w:p>
    <w:tbl>
      <w:tblPr>
        <w:tblStyle w:val="TableGrid"/>
        <w:tblW w:w="10890" w:type="dxa"/>
        <w:tblInd w:w="-185" w:type="dxa"/>
        <w:tblLook w:val="04A0" w:firstRow="1" w:lastRow="0" w:firstColumn="1" w:lastColumn="0" w:noHBand="0" w:noVBand="1"/>
      </w:tblPr>
      <w:tblGrid>
        <w:gridCol w:w="2329"/>
        <w:gridCol w:w="2189"/>
        <w:gridCol w:w="2555"/>
        <w:gridCol w:w="1231"/>
        <w:gridCol w:w="2586"/>
      </w:tblGrid>
      <w:tr w:rsidR="00CE2860" w:rsidRPr="00DA62C2" w14:paraId="5D6A99BC" w14:textId="77777777" w:rsidTr="00A20FDB">
        <w:tc>
          <w:tcPr>
            <w:tcW w:w="2329" w:type="dxa"/>
          </w:tcPr>
          <w:p w14:paraId="41C315E8" w14:textId="77777777" w:rsidR="00CE2860" w:rsidRPr="00DA62C2" w:rsidRDefault="00CE2860" w:rsidP="00011A52">
            <w:pPr>
              <w:pStyle w:val="ListParagraph"/>
              <w:ind w:left="0"/>
              <w:rPr>
                <w:b/>
                <w:bCs/>
              </w:rPr>
            </w:pPr>
            <w:r w:rsidRPr="00DA62C2">
              <w:rPr>
                <w:b/>
                <w:bCs/>
              </w:rPr>
              <w:t>Test</w:t>
            </w:r>
          </w:p>
        </w:tc>
        <w:tc>
          <w:tcPr>
            <w:tcW w:w="2189" w:type="dxa"/>
          </w:tcPr>
          <w:p w14:paraId="742C45C9" w14:textId="77777777" w:rsidR="00CE2860" w:rsidRPr="00DA62C2" w:rsidRDefault="00CE2860" w:rsidP="00011A52">
            <w:pPr>
              <w:pStyle w:val="ListParagraph"/>
              <w:ind w:left="0"/>
              <w:rPr>
                <w:b/>
                <w:bCs/>
              </w:rPr>
            </w:pPr>
            <w:r w:rsidRPr="00DA62C2">
              <w:rPr>
                <w:b/>
                <w:bCs/>
              </w:rPr>
              <w:t>Input</w:t>
            </w:r>
          </w:p>
        </w:tc>
        <w:tc>
          <w:tcPr>
            <w:tcW w:w="2555" w:type="dxa"/>
          </w:tcPr>
          <w:p w14:paraId="617E2E6C" w14:textId="77777777" w:rsidR="00CE2860" w:rsidRPr="00DA62C2" w:rsidRDefault="00CE2860" w:rsidP="00011A52">
            <w:pPr>
              <w:pStyle w:val="ListParagraph"/>
              <w:ind w:left="0"/>
              <w:rPr>
                <w:b/>
                <w:bCs/>
              </w:rPr>
            </w:pPr>
            <w:r w:rsidRPr="00DA62C2">
              <w:rPr>
                <w:b/>
                <w:bCs/>
              </w:rPr>
              <w:t>Result</w:t>
            </w:r>
          </w:p>
        </w:tc>
        <w:tc>
          <w:tcPr>
            <w:tcW w:w="1231" w:type="dxa"/>
          </w:tcPr>
          <w:p w14:paraId="40C7CF8F" w14:textId="77777777" w:rsidR="00CE2860" w:rsidRPr="00DA62C2" w:rsidRDefault="00CE2860" w:rsidP="00011A52">
            <w:pPr>
              <w:pStyle w:val="ListParagraph"/>
              <w:ind w:left="0"/>
              <w:rPr>
                <w:b/>
                <w:bCs/>
              </w:rPr>
            </w:pPr>
            <w:r w:rsidRPr="00DA62C2">
              <w:rPr>
                <w:b/>
                <w:bCs/>
              </w:rPr>
              <w:t xml:space="preserve">Pass or Fail </w:t>
            </w:r>
          </w:p>
        </w:tc>
        <w:tc>
          <w:tcPr>
            <w:tcW w:w="2586" w:type="dxa"/>
          </w:tcPr>
          <w:p w14:paraId="4C72711F" w14:textId="77777777" w:rsidR="00CE2860" w:rsidRPr="00DA62C2" w:rsidRDefault="00CE2860" w:rsidP="00011A52">
            <w:pPr>
              <w:pStyle w:val="ListParagraph"/>
              <w:ind w:left="0"/>
              <w:rPr>
                <w:b/>
                <w:bCs/>
              </w:rPr>
            </w:pPr>
            <w:r w:rsidRPr="00DA62C2">
              <w:rPr>
                <w:b/>
                <w:bCs/>
              </w:rPr>
              <w:t>Comments</w:t>
            </w:r>
          </w:p>
        </w:tc>
      </w:tr>
      <w:tr w:rsidR="00CE2860" w:rsidRPr="00E518BD" w14:paraId="40BA6C6F" w14:textId="77777777" w:rsidTr="00A20FDB">
        <w:trPr>
          <w:trHeight w:val="596"/>
        </w:trPr>
        <w:tc>
          <w:tcPr>
            <w:tcW w:w="2329" w:type="dxa"/>
          </w:tcPr>
          <w:p w14:paraId="32EAEA13" w14:textId="77777777" w:rsidR="00CE2860" w:rsidRPr="00E518BD" w:rsidRDefault="00CE2860" w:rsidP="00011A52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 xml:space="preserve">a). Input elements </w:t>
            </w:r>
          </w:p>
        </w:tc>
        <w:tc>
          <w:tcPr>
            <w:tcW w:w="2189" w:type="dxa"/>
          </w:tcPr>
          <w:p w14:paraId="7922B377" w14:textId="36D333D1" w:rsidR="00CE2860" w:rsidRPr="00E518BD" w:rsidRDefault="00236699" w:rsidP="00011A52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/</w:t>
            </w:r>
          </w:p>
        </w:tc>
        <w:tc>
          <w:tcPr>
            <w:tcW w:w="2555" w:type="dxa"/>
          </w:tcPr>
          <w:p w14:paraId="434BD0E5" w14:textId="77777777" w:rsidR="00CE2860" w:rsidRPr="00E518BD" w:rsidRDefault="00CE2860" w:rsidP="00011A52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 xml:space="preserve">All Input Boxes Correctly Displayed </w:t>
            </w:r>
          </w:p>
        </w:tc>
        <w:tc>
          <w:tcPr>
            <w:tcW w:w="1231" w:type="dxa"/>
          </w:tcPr>
          <w:p w14:paraId="4E99B3FD" w14:textId="77777777" w:rsidR="00CE2860" w:rsidRPr="00E518BD" w:rsidRDefault="00CE2860" w:rsidP="00011A52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</w:p>
        </w:tc>
        <w:tc>
          <w:tcPr>
            <w:tcW w:w="2586" w:type="dxa"/>
          </w:tcPr>
          <w:p w14:paraId="799ABFBB" w14:textId="77777777" w:rsidR="00CE2860" w:rsidRPr="00E518BD" w:rsidRDefault="00CE2860" w:rsidP="00011A52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</w:p>
        </w:tc>
      </w:tr>
      <w:tr w:rsidR="00A20FDB" w:rsidRPr="00E518BD" w14:paraId="3D9D36EF" w14:textId="77777777" w:rsidTr="00A20FDB">
        <w:trPr>
          <w:trHeight w:val="596"/>
        </w:trPr>
        <w:tc>
          <w:tcPr>
            <w:tcW w:w="2329" w:type="dxa"/>
          </w:tcPr>
          <w:p w14:paraId="0EB9E2BD" w14:textId="47161C64" w:rsidR="00A20FDB" w:rsidRDefault="00A20FDB" w:rsidP="00A20FDB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b). Username Validation</w:t>
            </w:r>
          </w:p>
        </w:tc>
        <w:tc>
          <w:tcPr>
            <w:tcW w:w="2189" w:type="dxa"/>
          </w:tcPr>
          <w:p w14:paraId="0C3C1D71" w14:textId="1D6098C5" w:rsidR="00A20FDB" w:rsidRPr="00E518BD" w:rsidRDefault="00A20FDB" w:rsidP="00A20FDB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/</w:t>
            </w:r>
          </w:p>
        </w:tc>
        <w:tc>
          <w:tcPr>
            <w:tcW w:w="2555" w:type="dxa"/>
          </w:tcPr>
          <w:p w14:paraId="7942350A" w14:textId="083AD58A" w:rsidR="00A20FDB" w:rsidRDefault="00A20FDB" w:rsidP="00A20FDB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If The incorrect Username is Input the page will flash “User not found”</w:t>
            </w:r>
          </w:p>
        </w:tc>
        <w:tc>
          <w:tcPr>
            <w:tcW w:w="1231" w:type="dxa"/>
          </w:tcPr>
          <w:p w14:paraId="7BF9BB49" w14:textId="77777777" w:rsidR="00A20FDB" w:rsidRPr="00E518BD" w:rsidRDefault="00A20FDB" w:rsidP="00A20FDB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</w:p>
        </w:tc>
        <w:tc>
          <w:tcPr>
            <w:tcW w:w="2586" w:type="dxa"/>
          </w:tcPr>
          <w:p w14:paraId="3692ED0F" w14:textId="77777777" w:rsidR="00A20FDB" w:rsidRPr="00E518BD" w:rsidRDefault="00A20FDB" w:rsidP="00A20FDB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</w:p>
        </w:tc>
      </w:tr>
      <w:tr w:rsidR="00A20FDB" w:rsidRPr="00E518BD" w14:paraId="6AB50E25" w14:textId="77777777" w:rsidTr="00A20FDB">
        <w:trPr>
          <w:trHeight w:val="596"/>
        </w:trPr>
        <w:tc>
          <w:tcPr>
            <w:tcW w:w="2329" w:type="dxa"/>
          </w:tcPr>
          <w:p w14:paraId="63E52FFF" w14:textId="77777777" w:rsidR="00A20FDB" w:rsidRDefault="00A20FDB" w:rsidP="00011A52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b). Password</w:t>
            </w:r>
          </w:p>
          <w:p w14:paraId="43CB0D6F" w14:textId="52E2DA80" w:rsidR="00A20FDB" w:rsidRDefault="00A20FDB" w:rsidP="00011A52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Validation</w:t>
            </w:r>
          </w:p>
        </w:tc>
        <w:tc>
          <w:tcPr>
            <w:tcW w:w="2189" w:type="dxa"/>
          </w:tcPr>
          <w:p w14:paraId="5FCF3C81" w14:textId="77777777" w:rsidR="00A20FDB" w:rsidRPr="00E518BD" w:rsidRDefault="00A20FDB" w:rsidP="00011A52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/</w:t>
            </w:r>
          </w:p>
        </w:tc>
        <w:tc>
          <w:tcPr>
            <w:tcW w:w="2555" w:type="dxa"/>
          </w:tcPr>
          <w:p w14:paraId="2C511142" w14:textId="3C41998F" w:rsidR="00A20FDB" w:rsidRDefault="00A20FDB" w:rsidP="00011A52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If The incorrect Password is Input the page will flash “Incorrect Password”</w:t>
            </w:r>
          </w:p>
        </w:tc>
        <w:tc>
          <w:tcPr>
            <w:tcW w:w="1231" w:type="dxa"/>
          </w:tcPr>
          <w:p w14:paraId="3D0FD623" w14:textId="77777777" w:rsidR="00A20FDB" w:rsidRPr="00E518BD" w:rsidRDefault="00A20FDB" w:rsidP="00011A52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</w:p>
        </w:tc>
        <w:tc>
          <w:tcPr>
            <w:tcW w:w="2586" w:type="dxa"/>
          </w:tcPr>
          <w:p w14:paraId="2396C94B" w14:textId="77777777" w:rsidR="00A20FDB" w:rsidRPr="00E518BD" w:rsidRDefault="00A20FDB" w:rsidP="00011A52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</w:p>
        </w:tc>
      </w:tr>
    </w:tbl>
    <w:p w14:paraId="5EA3821A" w14:textId="048958EA" w:rsidR="00CE2860" w:rsidRDefault="00CE2860" w:rsidP="0032586A">
      <w:pPr>
        <w:pStyle w:val="ListParagraph"/>
      </w:pPr>
    </w:p>
    <w:p w14:paraId="2424C4E1" w14:textId="2BF1DD08" w:rsidR="004A4DDE" w:rsidRDefault="004A4DDE" w:rsidP="0032586A">
      <w:pPr>
        <w:pStyle w:val="ListParagraph"/>
      </w:pPr>
      <w:r>
        <w:t>Items Page:</w:t>
      </w:r>
    </w:p>
    <w:tbl>
      <w:tblPr>
        <w:tblStyle w:val="TableGrid"/>
        <w:tblW w:w="10890" w:type="dxa"/>
        <w:tblInd w:w="-185" w:type="dxa"/>
        <w:tblLook w:val="04A0" w:firstRow="1" w:lastRow="0" w:firstColumn="1" w:lastColumn="0" w:noHBand="0" w:noVBand="1"/>
      </w:tblPr>
      <w:tblGrid>
        <w:gridCol w:w="2329"/>
        <w:gridCol w:w="2189"/>
        <w:gridCol w:w="2555"/>
        <w:gridCol w:w="1231"/>
        <w:gridCol w:w="2586"/>
      </w:tblGrid>
      <w:tr w:rsidR="004A4DDE" w:rsidRPr="00DA62C2" w14:paraId="520642CF" w14:textId="77777777" w:rsidTr="00011A52">
        <w:tc>
          <w:tcPr>
            <w:tcW w:w="2329" w:type="dxa"/>
          </w:tcPr>
          <w:p w14:paraId="77AB629C" w14:textId="77777777" w:rsidR="004A4DDE" w:rsidRPr="00DA62C2" w:rsidRDefault="004A4DDE" w:rsidP="00011A52">
            <w:pPr>
              <w:pStyle w:val="ListParagraph"/>
              <w:ind w:left="0"/>
              <w:rPr>
                <w:b/>
                <w:bCs/>
              </w:rPr>
            </w:pPr>
            <w:r w:rsidRPr="00DA62C2">
              <w:rPr>
                <w:b/>
                <w:bCs/>
              </w:rPr>
              <w:t>Test</w:t>
            </w:r>
          </w:p>
        </w:tc>
        <w:tc>
          <w:tcPr>
            <w:tcW w:w="2189" w:type="dxa"/>
          </w:tcPr>
          <w:p w14:paraId="04F2F0FD" w14:textId="77777777" w:rsidR="004A4DDE" w:rsidRPr="00DA62C2" w:rsidRDefault="004A4DDE" w:rsidP="00011A52">
            <w:pPr>
              <w:pStyle w:val="ListParagraph"/>
              <w:ind w:left="0"/>
              <w:rPr>
                <w:b/>
                <w:bCs/>
              </w:rPr>
            </w:pPr>
            <w:r w:rsidRPr="00DA62C2">
              <w:rPr>
                <w:b/>
                <w:bCs/>
              </w:rPr>
              <w:t>Input</w:t>
            </w:r>
          </w:p>
        </w:tc>
        <w:tc>
          <w:tcPr>
            <w:tcW w:w="2555" w:type="dxa"/>
          </w:tcPr>
          <w:p w14:paraId="7713C631" w14:textId="77777777" w:rsidR="004A4DDE" w:rsidRPr="00DA62C2" w:rsidRDefault="004A4DDE" w:rsidP="00011A52">
            <w:pPr>
              <w:pStyle w:val="ListParagraph"/>
              <w:ind w:left="0"/>
              <w:rPr>
                <w:b/>
                <w:bCs/>
              </w:rPr>
            </w:pPr>
            <w:r w:rsidRPr="00DA62C2">
              <w:rPr>
                <w:b/>
                <w:bCs/>
              </w:rPr>
              <w:t>Result</w:t>
            </w:r>
          </w:p>
        </w:tc>
        <w:tc>
          <w:tcPr>
            <w:tcW w:w="1231" w:type="dxa"/>
          </w:tcPr>
          <w:p w14:paraId="4CA72D0D" w14:textId="77777777" w:rsidR="004A4DDE" w:rsidRPr="00DA62C2" w:rsidRDefault="004A4DDE" w:rsidP="00011A52">
            <w:pPr>
              <w:pStyle w:val="ListParagraph"/>
              <w:ind w:left="0"/>
              <w:rPr>
                <w:b/>
                <w:bCs/>
              </w:rPr>
            </w:pPr>
            <w:r w:rsidRPr="00DA62C2">
              <w:rPr>
                <w:b/>
                <w:bCs/>
              </w:rPr>
              <w:t xml:space="preserve">Pass or Fail </w:t>
            </w:r>
          </w:p>
        </w:tc>
        <w:tc>
          <w:tcPr>
            <w:tcW w:w="2586" w:type="dxa"/>
          </w:tcPr>
          <w:p w14:paraId="44783140" w14:textId="77777777" w:rsidR="004A4DDE" w:rsidRPr="00DA62C2" w:rsidRDefault="004A4DDE" w:rsidP="00011A52">
            <w:pPr>
              <w:pStyle w:val="ListParagraph"/>
              <w:ind w:left="0"/>
              <w:rPr>
                <w:b/>
                <w:bCs/>
              </w:rPr>
            </w:pPr>
            <w:r w:rsidRPr="00DA62C2">
              <w:rPr>
                <w:b/>
                <w:bCs/>
              </w:rPr>
              <w:t>Comments</w:t>
            </w:r>
          </w:p>
        </w:tc>
      </w:tr>
      <w:tr w:rsidR="008820EF" w:rsidRPr="00DA62C2" w14:paraId="5D4C1FA5" w14:textId="77777777" w:rsidTr="00011A52">
        <w:tc>
          <w:tcPr>
            <w:tcW w:w="2329" w:type="dxa"/>
          </w:tcPr>
          <w:p w14:paraId="312D090B" w14:textId="0DD0A861" w:rsidR="008820EF" w:rsidRPr="008820EF" w:rsidRDefault="008820EF" w:rsidP="00011A52">
            <w:pPr>
              <w:pStyle w:val="ListParagraph"/>
              <w:ind w:left="0"/>
            </w:pPr>
            <w:r>
              <w:t xml:space="preserve">1a). </w:t>
            </w:r>
            <w:r w:rsidR="006E1D1C">
              <w:t xml:space="preserve"> Item Data </w:t>
            </w:r>
          </w:p>
        </w:tc>
        <w:tc>
          <w:tcPr>
            <w:tcW w:w="2189" w:type="dxa"/>
          </w:tcPr>
          <w:p w14:paraId="1D0402D5" w14:textId="77777777" w:rsidR="008820EF" w:rsidRDefault="006E1D1C" w:rsidP="00011A52">
            <w:pPr>
              <w:pStyle w:val="ListParagraph"/>
              <w:ind w:left="0"/>
            </w:pPr>
            <w:r>
              <w:t>/</w:t>
            </w:r>
          </w:p>
          <w:p w14:paraId="58A416A1" w14:textId="77777777" w:rsidR="00C339FB" w:rsidRDefault="00C339FB" w:rsidP="00C339FB"/>
          <w:p w14:paraId="1F18B943" w14:textId="77777777" w:rsidR="00C339FB" w:rsidRDefault="00C339FB" w:rsidP="00C339FB"/>
          <w:p w14:paraId="27C0C822" w14:textId="2A050EE2" w:rsidR="00C339FB" w:rsidRPr="00C339FB" w:rsidRDefault="00C339FB" w:rsidP="00C339FB">
            <w:pPr>
              <w:jc w:val="center"/>
            </w:pPr>
          </w:p>
        </w:tc>
        <w:tc>
          <w:tcPr>
            <w:tcW w:w="2555" w:type="dxa"/>
          </w:tcPr>
          <w:p w14:paraId="29CA91BA" w14:textId="38D93A3B" w:rsidR="008820EF" w:rsidRPr="006E1D1C" w:rsidRDefault="00870772" w:rsidP="00011A52">
            <w:pPr>
              <w:pStyle w:val="ListParagraph"/>
              <w:ind w:left="0"/>
            </w:pPr>
            <w:r>
              <w:t>The correct</w:t>
            </w:r>
            <w:r w:rsidR="006E1D1C">
              <w:t xml:space="preserve"> </w:t>
            </w:r>
            <w:r w:rsidR="009E3303">
              <w:t>information for The current Item is displayed this includes:</w:t>
            </w:r>
            <w:r w:rsidR="00C339FB">
              <w:t xml:space="preserve"> Item name, date, user phone number, User email</w:t>
            </w:r>
          </w:p>
        </w:tc>
        <w:tc>
          <w:tcPr>
            <w:tcW w:w="1231" w:type="dxa"/>
          </w:tcPr>
          <w:p w14:paraId="5B454A16" w14:textId="77777777" w:rsidR="008820EF" w:rsidRPr="00DA62C2" w:rsidRDefault="008820EF" w:rsidP="00011A52">
            <w:pPr>
              <w:pStyle w:val="ListParagraph"/>
              <w:ind w:left="0"/>
              <w:rPr>
                <w:b/>
                <w:bCs/>
              </w:rPr>
            </w:pPr>
          </w:p>
        </w:tc>
        <w:tc>
          <w:tcPr>
            <w:tcW w:w="2586" w:type="dxa"/>
          </w:tcPr>
          <w:p w14:paraId="0C380CB4" w14:textId="77777777" w:rsidR="008820EF" w:rsidRPr="00DA62C2" w:rsidRDefault="008820EF" w:rsidP="00011A52">
            <w:pPr>
              <w:pStyle w:val="ListParagraph"/>
              <w:ind w:left="0"/>
              <w:rPr>
                <w:b/>
                <w:bCs/>
              </w:rPr>
            </w:pPr>
          </w:p>
        </w:tc>
      </w:tr>
      <w:tr w:rsidR="00C339FB" w:rsidRPr="00DA62C2" w14:paraId="67CF75DB" w14:textId="77777777" w:rsidTr="00011A52">
        <w:tc>
          <w:tcPr>
            <w:tcW w:w="2329" w:type="dxa"/>
          </w:tcPr>
          <w:p w14:paraId="3468CA27" w14:textId="4DF8A041" w:rsidR="00C339FB" w:rsidRDefault="00C339FB" w:rsidP="00011A52">
            <w:pPr>
              <w:pStyle w:val="ListParagraph"/>
              <w:ind w:left="0"/>
            </w:pPr>
            <w:r>
              <w:t>1b). Item Image</w:t>
            </w:r>
          </w:p>
        </w:tc>
        <w:tc>
          <w:tcPr>
            <w:tcW w:w="2189" w:type="dxa"/>
          </w:tcPr>
          <w:p w14:paraId="3320027A" w14:textId="5628BD85" w:rsidR="00C339FB" w:rsidRDefault="00C339FB" w:rsidP="00011A52">
            <w:pPr>
              <w:pStyle w:val="ListParagraph"/>
              <w:ind w:left="0"/>
            </w:pPr>
            <w:r>
              <w:t>/</w:t>
            </w:r>
          </w:p>
        </w:tc>
        <w:tc>
          <w:tcPr>
            <w:tcW w:w="2555" w:type="dxa"/>
          </w:tcPr>
          <w:p w14:paraId="6E0BC0A8" w14:textId="18F381D4" w:rsidR="00C339FB" w:rsidRDefault="00C339FB" w:rsidP="00011A52">
            <w:pPr>
              <w:pStyle w:val="ListParagraph"/>
              <w:ind w:left="0"/>
            </w:pPr>
            <w:r>
              <w:t>Correct Image is displayed if there is one to display</w:t>
            </w:r>
          </w:p>
        </w:tc>
        <w:tc>
          <w:tcPr>
            <w:tcW w:w="1231" w:type="dxa"/>
          </w:tcPr>
          <w:p w14:paraId="53EAF207" w14:textId="77777777" w:rsidR="00C339FB" w:rsidRPr="00DA62C2" w:rsidRDefault="00C339FB" w:rsidP="00011A52">
            <w:pPr>
              <w:pStyle w:val="ListParagraph"/>
              <w:ind w:left="0"/>
              <w:rPr>
                <w:b/>
                <w:bCs/>
              </w:rPr>
            </w:pPr>
          </w:p>
        </w:tc>
        <w:tc>
          <w:tcPr>
            <w:tcW w:w="2586" w:type="dxa"/>
          </w:tcPr>
          <w:p w14:paraId="7753E044" w14:textId="77777777" w:rsidR="00C339FB" w:rsidRPr="00DA62C2" w:rsidRDefault="00C339FB" w:rsidP="00011A52">
            <w:pPr>
              <w:pStyle w:val="ListParagraph"/>
              <w:ind w:left="0"/>
              <w:rPr>
                <w:b/>
                <w:bCs/>
              </w:rPr>
            </w:pPr>
          </w:p>
        </w:tc>
      </w:tr>
      <w:tr w:rsidR="00AB41AA" w:rsidRPr="00DA62C2" w14:paraId="4AC25BBB" w14:textId="77777777" w:rsidTr="00011A52">
        <w:tc>
          <w:tcPr>
            <w:tcW w:w="2329" w:type="dxa"/>
          </w:tcPr>
          <w:p w14:paraId="559E72C7" w14:textId="774783D8" w:rsidR="00AB41AA" w:rsidRDefault="00AB41AA" w:rsidP="00011A52">
            <w:pPr>
              <w:pStyle w:val="ListParagraph"/>
              <w:ind w:left="0"/>
            </w:pPr>
            <w:r>
              <w:t>2a). Auction Modal</w:t>
            </w:r>
          </w:p>
        </w:tc>
        <w:tc>
          <w:tcPr>
            <w:tcW w:w="2189" w:type="dxa"/>
          </w:tcPr>
          <w:p w14:paraId="3AA61768" w14:textId="0D99E33E" w:rsidR="00AB41AA" w:rsidRDefault="00AB41AA" w:rsidP="00011A52">
            <w:pPr>
              <w:pStyle w:val="ListParagraph"/>
              <w:ind w:left="0"/>
            </w:pPr>
            <w:r>
              <w:t>/</w:t>
            </w:r>
          </w:p>
        </w:tc>
        <w:tc>
          <w:tcPr>
            <w:tcW w:w="2555" w:type="dxa"/>
          </w:tcPr>
          <w:p w14:paraId="10DCC5D4" w14:textId="377AD549" w:rsidR="00AB41AA" w:rsidRDefault="00AB41AA" w:rsidP="00011A52">
            <w:pPr>
              <w:pStyle w:val="ListParagraph"/>
              <w:ind w:left="0"/>
            </w:pPr>
            <w:r>
              <w:t xml:space="preserve">Auction Modal button should appear </w:t>
            </w:r>
            <w:r w:rsidR="00870772">
              <w:t>below</w:t>
            </w:r>
            <w:r>
              <w:t xml:space="preserve"> the item information</w:t>
            </w:r>
          </w:p>
        </w:tc>
        <w:tc>
          <w:tcPr>
            <w:tcW w:w="1231" w:type="dxa"/>
          </w:tcPr>
          <w:p w14:paraId="009E0FB7" w14:textId="77777777" w:rsidR="00AB41AA" w:rsidRPr="00DA62C2" w:rsidRDefault="00AB41AA" w:rsidP="00011A52">
            <w:pPr>
              <w:pStyle w:val="ListParagraph"/>
              <w:ind w:left="0"/>
              <w:rPr>
                <w:b/>
                <w:bCs/>
              </w:rPr>
            </w:pPr>
          </w:p>
        </w:tc>
        <w:tc>
          <w:tcPr>
            <w:tcW w:w="2586" w:type="dxa"/>
          </w:tcPr>
          <w:p w14:paraId="4ACD8DB6" w14:textId="77777777" w:rsidR="00AB41AA" w:rsidRPr="00DA62C2" w:rsidRDefault="00AB41AA" w:rsidP="00011A52">
            <w:pPr>
              <w:pStyle w:val="ListParagraph"/>
              <w:ind w:left="0"/>
              <w:rPr>
                <w:b/>
                <w:bCs/>
              </w:rPr>
            </w:pPr>
          </w:p>
        </w:tc>
      </w:tr>
      <w:tr w:rsidR="00AB41AA" w:rsidRPr="00DA62C2" w14:paraId="6F933C99" w14:textId="77777777" w:rsidTr="00011A52">
        <w:tc>
          <w:tcPr>
            <w:tcW w:w="2329" w:type="dxa"/>
          </w:tcPr>
          <w:p w14:paraId="2985079F" w14:textId="36FC80D7" w:rsidR="00AB41AA" w:rsidRDefault="00AB41AA" w:rsidP="00011A52">
            <w:pPr>
              <w:pStyle w:val="ListParagraph"/>
              <w:ind w:left="0"/>
            </w:pPr>
            <w:r>
              <w:t xml:space="preserve">2b). </w:t>
            </w:r>
            <w:r w:rsidR="0055197F">
              <w:t>Current Bid</w:t>
            </w:r>
          </w:p>
        </w:tc>
        <w:tc>
          <w:tcPr>
            <w:tcW w:w="2189" w:type="dxa"/>
          </w:tcPr>
          <w:p w14:paraId="6F821C0D" w14:textId="0FE79745" w:rsidR="00AB41AA" w:rsidRDefault="0055197F" w:rsidP="00011A52">
            <w:pPr>
              <w:pStyle w:val="ListParagraph"/>
              <w:ind w:left="0"/>
            </w:pPr>
            <w:r>
              <w:t>/</w:t>
            </w:r>
          </w:p>
        </w:tc>
        <w:tc>
          <w:tcPr>
            <w:tcW w:w="2555" w:type="dxa"/>
          </w:tcPr>
          <w:p w14:paraId="6D7B0EE3" w14:textId="21B05B3B" w:rsidR="00AB41AA" w:rsidRDefault="0055197F" w:rsidP="00011A52">
            <w:pPr>
              <w:pStyle w:val="ListParagraph"/>
              <w:ind w:left="0"/>
            </w:pPr>
            <w:r>
              <w:t>The correct Current Bid should show up in the Auction Modal</w:t>
            </w:r>
          </w:p>
        </w:tc>
        <w:tc>
          <w:tcPr>
            <w:tcW w:w="1231" w:type="dxa"/>
          </w:tcPr>
          <w:p w14:paraId="24F71786" w14:textId="77777777" w:rsidR="00AB41AA" w:rsidRPr="00DA62C2" w:rsidRDefault="00AB41AA" w:rsidP="00011A52">
            <w:pPr>
              <w:pStyle w:val="ListParagraph"/>
              <w:ind w:left="0"/>
              <w:rPr>
                <w:b/>
                <w:bCs/>
              </w:rPr>
            </w:pPr>
          </w:p>
        </w:tc>
        <w:tc>
          <w:tcPr>
            <w:tcW w:w="2586" w:type="dxa"/>
          </w:tcPr>
          <w:p w14:paraId="364E294D" w14:textId="77777777" w:rsidR="00AB41AA" w:rsidRPr="00DA62C2" w:rsidRDefault="00AB41AA" w:rsidP="00011A52">
            <w:pPr>
              <w:pStyle w:val="ListParagraph"/>
              <w:ind w:left="0"/>
              <w:rPr>
                <w:b/>
                <w:bCs/>
              </w:rPr>
            </w:pPr>
          </w:p>
        </w:tc>
      </w:tr>
      <w:tr w:rsidR="004842A7" w:rsidRPr="00DA62C2" w14:paraId="138FBC88" w14:textId="77777777" w:rsidTr="00011A52">
        <w:tc>
          <w:tcPr>
            <w:tcW w:w="2329" w:type="dxa"/>
          </w:tcPr>
          <w:p w14:paraId="4B41A37C" w14:textId="3CB5FD50" w:rsidR="004842A7" w:rsidRDefault="004842A7" w:rsidP="00011A52">
            <w:pPr>
              <w:pStyle w:val="ListParagraph"/>
              <w:ind w:left="0"/>
            </w:pPr>
            <w:r>
              <w:t xml:space="preserve">2c). Bid </w:t>
            </w:r>
            <w:r w:rsidR="00F54E5E">
              <w:t xml:space="preserve">Type </w:t>
            </w:r>
            <w:r>
              <w:t>Validation</w:t>
            </w:r>
          </w:p>
        </w:tc>
        <w:tc>
          <w:tcPr>
            <w:tcW w:w="2189" w:type="dxa"/>
          </w:tcPr>
          <w:p w14:paraId="3029A2BD" w14:textId="3EC44AE6" w:rsidR="004842A7" w:rsidRDefault="004842A7" w:rsidP="00011A52">
            <w:pPr>
              <w:pStyle w:val="ListParagraph"/>
              <w:ind w:left="0"/>
            </w:pPr>
            <w:r>
              <w:t>/</w:t>
            </w:r>
          </w:p>
        </w:tc>
        <w:tc>
          <w:tcPr>
            <w:tcW w:w="2555" w:type="dxa"/>
          </w:tcPr>
          <w:p w14:paraId="48550C91" w14:textId="4E040BA0" w:rsidR="004842A7" w:rsidRDefault="004842A7" w:rsidP="00011A52">
            <w:pPr>
              <w:pStyle w:val="ListParagraph"/>
              <w:ind w:left="0"/>
            </w:pPr>
            <w:r>
              <w:t>Input should only take integers</w:t>
            </w:r>
          </w:p>
        </w:tc>
        <w:tc>
          <w:tcPr>
            <w:tcW w:w="1231" w:type="dxa"/>
          </w:tcPr>
          <w:p w14:paraId="01D003B3" w14:textId="77777777" w:rsidR="004842A7" w:rsidRPr="00DA62C2" w:rsidRDefault="004842A7" w:rsidP="00011A52">
            <w:pPr>
              <w:pStyle w:val="ListParagraph"/>
              <w:ind w:left="0"/>
              <w:rPr>
                <w:b/>
                <w:bCs/>
              </w:rPr>
            </w:pPr>
          </w:p>
        </w:tc>
        <w:tc>
          <w:tcPr>
            <w:tcW w:w="2586" w:type="dxa"/>
          </w:tcPr>
          <w:p w14:paraId="242AA885" w14:textId="77777777" w:rsidR="004842A7" w:rsidRPr="00DA62C2" w:rsidRDefault="004842A7" w:rsidP="00011A52">
            <w:pPr>
              <w:pStyle w:val="ListParagraph"/>
              <w:ind w:left="0"/>
              <w:rPr>
                <w:b/>
                <w:bCs/>
              </w:rPr>
            </w:pPr>
          </w:p>
        </w:tc>
      </w:tr>
      <w:tr w:rsidR="00F54E5E" w:rsidRPr="00DA62C2" w14:paraId="23D284A3" w14:textId="77777777" w:rsidTr="00011A52">
        <w:tc>
          <w:tcPr>
            <w:tcW w:w="2329" w:type="dxa"/>
          </w:tcPr>
          <w:p w14:paraId="383CC41A" w14:textId="405DAD52" w:rsidR="00F54E5E" w:rsidRDefault="00F54E5E" w:rsidP="00011A52">
            <w:pPr>
              <w:pStyle w:val="ListParagraph"/>
              <w:ind w:left="0"/>
            </w:pPr>
            <w:r>
              <w:t xml:space="preserve">2d). Bid </w:t>
            </w:r>
            <w:r w:rsidR="00E14766">
              <w:t>amount Validation</w:t>
            </w:r>
          </w:p>
        </w:tc>
        <w:tc>
          <w:tcPr>
            <w:tcW w:w="2189" w:type="dxa"/>
          </w:tcPr>
          <w:p w14:paraId="0E3BE8CC" w14:textId="64CEF61B" w:rsidR="00F54E5E" w:rsidRDefault="00E14766" w:rsidP="00011A52">
            <w:pPr>
              <w:pStyle w:val="ListParagraph"/>
              <w:ind w:left="0"/>
            </w:pPr>
            <w:r>
              <w:t>/</w:t>
            </w:r>
          </w:p>
        </w:tc>
        <w:tc>
          <w:tcPr>
            <w:tcW w:w="2555" w:type="dxa"/>
          </w:tcPr>
          <w:p w14:paraId="2B5E9B4C" w14:textId="73D7A312" w:rsidR="00F54E5E" w:rsidRDefault="00870772" w:rsidP="00011A52">
            <w:pPr>
              <w:pStyle w:val="ListParagraph"/>
              <w:ind w:left="0"/>
            </w:pPr>
            <w:r>
              <w:t>The bid</w:t>
            </w:r>
            <w:r w:rsidR="00E14766">
              <w:t xml:space="preserve"> must be above the current bid, if not then </w:t>
            </w:r>
            <w:r>
              <w:t xml:space="preserve">the </w:t>
            </w:r>
            <w:r w:rsidR="00E14766">
              <w:t>item page should flash “</w:t>
            </w:r>
            <w:r w:rsidR="003A392B">
              <w:t>Bid can’t be lower than current bid!</w:t>
            </w:r>
            <w:r w:rsidR="00E14766">
              <w:t>”</w:t>
            </w:r>
          </w:p>
        </w:tc>
        <w:tc>
          <w:tcPr>
            <w:tcW w:w="1231" w:type="dxa"/>
          </w:tcPr>
          <w:p w14:paraId="67788D7F" w14:textId="77777777" w:rsidR="00F54E5E" w:rsidRPr="00DA62C2" w:rsidRDefault="00F54E5E" w:rsidP="00011A52">
            <w:pPr>
              <w:pStyle w:val="ListParagraph"/>
              <w:ind w:left="0"/>
              <w:rPr>
                <w:b/>
                <w:bCs/>
              </w:rPr>
            </w:pPr>
          </w:p>
        </w:tc>
        <w:tc>
          <w:tcPr>
            <w:tcW w:w="2586" w:type="dxa"/>
          </w:tcPr>
          <w:p w14:paraId="16D927A4" w14:textId="77777777" w:rsidR="00F54E5E" w:rsidRPr="00DA62C2" w:rsidRDefault="00F54E5E" w:rsidP="00011A52">
            <w:pPr>
              <w:pStyle w:val="ListParagraph"/>
              <w:ind w:left="0"/>
              <w:rPr>
                <w:b/>
                <w:bCs/>
              </w:rPr>
            </w:pPr>
          </w:p>
        </w:tc>
      </w:tr>
    </w:tbl>
    <w:p w14:paraId="78B94C27" w14:textId="77777777" w:rsidR="004A4DDE" w:rsidRPr="008F3755" w:rsidRDefault="004A4DDE" w:rsidP="0032586A">
      <w:pPr>
        <w:pStyle w:val="ListParagraph"/>
      </w:pPr>
    </w:p>
    <w:p w14:paraId="5E488FFA" w14:textId="702362FB" w:rsidR="003A392B" w:rsidRDefault="0011291C" w:rsidP="00FD0BF5">
      <w:pPr>
        <w:spacing w:after="80" w:line="240" w:lineRule="auto"/>
        <w:rPr>
          <w:rFonts w:ascii="Arial" w:hAnsi="Arial" w:cs="Arial"/>
        </w:rPr>
      </w:pPr>
      <w:r>
        <w:rPr>
          <w:rFonts w:ascii="Arial" w:hAnsi="Arial" w:cs="Arial"/>
        </w:rPr>
        <w:t>Sell Page:</w:t>
      </w:r>
    </w:p>
    <w:tbl>
      <w:tblPr>
        <w:tblStyle w:val="TableGrid"/>
        <w:tblW w:w="10890" w:type="dxa"/>
        <w:tblInd w:w="-185" w:type="dxa"/>
        <w:tblLook w:val="04A0" w:firstRow="1" w:lastRow="0" w:firstColumn="1" w:lastColumn="0" w:noHBand="0" w:noVBand="1"/>
      </w:tblPr>
      <w:tblGrid>
        <w:gridCol w:w="2329"/>
        <w:gridCol w:w="2189"/>
        <w:gridCol w:w="2555"/>
        <w:gridCol w:w="1231"/>
        <w:gridCol w:w="2586"/>
      </w:tblGrid>
      <w:tr w:rsidR="0011291C" w:rsidRPr="00DA62C2" w14:paraId="1331682D" w14:textId="77777777" w:rsidTr="00054CAB">
        <w:tc>
          <w:tcPr>
            <w:tcW w:w="2329" w:type="dxa"/>
          </w:tcPr>
          <w:p w14:paraId="4462772A" w14:textId="77777777" w:rsidR="0011291C" w:rsidRPr="00DA62C2" w:rsidRDefault="0011291C" w:rsidP="00011A52">
            <w:pPr>
              <w:pStyle w:val="ListParagraph"/>
              <w:ind w:left="0"/>
              <w:rPr>
                <w:b/>
                <w:bCs/>
              </w:rPr>
            </w:pPr>
            <w:r w:rsidRPr="00DA62C2">
              <w:rPr>
                <w:b/>
                <w:bCs/>
              </w:rPr>
              <w:t>Test</w:t>
            </w:r>
          </w:p>
        </w:tc>
        <w:tc>
          <w:tcPr>
            <w:tcW w:w="2189" w:type="dxa"/>
          </w:tcPr>
          <w:p w14:paraId="10825AA1" w14:textId="77777777" w:rsidR="0011291C" w:rsidRPr="00DA62C2" w:rsidRDefault="0011291C" w:rsidP="00011A52">
            <w:pPr>
              <w:pStyle w:val="ListParagraph"/>
              <w:ind w:left="0"/>
              <w:rPr>
                <w:b/>
                <w:bCs/>
              </w:rPr>
            </w:pPr>
            <w:r w:rsidRPr="00DA62C2">
              <w:rPr>
                <w:b/>
                <w:bCs/>
              </w:rPr>
              <w:t>Input</w:t>
            </w:r>
          </w:p>
        </w:tc>
        <w:tc>
          <w:tcPr>
            <w:tcW w:w="2555" w:type="dxa"/>
          </w:tcPr>
          <w:p w14:paraId="73DB9A31" w14:textId="77777777" w:rsidR="0011291C" w:rsidRPr="00DA62C2" w:rsidRDefault="0011291C" w:rsidP="00011A52">
            <w:pPr>
              <w:pStyle w:val="ListParagraph"/>
              <w:ind w:left="0"/>
              <w:rPr>
                <w:b/>
                <w:bCs/>
              </w:rPr>
            </w:pPr>
            <w:r w:rsidRPr="00DA62C2">
              <w:rPr>
                <w:b/>
                <w:bCs/>
              </w:rPr>
              <w:t>Result</w:t>
            </w:r>
          </w:p>
        </w:tc>
        <w:tc>
          <w:tcPr>
            <w:tcW w:w="1231" w:type="dxa"/>
          </w:tcPr>
          <w:p w14:paraId="4AB7437C" w14:textId="77777777" w:rsidR="0011291C" w:rsidRPr="00DA62C2" w:rsidRDefault="0011291C" w:rsidP="00011A52">
            <w:pPr>
              <w:pStyle w:val="ListParagraph"/>
              <w:ind w:left="0"/>
              <w:rPr>
                <w:b/>
                <w:bCs/>
              </w:rPr>
            </w:pPr>
            <w:r w:rsidRPr="00DA62C2">
              <w:rPr>
                <w:b/>
                <w:bCs/>
              </w:rPr>
              <w:t xml:space="preserve">Pass or Fail </w:t>
            </w:r>
          </w:p>
        </w:tc>
        <w:tc>
          <w:tcPr>
            <w:tcW w:w="2586" w:type="dxa"/>
          </w:tcPr>
          <w:p w14:paraId="73A4C549" w14:textId="77777777" w:rsidR="0011291C" w:rsidRPr="00DA62C2" w:rsidRDefault="0011291C" w:rsidP="00011A52">
            <w:pPr>
              <w:pStyle w:val="ListParagraph"/>
              <w:ind w:left="0"/>
              <w:rPr>
                <w:b/>
                <w:bCs/>
              </w:rPr>
            </w:pPr>
            <w:r w:rsidRPr="00DA62C2">
              <w:rPr>
                <w:b/>
                <w:bCs/>
              </w:rPr>
              <w:t>Comments</w:t>
            </w:r>
          </w:p>
        </w:tc>
      </w:tr>
      <w:tr w:rsidR="00C10F7B" w:rsidRPr="00E518BD" w14:paraId="7137B6C5" w14:textId="77777777" w:rsidTr="00054CAB">
        <w:trPr>
          <w:trHeight w:val="596"/>
        </w:trPr>
        <w:tc>
          <w:tcPr>
            <w:tcW w:w="2329" w:type="dxa"/>
          </w:tcPr>
          <w:p w14:paraId="6716C400" w14:textId="77777777" w:rsidR="00C10F7B" w:rsidRPr="00E518BD" w:rsidRDefault="00C10F7B" w:rsidP="00011A52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 xml:space="preserve">a). Input elements </w:t>
            </w:r>
          </w:p>
        </w:tc>
        <w:tc>
          <w:tcPr>
            <w:tcW w:w="2189" w:type="dxa"/>
          </w:tcPr>
          <w:p w14:paraId="6F6A1062" w14:textId="77777777" w:rsidR="00C10F7B" w:rsidRPr="00E518BD" w:rsidRDefault="00C10F7B" w:rsidP="00011A52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/</w:t>
            </w:r>
          </w:p>
        </w:tc>
        <w:tc>
          <w:tcPr>
            <w:tcW w:w="2555" w:type="dxa"/>
          </w:tcPr>
          <w:p w14:paraId="53037E61" w14:textId="77777777" w:rsidR="00C10F7B" w:rsidRPr="00E518BD" w:rsidRDefault="00C10F7B" w:rsidP="00011A52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 xml:space="preserve">All Input Boxes Correctly Displayed </w:t>
            </w:r>
          </w:p>
        </w:tc>
        <w:tc>
          <w:tcPr>
            <w:tcW w:w="1231" w:type="dxa"/>
          </w:tcPr>
          <w:p w14:paraId="481435F7" w14:textId="77777777" w:rsidR="00C10F7B" w:rsidRPr="00E518BD" w:rsidRDefault="00C10F7B" w:rsidP="00011A52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</w:p>
        </w:tc>
        <w:tc>
          <w:tcPr>
            <w:tcW w:w="2586" w:type="dxa"/>
          </w:tcPr>
          <w:p w14:paraId="4A671FB1" w14:textId="77777777" w:rsidR="00C10F7B" w:rsidRPr="00E518BD" w:rsidRDefault="00C10F7B" w:rsidP="00011A52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</w:p>
        </w:tc>
      </w:tr>
      <w:tr w:rsidR="00C10F7B" w:rsidRPr="00E518BD" w14:paraId="58C5E48D" w14:textId="77777777" w:rsidTr="00054CAB">
        <w:trPr>
          <w:trHeight w:val="596"/>
        </w:trPr>
        <w:tc>
          <w:tcPr>
            <w:tcW w:w="2329" w:type="dxa"/>
          </w:tcPr>
          <w:p w14:paraId="76F85D71" w14:textId="1CF98BE2" w:rsidR="00C10F7B" w:rsidRDefault="00C10F7B" w:rsidP="00011A52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 xml:space="preserve">b). </w:t>
            </w:r>
            <w:r w:rsidR="00F031A4">
              <w:rPr>
                <w:rFonts w:cstheme="minorHAnsi"/>
                <w:noProof/>
                <w:color w:val="000000" w:themeColor="text1"/>
              </w:rPr>
              <w:t>Name input Validation</w:t>
            </w:r>
          </w:p>
        </w:tc>
        <w:tc>
          <w:tcPr>
            <w:tcW w:w="2189" w:type="dxa"/>
          </w:tcPr>
          <w:p w14:paraId="3125BC57" w14:textId="2C781C6B" w:rsidR="00C10F7B" w:rsidRDefault="00F031A4" w:rsidP="00011A52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/</w:t>
            </w:r>
          </w:p>
        </w:tc>
        <w:tc>
          <w:tcPr>
            <w:tcW w:w="2555" w:type="dxa"/>
          </w:tcPr>
          <w:p w14:paraId="0FB71047" w14:textId="1C8D2F56" w:rsidR="00C10F7B" w:rsidRDefault="00F031A4" w:rsidP="00011A52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 xml:space="preserve">Name must be </w:t>
            </w:r>
            <w:r w:rsidR="00054CAB">
              <w:rPr>
                <w:rFonts w:cstheme="minorHAnsi"/>
                <w:noProof/>
                <w:color w:val="000000" w:themeColor="text1"/>
              </w:rPr>
              <w:t xml:space="preserve">entered </w:t>
            </w:r>
          </w:p>
        </w:tc>
        <w:tc>
          <w:tcPr>
            <w:tcW w:w="1231" w:type="dxa"/>
          </w:tcPr>
          <w:p w14:paraId="7CF82FE2" w14:textId="77777777" w:rsidR="00C10F7B" w:rsidRPr="00E518BD" w:rsidRDefault="00C10F7B" w:rsidP="00011A52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</w:p>
        </w:tc>
        <w:tc>
          <w:tcPr>
            <w:tcW w:w="2586" w:type="dxa"/>
          </w:tcPr>
          <w:p w14:paraId="5851E4DD" w14:textId="77777777" w:rsidR="00C10F7B" w:rsidRPr="00E518BD" w:rsidRDefault="00C10F7B" w:rsidP="00011A52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</w:p>
        </w:tc>
      </w:tr>
      <w:tr w:rsidR="00054CAB" w:rsidRPr="00E518BD" w14:paraId="46BB9507" w14:textId="77777777" w:rsidTr="00054CAB">
        <w:trPr>
          <w:trHeight w:val="596"/>
        </w:trPr>
        <w:tc>
          <w:tcPr>
            <w:tcW w:w="2329" w:type="dxa"/>
          </w:tcPr>
          <w:p w14:paraId="7275E0A4" w14:textId="5DC4B218" w:rsidR="00054CAB" w:rsidRDefault="00054CAB" w:rsidP="00011A52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b). File input Validation</w:t>
            </w:r>
          </w:p>
        </w:tc>
        <w:tc>
          <w:tcPr>
            <w:tcW w:w="2189" w:type="dxa"/>
          </w:tcPr>
          <w:p w14:paraId="27689CA2" w14:textId="77777777" w:rsidR="00054CAB" w:rsidRDefault="00754E86" w:rsidP="00011A52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.png/.jpg</w:t>
            </w:r>
            <w:r w:rsidR="002B1BE7">
              <w:rPr>
                <w:rFonts w:cstheme="minorHAnsi"/>
                <w:noProof/>
                <w:color w:val="000000" w:themeColor="text1"/>
              </w:rPr>
              <w:t>/.gif</w:t>
            </w:r>
          </w:p>
          <w:p w14:paraId="7C6482E0" w14:textId="77777777" w:rsidR="002B1BE7" w:rsidRDefault="002B1BE7" w:rsidP="00011A52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.exe</w:t>
            </w:r>
          </w:p>
          <w:p w14:paraId="2F37E0D3" w14:textId="7BD9EF41" w:rsidR="002B1BE7" w:rsidRDefault="002B1BE7" w:rsidP="00011A52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No file selected</w:t>
            </w:r>
          </w:p>
        </w:tc>
        <w:tc>
          <w:tcPr>
            <w:tcW w:w="2555" w:type="dxa"/>
          </w:tcPr>
          <w:p w14:paraId="0DB8D233" w14:textId="67D262E8" w:rsidR="00054CAB" w:rsidRDefault="00054CAB" w:rsidP="00011A52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File must be selected</w:t>
            </w:r>
            <w:r w:rsidR="00754E86">
              <w:rPr>
                <w:rFonts w:cstheme="minorHAnsi"/>
                <w:noProof/>
                <w:color w:val="000000" w:themeColor="text1"/>
              </w:rPr>
              <w:t xml:space="preserve"> and must be </w:t>
            </w:r>
            <w:r w:rsidR="00870772">
              <w:rPr>
                <w:rFonts w:cstheme="minorHAnsi"/>
                <w:noProof/>
                <w:color w:val="000000" w:themeColor="text1"/>
              </w:rPr>
              <w:t xml:space="preserve">an </w:t>
            </w:r>
            <w:r w:rsidR="00754E86">
              <w:rPr>
                <w:rFonts w:cstheme="minorHAnsi"/>
                <w:noProof/>
                <w:color w:val="000000" w:themeColor="text1"/>
              </w:rPr>
              <w:t>image</w:t>
            </w:r>
          </w:p>
        </w:tc>
        <w:tc>
          <w:tcPr>
            <w:tcW w:w="1231" w:type="dxa"/>
          </w:tcPr>
          <w:p w14:paraId="0664B650" w14:textId="77777777" w:rsidR="00054CAB" w:rsidRPr="00E518BD" w:rsidRDefault="00054CAB" w:rsidP="00011A52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</w:p>
        </w:tc>
        <w:tc>
          <w:tcPr>
            <w:tcW w:w="2586" w:type="dxa"/>
          </w:tcPr>
          <w:p w14:paraId="60B2CEFC" w14:textId="77777777" w:rsidR="00054CAB" w:rsidRPr="00E518BD" w:rsidRDefault="00054CAB" w:rsidP="00011A52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</w:p>
        </w:tc>
      </w:tr>
      <w:tr w:rsidR="00054CAB" w:rsidRPr="00E518BD" w14:paraId="17B5C244" w14:textId="77777777" w:rsidTr="00054CAB">
        <w:trPr>
          <w:trHeight w:val="596"/>
        </w:trPr>
        <w:tc>
          <w:tcPr>
            <w:tcW w:w="2329" w:type="dxa"/>
          </w:tcPr>
          <w:p w14:paraId="25511492" w14:textId="43AD05F0" w:rsidR="00054CAB" w:rsidRDefault="00054CAB" w:rsidP="00011A52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 xml:space="preserve">b). </w:t>
            </w:r>
            <w:r w:rsidR="002B1BE7">
              <w:rPr>
                <w:rFonts w:cstheme="minorHAnsi"/>
                <w:noProof/>
                <w:color w:val="000000" w:themeColor="text1"/>
              </w:rPr>
              <w:t xml:space="preserve">Description </w:t>
            </w:r>
            <w:r>
              <w:rPr>
                <w:rFonts w:cstheme="minorHAnsi"/>
                <w:noProof/>
                <w:color w:val="000000" w:themeColor="text1"/>
              </w:rPr>
              <w:t>input Validation</w:t>
            </w:r>
          </w:p>
        </w:tc>
        <w:tc>
          <w:tcPr>
            <w:tcW w:w="2189" w:type="dxa"/>
          </w:tcPr>
          <w:p w14:paraId="328EF583" w14:textId="77777777" w:rsidR="00054CAB" w:rsidRDefault="00054CAB" w:rsidP="00011A52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/</w:t>
            </w:r>
          </w:p>
        </w:tc>
        <w:tc>
          <w:tcPr>
            <w:tcW w:w="2555" w:type="dxa"/>
          </w:tcPr>
          <w:p w14:paraId="316D7F94" w14:textId="0503EFD3" w:rsidR="00054CAB" w:rsidRDefault="00870772" w:rsidP="00011A52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The description</w:t>
            </w:r>
            <w:r w:rsidR="002B1BE7">
              <w:rPr>
                <w:rFonts w:cstheme="minorHAnsi"/>
                <w:noProof/>
                <w:color w:val="000000" w:themeColor="text1"/>
              </w:rPr>
              <w:t xml:space="preserve"> </w:t>
            </w:r>
            <w:r w:rsidR="00054CAB">
              <w:rPr>
                <w:rFonts w:cstheme="minorHAnsi"/>
                <w:noProof/>
                <w:color w:val="000000" w:themeColor="text1"/>
              </w:rPr>
              <w:t xml:space="preserve">must be entered </w:t>
            </w:r>
          </w:p>
        </w:tc>
        <w:tc>
          <w:tcPr>
            <w:tcW w:w="1231" w:type="dxa"/>
          </w:tcPr>
          <w:p w14:paraId="50C41433" w14:textId="77777777" w:rsidR="00054CAB" w:rsidRPr="00E518BD" w:rsidRDefault="00054CAB" w:rsidP="00011A52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</w:p>
        </w:tc>
        <w:tc>
          <w:tcPr>
            <w:tcW w:w="2586" w:type="dxa"/>
          </w:tcPr>
          <w:p w14:paraId="0D47D4A7" w14:textId="77777777" w:rsidR="00054CAB" w:rsidRPr="00E518BD" w:rsidRDefault="00054CAB" w:rsidP="00011A52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</w:p>
        </w:tc>
      </w:tr>
    </w:tbl>
    <w:p w14:paraId="21640FAB" w14:textId="2AF9F36D" w:rsidR="0011291C" w:rsidRDefault="0011291C" w:rsidP="00FD0BF5">
      <w:pPr>
        <w:spacing w:after="80" w:line="240" w:lineRule="auto"/>
        <w:rPr>
          <w:rFonts w:ascii="Arial" w:hAnsi="Arial" w:cs="Arial"/>
        </w:rPr>
      </w:pPr>
    </w:p>
    <w:p w14:paraId="51FC7623" w14:textId="76C1B8E7" w:rsidR="008B734B" w:rsidRDefault="008B734B" w:rsidP="00FD0BF5">
      <w:pPr>
        <w:spacing w:after="80" w:line="240" w:lineRule="auto"/>
        <w:rPr>
          <w:rFonts w:ascii="Arial" w:hAnsi="Arial" w:cs="Arial"/>
        </w:rPr>
      </w:pPr>
      <w:r>
        <w:rPr>
          <w:rFonts w:ascii="Arial" w:hAnsi="Arial" w:cs="Arial"/>
        </w:rPr>
        <w:t>User Page:</w:t>
      </w:r>
    </w:p>
    <w:tbl>
      <w:tblPr>
        <w:tblStyle w:val="TableGrid"/>
        <w:tblW w:w="10890" w:type="dxa"/>
        <w:tblInd w:w="-185" w:type="dxa"/>
        <w:tblLook w:val="04A0" w:firstRow="1" w:lastRow="0" w:firstColumn="1" w:lastColumn="0" w:noHBand="0" w:noVBand="1"/>
      </w:tblPr>
      <w:tblGrid>
        <w:gridCol w:w="2329"/>
        <w:gridCol w:w="2189"/>
        <w:gridCol w:w="2555"/>
        <w:gridCol w:w="1231"/>
        <w:gridCol w:w="2586"/>
      </w:tblGrid>
      <w:tr w:rsidR="00D6494C" w:rsidRPr="00DA62C2" w14:paraId="02C53CE0" w14:textId="77777777" w:rsidTr="00011A52">
        <w:tc>
          <w:tcPr>
            <w:tcW w:w="2329" w:type="dxa"/>
          </w:tcPr>
          <w:p w14:paraId="5C5DBD37" w14:textId="77777777" w:rsidR="00D6494C" w:rsidRPr="00DA62C2" w:rsidRDefault="00D6494C" w:rsidP="00011A52">
            <w:pPr>
              <w:pStyle w:val="ListParagraph"/>
              <w:ind w:left="0"/>
              <w:rPr>
                <w:b/>
                <w:bCs/>
              </w:rPr>
            </w:pPr>
            <w:r w:rsidRPr="00DA62C2">
              <w:rPr>
                <w:b/>
                <w:bCs/>
              </w:rPr>
              <w:t>Test</w:t>
            </w:r>
          </w:p>
        </w:tc>
        <w:tc>
          <w:tcPr>
            <w:tcW w:w="2189" w:type="dxa"/>
          </w:tcPr>
          <w:p w14:paraId="1330CD8F" w14:textId="77777777" w:rsidR="00D6494C" w:rsidRPr="00DA62C2" w:rsidRDefault="00D6494C" w:rsidP="00011A52">
            <w:pPr>
              <w:pStyle w:val="ListParagraph"/>
              <w:ind w:left="0"/>
              <w:rPr>
                <w:b/>
                <w:bCs/>
              </w:rPr>
            </w:pPr>
            <w:r w:rsidRPr="00DA62C2">
              <w:rPr>
                <w:b/>
                <w:bCs/>
              </w:rPr>
              <w:t>Input</w:t>
            </w:r>
          </w:p>
        </w:tc>
        <w:tc>
          <w:tcPr>
            <w:tcW w:w="2555" w:type="dxa"/>
          </w:tcPr>
          <w:p w14:paraId="524AB3FA" w14:textId="77777777" w:rsidR="00D6494C" w:rsidRPr="00DA62C2" w:rsidRDefault="00D6494C" w:rsidP="00011A52">
            <w:pPr>
              <w:pStyle w:val="ListParagraph"/>
              <w:ind w:left="0"/>
              <w:rPr>
                <w:b/>
                <w:bCs/>
              </w:rPr>
            </w:pPr>
            <w:r w:rsidRPr="00DA62C2">
              <w:rPr>
                <w:b/>
                <w:bCs/>
              </w:rPr>
              <w:t>Result</w:t>
            </w:r>
          </w:p>
        </w:tc>
        <w:tc>
          <w:tcPr>
            <w:tcW w:w="1231" w:type="dxa"/>
          </w:tcPr>
          <w:p w14:paraId="16E74D2C" w14:textId="77777777" w:rsidR="00D6494C" w:rsidRPr="00DA62C2" w:rsidRDefault="00D6494C" w:rsidP="00011A52">
            <w:pPr>
              <w:pStyle w:val="ListParagraph"/>
              <w:ind w:left="0"/>
              <w:rPr>
                <w:b/>
                <w:bCs/>
              </w:rPr>
            </w:pPr>
            <w:r w:rsidRPr="00DA62C2">
              <w:rPr>
                <w:b/>
                <w:bCs/>
              </w:rPr>
              <w:t xml:space="preserve">Pass or Fail </w:t>
            </w:r>
          </w:p>
        </w:tc>
        <w:tc>
          <w:tcPr>
            <w:tcW w:w="2586" w:type="dxa"/>
          </w:tcPr>
          <w:p w14:paraId="4288522C" w14:textId="77777777" w:rsidR="00D6494C" w:rsidRPr="00DA62C2" w:rsidRDefault="00D6494C" w:rsidP="00011A52">
            <w:pPr>
              <w:pStyle w:val="ListParagraph"/>
              <w:ind w:left="0"/>
              <w:rPr>
                <w:b/>
                <w:bCs/>
              </w:rPr>
            </w:pPr>
            <w:r w:rsidRPr="00DA62C2">
              <w:rPr>
                <w:b/>
                <w:bCs/>
              </w:rPr>
              <w:t>Comments</w:t>
            </w:r>
          </w:p>
        </w:tc>
      </w:tr>
      <w:tr w:rsidR="005519F6" w:rsidRPr="00DA62C2" w14:paraId="18CB1183" w14:textId="77777777" w:rsidTr="00011A52">
        <w:tc>
          <w:tcPr>
            <w:tcW w:w="2329" w:type="dxa"/>
          </w:tcPr>
          <w:p w14:paraId="2F7C7D5E" w14:textId="447A5F0E" w:rsidR="005519F6" w:rsidRPr="005519F6" w:rsidRDefault="00DC0CB2" w:rsidP="00011A52">
            <w:pPr>
              <w:pStyle w:val="ListParagraph"/>
              <w:ind w:left="0"/>
            </w:pPr>
            <w:r>
              <w:t>1</w:t>
            </w:r>
            <w:r w:rsidR="005519F6">
              <w:t>a).</w:t>
            </w:r>
            <w:r w:rsidR="00B4037F">
              <w:t xml:space="preserve"> User Data</w:t>
            </w:r>
          </w:p>
        </w:tc>
        <w:tc>
          <w:tcPr>
            <w:tcW w:w="2189" w:type="dxa"/>
          </w:tcPr>
          <w:p w14:paraId="55E258D6" w14:textId="41C62620" w:rsidR="005519F6" w:rsidRPr="00DA62C2" w:rsidRDefault="00B4037F" w:rsidP="00011A52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/</w:t>
            </w:r>
          </w:p>
        </w:tc>
        <w:tc>
          <w:tcPr>
            <w:tcW w:w="2555" w:type="dxa"/>
          </w:tcPr>
          <w:p w14:paraId="6776F3D7" w14:textId="709169BB" w:rsidR="005519F6" w:rsidRPr="00B4037F" w:rsidRDefault="00B4037F" w:rsidP="00011A52">
            <w:pPr>
              <w:pStyle w:val="ListParagraph"/>
              <w:ind w:left="0"/>
            </w:pPr>
            <w:r>
              <w:t xml:space="preserve">Returns all the </w:t>
            </w:r>
            <w:r w:rsidR="00870772">
              <w:t>User’s</w:t>
            </w:r>
            <w:r>
              <w:t xml:space="preserve"> correct data this includes</w:t>
            </w:r>
            <w:r w:rsidR="00C332A4">
              <w:t xml:space="preserve"> </w:t>
            </w:r>
            <w:r w:rsidR="00C333B7">
              <w:t>Username,</w:t>
            </w:r>
            <w:r w:rsidR="00C332A4">
              <w:t xml:space="preserve"> </w:t>
            </w:r>
            <w:r w:rsidR="00C333B7">
              <w:t>Email, Phone</w:t>
            </w:r>
            <w:r w:rsidR="00C332A4">
              <w:t xml:space="preserve"> number.</w:t>
            </w:r>
          </w:p>
        </w:tc>
        <w:tc>
          <w:tcPr>
            <w:tcW w:w="1231" w:type="dxa"/>
          </w:tcPr>
          <w:p w14:paraId="597560BC" w14:textId="77777777" w:rsidR="005519F6" w:rsidRPr="00DA62C2" w:rsidRDefault="005519F6" w:rsidP="00011A52">
            <w:pPr>
              <w:pStyle w:val="ListParagraph"/>
              <w:ind w:left="0"/>
              <w:rPr>
                <w:b/>
                <w:bCs/>
              </w:rPr>
            </w:pPr>
          </w:p>
        </w:tc>
        <w:tc>
          <w:tcPr>
            <w:tcW w:w="2586" w:type="dxa"/>
          </w:tcPr>
          <w:p w14:paraId="070D0024" w14:textId="77777777" w:rsidR="005519F6" w:rsidRPr="00DA62C2" w:rsidRDefault="005519F6" w:rsidP="00011A52">
            <w:pPr>
              <w:pStyle w:val="ListParagraph"/>
              <w:ind w:left="0"/>
              <w:rPr>
                <w:b/>
                <w:bCs/>
              </w:rPr>
            </w:pPr>
          </w:p>
        </w:tc>
      </w:tr>
      <w:tr w:rsidR="00C332A4" w:rsidRPr="00DA62C2" w14:paraId="52274706" w14:textId="77777777" w:rsidTr="00011A52">
        <w:tc>
          <w:tcPr>
            <w:tcW w:w="2329" w:type="dxa"/>
          </w:tcPr>
          <w:p w14:paraId="35931059" w14:textId="513DD283" w:rsidR="00C332A4" w:rsidRDefault="00DC0CB2" w:rsidP="00011A52">
            <w:pPr>
              <w:pStyle w:val="ListParagraph"/>
              <w:ind w:left="0"/>
            </w:pPr>
            <w:r>
              <w:t>2a</w:t>
            </w:r>
            <w:r w:rsidR="00C333B7">
              <w:t>). User Item</w:t>
            </w:r>
          </w:p>
        </w:tc>
        <w:tc>
          <w:tcPr>
            <w:tcW w:w="2189" w:type="dxa"/>
          </w:tcPr>
          <w:p w14:paraId="65E6FE39" w14:textId="5653A980" w:rsidR="00C332A4" w:rsidRDefault="00C332A4" w:rsidP="00011A52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/</w:t>
            </w:r>
          </w:p>
        </w:tc>
        <w:tc>
          <w:tcPr>
            <w:tcW w:w="2555" w:type="dxa"/>
          </w:tcPr>
          <w:p w14:paraId="69B3AD04" w14:textId="476C43A2" w:rsidR="00C332A4" w:rsidRDefault="00C332A4" w:rsidP="00011A52">
            <w:pPr>
              <w:pStyle w:val="ListParagraph"/>
              <w:ind w:left="0"/>
            </w:pPr>
            <w:r>
              <w:t>Users Items must all show up</w:t>
            </w:r>
            <w:r w:rsidR="00C333B7">
              <w:t xml:space="preserve">, With correct data, </w:t>
            </w:r>
          </w:p>
        </w:tc>
        <w:tc>
          <w:tcPr>
            <w:tcW w:w="1231" w:type="dxa"/>
          </w:tcPr>
          <w:p w14:paraId="2D016A44" w14:textId="77777777" w:rsidR="00C332A4" w:rsidRPr="00DA62C2" w:rsidRDefault="00C332A4" w:rsidP="00011A52">
            <w:pPr>
              <w:pStyle w:val="ListParagraph"/>
              <w:ind w:left="0"/>
              <w:rPr>
                <w:b/>
                <w:bCs/>
              </w:rPr>
            </w:pPr>
          </w:p>
        </w:tc>
        <w:tc>
          <w:tcPr>
            <w:tcW w:w="2586" w:type="dxa"/>
          </w:tcPr>
          <w:p w14:paraId="2A567730" w14:textId="77777777" w:rsidR="00C332A4" w:rsidRPr="00DA62C2" w:rsidRDefault="00C332A4" w:rsidP="00011A52">
            <w:pPr>
              <w:pStyle w:val="ListParagraph"/>
              <w:ind w:left="0"/>
              <w:rPr>
                <w:b/>
                <w:bCs/>
              </w:rPr>
            </w:pPr>
          </w:p>
        </w:tc>
      </w:tr>
      <w:tr w:rsidR="00C333B7" w:rsidRPr="00DA62C2" w14:paraId="5E1CB280" w14:textId="77777777" w:rsidTr="00011A52">
        <w:tc>
          <w:tcPr>
            <w:tcW w:w="2329" w:type="dxa"/>
          </w:tcPr>
          <w:p w14:paraId="0D725BC3" w14:textId="1549C505" w:rsidR="00C333B7" w:rsidRDefault="00DC0CB2" w:rsidP="00011A52">
            <w:pPr>
              <w:pStyle w:val="ListParagraph"/>
              <w:ind w:left="0"/>
            </w:pPr>
            <w:r>
              <w:t>2b</w:t>
            </w:r>
            <w:r w:rsidR="00C333B7">
              <w:t>). Item Sold</w:t>
            </w:r>
          </w:p>
        </w:tc>
        <w:tc>
          <w:tcPr>
            <w:tcW w:w="2189" w:type="dxa"/>
          </w:tcPr>
          <w:p w14:paraId="77370919" w14:textId="0AAAD971" w:rsidR="00C333B7" w:rsidRDefault="00C333B7" w:rsidP="00011A52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 xml:space="preserve">/ </w:t>
            </w:r>
          </w:p>
        </w:tc>
        <w:tc>
          <w:tcPr>
            <w:tcW w:w="2555" w:type="dxa"/>
          </w:tcPr>
          <w:p w14:paraId="15650C4E" w14:textId="31103D09" w:rsidR="00C333B7" w:rsidRDefault="00C333B7" w:rsidP="00011A52">
            <w:pPr>
              <w:pStyle w:val="ListParagraph"/>
              <w:ind w:left="0"/>
            </w:pPr>
            <w:r>
              <w:t xml:space="preserve">Must show Sold Button and change </w:t>
            </w:r>
            <w:r w:rsidR="00870772">
              <w:t xml:space="preserve">the </w:t>
            </w:r>
            <w:r>
              <w:t>item to Sold on button press, should also flash “Item sold!”</w:t>
            </w:r>
          </w:p>
        </w:tc>
        <w:tc>
          <w:tcPr>
            <w:tcW w:w="1231" w:type="dxa"/>
          </w:tcPr>
          <w:p w14:paraId="6095C880" w14:textId="77777777" w:rsidR="00C333B7" w:rsidRPr="00DA62C2" w:rsidRDefault="00C333B7" w:rsidP="00011A52">
            <w:pPr>
              <w:pStyle w:val="ListParagraph"/>
              <w:ind w:left="0"/>
              <w:rPr>
                <w:b/>
                <w:bCs/>
              </w:rPr>
            </w:pPr>
          </w:p>
        </w:tc>
        <w:tc>
          <w:tcPr>
            <w:tcW w:w="2586" w:type="dxa"/>
          </w:tcPr>
          <w:p w14:paraId="6D39D13B" w14:textId="77777777" w:rsidR="00C333B7" w:rsidRPr="00DA62C2" w:rsidRDefault="00C333B7" w:rsidP="00011A52">
            <w:pPr>
              <w:pStyle w:val="ListParagraph"/>
              <w:ind w:left="0"/>
              <w:rPr>
                <w:b/>
                <w:bCs/>
              </w:rPr>
            </w:pPr>
          </w:p>
        </w:tc>
      </w:tr>
    </w:tbl>
    <w:p w14:paraId="00DF7E5E" w14:textId="77777777" w:rsidR="008B734B" w:rsidRDefault="008B734B" w:rsidP="00FD0BF5">
      <w:pPr>
        <w:spacing w:after="80" w:line="240" w:lineRule="auto"/>
        <w:rPr>
          <w:rFonts w:ascii="Arial" w:hAnsi="Arial" w:cs="Arial"/>
        </w:rPr>
      </w:pPr>
    </w:p>
    <w:p w14:paraId="5C1DA0D8" w14:textId="5269C0B7" w:rsidR="00FD0BF5" w:rsidRDefault="00013915" w:rsidP="009C7216">
      <w:pPr>
        <w:pStyle w:val="Heading2"/>
      </w:pPr>
      <w:bookmarkStart w:id="36" w:name="_Toc89463537"/>
      <w:r>
        <w:t>External Test</w:t>
      </w:r>
      <w:bookmarkEnd w:id="36"/>
    </w:p>
    <w:p w14:paraId="3E1316E1" w14:textId="7F44F6D0" w:rsidR="00013915" w:rsidRDefault="00DD4F58" w:rsidP="00013915">
      <w:r>
        <w:t xml:space="preserve">These </w:t>
      </w:r>
      <w:r w:rsidR="00870772">
        <w:t>Tests</w:t>
      </w:r>
      <w:r>
        <w:t xml:space="preserve"> were done on my teammate </w:t>
      </w:r>
      <w:r w:rsidR="00EB3860" w:rsidRPr="009C7216">
        <w:rPr>
          <w:rStyle w:val="Heading3Char"/>
        </w:rPr>
        <w:t xml:space="preserve">Joseph Less </w:t>
      </w:r>
      <w:r w:rsidRPr="009C7216">
        <w:rPr>
          <w:rStyle w:val="Heading3Char"/>
        </w:rPr>
        <w:t>project</w:t>
      </w:r>
      <w:r w:rsidR="00EB3860">
        <w:t>:</w:t>
      </w:r>
    </w:p>
    <w:p w14:paraId="5CD3161F" w14:textId="77777777" w:rsidR="00EB3860" w:rsidRDefault="00EB3860" w:rsidP="00EB3860">
      <w:pPr>
        <w:rPr>
          <w:rFonts w:cstheme="minorHAnsi"/>
        </w:rPr>
      </w:pPr>
      <w:r>
        <w:rPr>
          <w:rFonts w:cstheme="minorHAnsi"/>
        </w:rPr>
        <w:t xml:space="preserve">Tests involving input fields will include 3 tests (NRE): </w:t>
      </w:r>
    </w:p>
    <w:p w14:paraId="29048AF7" w14:textId="77777777" w:rsidR="00EB3860" w:rsidRDefault="00EB3860" w:rsidP="00EB3860">
      <w:pPr>
        <w:pStyle w:val="ListParagraph"/>
        <w:numPr>
          <w:ilvl w:val="0"/>
          <w:numId w:val="13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Normal – normal ‘expected’ data</w:t>
      </w:r>
    </w:p>
    <w:p w14:paraId="2E53E831" w14:textId="77777777" w:rsidR="00EB3860" w:rsidRDefault="00EB3860" w:rsidP="00EB3860">
      <w:pPr>
        <w:pStyle w:val="ListParagraph"/>
        <w:numPr>
          <w:ilvl w:val="0"/>
          <w:numId w:val="13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Range – data on the edges of expected and erroneous data</w:t>
      </w:r>
    </w:p>
    <w:p w14:paraId="63FF7E0F" w14:textId="4D8D7F2C" w:rsidR="00EB3860" w:rsidRDefault="00EB3860" w:rsidP="00EB3860">
      <w:pPr>
        <w:pStyle w:val="ListParagraph"/>
        <w:numPr>
          <w:ilvl w:val="0"/>
          <w:numId w:val="13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Erroneous – wrong datatype, anything that shouldn’t be accepted</w:t>
      </w:r>
    </w:p>
    <w:p w14:paraId="48548E01" w14:textId="7AF03B55" w:rsidR="001E5E63" w:rsidRDefault="001E5E63" w:rsidP="001E5E63">
      <w:pPr>
        <w:spacing w:after="0" w:line="240" w:lineRule="auto"/>
        <w:rPr>
          <w:rFonts w:cstheme="minorHAnsi"/>
        </w:rPr>
      </w:pPr>
    </w:p>
    <w:p w14:paraId="6D2118E6" w14:textId="77777777" w:rsidR="001E5E63" w:rsidRPr="001E5E63" w:rsidRDefault="001E5E63" w:rsidP="001E5E63">
      <w:pPr>
        <w:spacing w:after="0" w:line="240" w:lineRule="auto"/>
        <w:rPr>
          <w:rFonts w:cstheme="minorHAnsi"/>
        </w:rPr>
      </w:pPr>
    </w:p>
    <w:p w14:paraId="5B93F29E" w14:textId="77777777" w:rsidR="00EB3860" w:rsidRDefault="00EB3860" w:rsidP="00EB3860">
      <w:pPr>
        <w:pStyle w:val="ListParagraph"/>
        <w:rPr>
          <w:rFonts w:cstheme="minorHAnsi"/>
        </w:rPr>
      </w:pPr>
    </w:p>
    <w:p w14:paraId="55CF8A30" w14:textId="77777777" w:rsidR="00EB3860" w:rsidRDefault="00EB3860" w:rsidP="00EB3860">
      <w:pPr>
        <w:pStyle w:val="ListParagraph"/>
        <w:numPr>
          <w:ilvl w:val="0"/>
          <w:numId w:val="14"/>
        </w:numPr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Register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72"/>
        <w:gridCol w:w="1316"/>
        <w:gridCol w:w="3522"/>
        <w:gridCol w:w="990"/>
        <w:gridCol w:w="3261"/>
      </w:tblGrid>
      <w:tr w:rsidR="00C348F2" w14:paraId="120C0488" w14:textId="77777777" w:rsidTr="00C348F2">
        <w:trPr>
          <w:trHeight w:val="622"/>
        </w:trPr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537C5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</w:rPr>
              <w:t>Test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693C5B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</w:rPr>
              <w:t>Expected result</w:t>
            </w:r>
          </w:p>
        </w:tc>
        <w:tc>
          <w:tcPr>
            <w:tcW w:w="3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D6D51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</w:rPr>
              <w:t xml:space="preserve">Test data: </w:t>
            </w:r>
            <w:r>
              <w:rPr>
                <w:rFonts w:cstheme="minorHAnsi"/>
                <w:noProof/>
                <w:color w:val="000000" w:themeColor="text1"/>
              </w:rPr>
              <w:t>N / R / 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77273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</w:rPr>
              <w:t>Pass/ fail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E7E31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</w:rPr>
              <w:t>Comments</w:t>
            </w:r>
          </w:p>
        </w:tc>
      </w:tr>
      <w:tr w:rsidR="00C348F2" w14:paraId="35A4E208" w14:textId="77777777" w:rsidTr="00C348F2">
        <w:trPr>
          <w:trHeight w:val="596"/>
        </w:trPr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68A01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1.1 – Register forms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935D5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Forms requesting user information</w:t>
            </w:r>
          </w:p>
        </w:tc>
        <w:tc>
          <w:tcPr>
            <w:tcW w:w="3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314C2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N/A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00AED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Pass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005A1" w14:textId="79343F24" w:rsidR="00EB3860" w:rsidRDefault="00CF754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 xml:space="preserve">Forms show up correctly </w:t>
            </w:r>
            <w:r w:rsidR="00EB3860">
              <w:rPr>
                <w:rFonts w:cstheme="minorHAnsi"/>
                <w:noProof/>
                <w:color w:val="000000" w:themeColor="text1"/>
              </w:rPr>
              <w:t xml:space="preserve">and </w:t>
            </w:r>
            <w:r w:rsidR="00870772">
              <w:rPr>
                <w:rFonts w:cstheme="minorHAnsi"/>
                <w:noProof/>
                <w:color w:val="000000" w:themeColor="text1"/>
              </w:rPr>
              <w:t>take</w:t>
            </w:r>
            <w:r w:rsidR="00047526">
              <w:rPr>
                <w:rFonts w:cstheme="minorHAnsi"/>
                <w:noProof/>
                <w:color w:val="000000" w:themeColor="text1"/>
              </w:rPr>
              <w:t xml:space="preserve"> input</w:t>
            </w:r>
          </w:p>
        </w:tc>
      </w:tr>
      <w:tr w:rsidR="00C348F2" w14:paraId="4540850E" w14:textId="77777777" w:rsidTr="00870772">
        <w:trPr>
          <w:trHeight w:val="596"/>
        </w:trPr>
        <w:tc>
          <w:tcPr>
            <w:tcW w:w="1046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C0B0C" w14:textId="2FAD0D0C" w:rsidR="00C348F2" w:rsidRDefault="00C348F2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 w:rsidRPr="0069323B">
              <w:rPr>
                <w:rFonts w:cstheme="minorHAnsi"/>
                <w:noProof/>
                <w:color w:val="000000" w:themeColor="text1"/>
              </w:rPr>
              <w:drawing>
                <wp:inline distT="0" distB="0" distL="0" distR="0" wp14:anchorId="5A351D6A" wp14:editId="3B70B84C">
                  <wp:extent cx="3224530" cy="2095667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777" cy="2107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48F2" w14:paraId="7C98FC23" w14:textId="77777777" w:rsidTr="00C348F2">
        <w:trPr>
          <w:trHeight w:val="402"/>
        </w:trPr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02001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1.2 – Email input validation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88AB2" w14:textId="4C4E472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 xml:space="preserve">Accepts valid email addresses, tells </w:t>
            </w:r>
            <w:r w:rsidR="00870772">
              <w:rPr>
                <w:rFonts w:cstheme="minorHAnsi"/>
                <w:noProof/>
                <w:color w:val="000000" w:themeColor="text1"/>
              </w:rPr>
              <w:t xml:space="preserve">the </w:t>
            </w:r>
            <w:r>
              <w:rPr>
                <w:rFonts w:cstheme="minorHAnsi"/>
                <w:noProof/>
                <w:color w:val="000000" w:themeColor="text1"/>
              </w:rPr>
              <w:t xml:space="preserve">user if </w:t>
            </w:r>
            <w:r w:rsidR="00870772">
              <w:rPr>
                <w:rFonts w:cstheme="minorHAnsi"/>
                <w:noProof/>
                <w:color w:val="000000" w:themeColor="text1"/>
              </w:rPr>
              <w:t xml:space="preserve">the </w:t>
            </w:r>
            <w:r>
              <w:rPr>
                <w:rFonts w:cstheme="minorHAnsi"/>
                <w:noProof/>
                <w:color w:val="000000" w:themeColor="text1"/>
              </w:rPr>
              <w:t>email is already in use</w:t>
            </w:r>
          </w:p>
        </w:tc>
        <w:tc>
          <w:tcPr>
            <w:tcW w:w="3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DC1AF" w14:textId="5E4D27AA" w:rsidR="00EB3860" w:rsidRDefault="00C37165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hyperlink r:id="rId29" w:history="1">
              <w:r w:rsidR="00EB3860">
                <w:rPr>
                  <w:rStyle w:val="Hyperlink"/>
                  <w:rFonts w:cstheme="minorHAnsi"/>
                  <w:noProof/>
                </w:rPr>
                <w:t>example@email.com</w:t>
              </w:r>
            </w:hyperlink>
            <w:r w:rsidR="00EB3860">
              <w:rPr>
                <w:rFonts w:cstheme="minorHAnsi"/>
                <w:noProof/>
                <w:color w:val="000000" w:themeColor="text1"/>
              </w:rPr>
              <w:t xml:space="preserve">, </w:t>
            </w:r>
            <w:hyperlink r:id="rId30" w:history="1">
              <w:r w:rsidR="00870772">
                <w:rPr>
                  <w:rStyle w:val="Hyperlink"/>
                  <w:rFonts w:cstheme="minorHAnsi"/>
                  <w:noProof/>
                </w:rPr>
                <w:t>UK</w:t>
              </w:r>
            </w:hyperlink>
            <w:r w:rsidR="00EB3860">
              <w:rPr>
                <w:rFonts w:cstheme="minorHAnsi"/>
                <w:noProof/>
                <w:color w:val="000000" w:themeColor="text1"/>
              </w:rPr>
              <w:t>, example3mail.com, ‘email address already registered’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C0329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Pass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1F24B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 xml:space="preserve">Only valid addresses were allowed,  And email already in use was not allowed </w:t>
            </w:r>
          </w:p>
        </w:tc>
      </w:tr>
      <w:tr w:rsidR="00624600" w14:paraId="4E814897" w14:textId="77777777" w:rsidTr="00870772">
        <w:trPr>
          <w:trHeight w:val="402"/>
        </w:trPr>
        <w:tc>
          <w:tcPr>
            <w:tcW w:w="1046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E5789" w14:textId="50A1A52C" w:rsidR="00624600" w:rsidRDefault="0062460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 w:rsidRPr="008673BB">
              <w:rPr>
                <w:noProof/>
              </w:rPr>
              <w:drawing>
                <wp:inline distT="0" distB="0" distL="0" distR="0" wp14:anchorId="63F58135" wp14:editId="02370AEB">
                  <wp:extent cx="3025140" cy="476250"/>
                  <wp:effectExtent l="0" t="0" r="381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572" cy="476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24600">
              <w:rPr>
                <w:rFonts w:cstheme="minorHAnsi"/>
                <w:noProof/>
                <w:color w:val="000000" w:themeColor="text1"/>
              </w:rPr>
              <w:drawing>
                <wp:inline distT="0" distB="0" distL="0" distR="0" wp14:anchorId="644A7BFF" wp14:editId="3356D8C7">
                  <wp:extent cx="3421380" cy="356235"/>
                  <wp:effectExtent l="0" t="0" r="7620" b="571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6704" cy="372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0B607D" w14:textId="189C349F" w:rsidR="00624600" w:rsidRDefault="0062460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</w:p>
        </w:tc>
      </w:tr>
      <w:tr w:rsidR="00C348F2" w14:paraId="61474D21" w14:textId="77777777" w:rsidTr="00C348F2">
        <w:trPr>
          <w:trHeight w:val="384"/>
        </w:trPr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DC334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1.3 – Phone input validation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6585C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Only accepts integers</w:t>
            </w:r>
          </w:p>
        </w:tc>
        <w:tc>
          <w:tcPr>
            <w:tcW w:w="3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8C3A5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02476123123, 4946825.341, ‘phonenumber’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68574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Pass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A9E4A" w14:textId="587407C1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Invalid input was not allowed</w:t>
            </w:r>
            <w:r w:rsidR="00C348F2">
              <w:rPr>
                <w:rFonts w:cstheme="minorHAnsi"/>
                <w:noProof/>
                <w:color w:val="000000" w:themeColor="text1"/>
              </w:rPr>
              <w:t>, couldn’t even type letters into the input box</w:t>
            </w:r>
          </w:p>
        </w:tc>
      </w:tr>
      <w:tr w:rsidR="00C9308B" w14:paraId="58918D58" w14:textId="77777777" w:rsidTr="00870772">
        <w:trPr>
          <w:trHeight w:val="384"/>
        </w:trPr>
        <w:tc>
          <w:tcPr>
            <w:tcW w:w="1046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1F784" w14:textId="0A7DF339" w:rsidR="00C9308B" w:rsidRDefault="00961DFB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 w:rsidRPr="00961DFB">
              <w:rPr>
                <w:rFonts w:cstheme="minorHAnsi"/>
                <w:noProof/>
                <w:color w:val="000000" w:themeColor="text1"/>
              </w:rPr>
              <w:drawing>
                <wp:inline distT="0" distB="0" distL="0" distR="0" wp14:anchorId="29377E3F" wp14:editId="50F31033">
                  <wp:extent cx="4305901" cy="581106"/>
                  <wp:effectExtent l="0" t="0" r="0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901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48F2" w14:paraId="12009C7D" w14:textId="77777777" w:rsidTr="00C348F2">
        <w:trPr>
          <w:trHeight w:val="384"/>
        </w:trPr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6D970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1.4 – Password validation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04720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Passwords under 5 characters are not accepted</w:t>
            </w:r>
          </w:p>
        </w:tc>
        <w:tc>
          <w:tcPr>
            <w:tcW w:w="3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55B42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‘password’, ‘pass’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ADB80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Pass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3A654" w14:textId="77777777" w:rsidR="00EB3860" w:rsidRDefault="00EB3860">
            <w:pPr>
              <w:pStyle w:val="ListParagraph"/>
              <w:spacing w:after="8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 xml:space="preserve">-~ - </w:t>
            </w:r>
          </w:p>
        </w:tc>
      </w:tr>
      <w:tr w:rsidR="00C348F2" w14:paraId="250939D3" w14:textId="77777777" w:rsidTr="00870772">
        <w:trPr>
          <w:trHeight w:val="384"/>
        </w:trPr>
        <w:tc>
          <w:tcPr>
            <w:tcW w:w="1046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33D74" w14:textId="691B90A8" w:rsidR="00C348F2" w:rsidRDefault="008F506D">
            <w:pPr>
              <w:pStyle w:val="ListParagraph"/>
              <w:spacing w:after="80"/>
              <w:rPr>
                <w:rFonts w:cstheme="minorHAnsi"/>
                <w:noProof/>
                <w:color w:val="000000" w:themeColor="text1"/>
              </w:rPr>
            </w:pPr>
            <w:r w:rsidRPr="008F506D">
              <w:rPr>
                <w:rFonts w:cstheme="minorHAnsi"/>
                <w:noProof/>
                <w:color w:val="000000" w:themeColor="text1"/>
              </w:rPr>
              <w:drawing>
                <wp:inline distT="0" distB="0" distL="0" distR="0" wp14:anchorId="6189609C" wp14:editId="6E4C29DE">
                  <wp:extent cx="2172003" cy="419158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003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48F2" w14:paraId="21334978" w14:textId="77777777" w:rsidTr="00C348F2">
        <w:trPr>
          <w:trHeight w:val="384"/>
        </w:trPr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03530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1.5 – Password confirmation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53ABF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Message saying both passwords must match</w:t>
            </w:r>
          </w:p>
        </w:tc>
        <w:tc>
          <w:tcPr>
            <w:tcW w:w="3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B6FBB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Matching fields, non-matching fields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A1134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Pass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2E18A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 xml:space="preserve">               -~ -</w:t>
            </w:r>
          </w:p>
        </w:tc>
      </w:tr>
      <w:tr w:rsidR="008F506D" w14:paraId="0F86419A" w14:textId="77777777" w:rsidTr="00870772">
        <w:trPr>
          <w:trHeight w:val="384"/>
        </w:trPr>
        <w:tc>
          <w:tcPr>
            <w:tcW w:w="1046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75C8D" w14:textId="6B3FDC7E" w:rsidR="008F506D" w:rsidRDefault="00CF14D2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 w:rsidRPr="00CF14D2">
              <w:rPr>
                <w:rFonts w:cstheme="minorHAnsi"/>
                <w:noProof/>
                <w:color w:val="000000" w:themeColor="text1"/>
              </w:rPr>
              <w:drawing>
                <wp:inline distT="0" distB="0" distL="0" distR="0" wp14:anchorId="0BFAC91C" wp14:editId="2F01EA0D">
                  <wp:extent cx="2191056" cy="390580"/>
                  <wp:effectExtent l="0" t="0" r="0" b="952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056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48F2" w14:paraId="2C191DD5" w14:textId="77777777" w:rsidTr="00C348F2">
        <w:trPr>
          <w:trHeight w:val="384"/>
        </w:trPr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64E5F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1.6 – Submit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95AD1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Tells user the account has been made and redirects to the home page</w:t>
            </w:r>
          </w:p>
        </w:tc>
        <w:tc>
          <w:tcPr>
            <w:tcW w:w="3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DE8A1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N/A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2471F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Pass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F59E9" w14:textId="77777777" w:rsidR="00EB3860" w:rsidRDefault="00EB3860">
            <w:pPr>
              <w:pStyle w:val="ListParagraph"/>
              <w:spacing w:after="8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-~ -</w:t>
            </w:r>
          </w:p>
        </w:tc>
      </w:tr>
      <w:tr w:rsidR="005C2C8D" w14:paraId="084038CD" w14:textId="77777777" w:rsidTr="00870772">
        <w:trPr>
          <w:trHeight w:val="384"/>
        </w:trPr>
        <w:tc>
          <w:tcPr>
            <w:tcW w:w="1046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ED724" w14:textId="5E20279E" w:rsidR="005C2C8D" w:rsidRDefault="005C2C8D">
            <w:pPr>
              <w:pStyle w:val="ListParagraph"/>
              <w:spacing w:after="80"/>
              <w:rPr>
                <w:rFonts w:cstheme="minorHAnsi"/>
                <w:noProof/>
                <w:color w:val="000000" w:themeColor="text1"/>
              </w:rPr>
            </w:pPr>
            <w:r w:rsidRPr="005C2C8D">
              <w:rPr>
                <w:rFonts w:cstheme="minorHAnsi"/>
                <w:noProof/>
                <w:color w:val="000000" w:themeColor="text1"/>
              </w:rPr>
              <w:drawing>
                <wp:inline distT="0" distB="0" distL="0" distR="0" wp14:anchorId="0B159EC2" wp14:editId="57783ADD">
                  <wp:extent cx="1124107" cy="381053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107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F3F23" w:rsidRPr="009F3F23">
              <w:rPr>
                <w:rFonts w:cstheme="minorHAnsi"/>
                <w:noProof/>
                <w:color w:val="000000" w:themeColor="text1"/>
              </w:rPr>
              <w:drawing>
                <wp:inline distT="0" distB="0" distL="0" distR="0" wp14:anchorId="129CB889" wp14:editId="216014F9">
                  <wp:extent cx="2276793" cy="381053"/>
                  <wp:effectExtent l="0" t="0" r="952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793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9A3437" w14:textId="77777777" w:rsidR="00EB3860" w:rsidRDefault="00EB3860" w:rsidP="00EB3860">
      <w:pPr>
        <w:rPr>
          <w:rFonts w:cstheme="minorHAnsi"/>
        </w:rPr>
      </w:pPr>
    </w:p>
    <w:p w14:paraId="68D218E4" w14:textId="77777777" w:rsidR="00EB3860" w:rsidRDefault="00EB3860" w:rsidP="00EB3860">
      <w:pPr>
        <w:pStyle w:val="ListParagraph"/>
        <w:numPr>
          <w:ilvl w:val="0"/>
          <w:numId w:val="14"/>
        </w:numPr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Login</w:t>
      </w:r>
    </w:p>
    <w:tbl>
      <w:tblPr>
        <w:tblStyle w:val="TableGrid"/>
        <w:tblW w:w="9072" w:type="dxa"/>
        <w:tblInd w:w="-5" w:type="dxa"/>
        <w:tblLook w:val="04A0" w:firstRow="1" w:lastRow="0" w:firstColumn="1" w:lastColumn="0" w:noHBand="0" w:noVBand="1"/>
      </w:tblPr>
      <w:tblGrid>
        <w:gridCol w:w="1258"/>
        <w:gridCol w:w="4322"/>
        <w:gridCol w:w="712"/>
        <w:gridCol w:w="2780"/>
      </w:tblGrid>
      <w:tr w:rsidR="00EB3860" w14:paraId="5269B61E" w14:textId="77777777" w:rsidTr="00742EB6">
        <w:trPr>
          <w:trHeight w:val="622"/>
        </w:trPr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1C6C8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</w:rPr>
              <w:t>Test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3CC55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</w:rPr>
              <w:t>Expected result</w:t>
            </w:r>
          </w:p>
        </w:tc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2C560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</w:rPr>
              <w:t>Pass/ fail</w:t>
            </w:r>
          </w:p>
        </w:tc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ACE50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</w:rPr>
              <w:t>Comments</w:t>
            </w:r>
          </w:p>
        </w:tc>
      </w:tr>
      <w:tr w:rsidR="00EB3860" w14:paraId="394ED081" w14:textId="77777777" w:rsidTr="00742EB6">
        <w:trPr>
          <w:trHeight w:val="596"/>
        </w:trPr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C7BAF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2.1 – Login forms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1B9CD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Forms requesting email and password</w:t>
            </w:r>
          </w:p>
        </w:tc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19D0D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Pass</w:t>
            </w:r>
          </w:p>
        </w:tc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2E2AC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Email and password forms requested correctly</w:t>
            </w:r>
          </w:p>
        </w:tc>
      </w:tr>
      <w:tr w:rsidR="00742EB6" w14:paraId="40E47112" w14:textId="77777777" w:rsidTr="00870772">
        <w:trPr>
          <w:trHeight w:val="596"/>
        </w:trPr>
        <w:tc>
          <w:tcPr>
            <w:tcW w:w="907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A9AE0" w14:textId="4FBF81F8" w:rsidR="00742EB6" w:rsidRDefault="00742EB6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drawing>
                <wp:inline distT="0" distB="0" distL="0" distR="0" wp14:anchorId="3B8B5E82" wp14:editId="21C2F862">
                  <wp:extent cx="2610485" cy="1933575"/>
                  <wp:effectExtent l="0" t="0" r="0" b="952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0485" cy="1933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860" w14:paraId="29BAC427" w14:textId="77777777" w:rsidTr="00742EB6">
        <w:trPr>
          <w:trHeight w:val="402"/>
        </w:trPr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1AD8C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2.2 – Login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B8EAE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Given an existing account, logs user in when submit is clicked and redirects to home page, when no account exists, tells user</w:t>
            </w:r>
          </w:p>
        </w:tc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D733E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Pass</w:t>
            </w:r>
          </w:p>
        </w:tc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AD6AE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Querys correct data from table and redirects to home page, when an invalid user is entered correct message is flashed</w:t>
            </w:r>
          </w:p>
        </w:tc>
      </w:tr>
      <w:tr w:rsidR="00976D85" w14:paraId="1E0E0D5A" w14:textId="77777777" w:rsidTr="00870772">
        <w:trPr>
          <w:trHeight w:val="402"/>
        </w:trPr>
        <w:tc>
          <w:tcPr>
            <w:tcW w:w="907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6934F" w14:textId="02ECA686" w:rsidR="00976D85" w:rsidRDefault="00976D85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 w:rsidRPr="00976D85">
              <w:rPr>
                <w:rFonts w:cstheme="minorHAnsi"/>
                <w:noProof/>
                <w:color w:val="000000" w:themeColor="text1"/>
              </w:rPr>
              <w:drawing>
                <wp:inline distT="0" distB="0" distL="0" distR="0" wp14:anchorId="4BBD0E96" wp14:editId="2EE57B45">
                  <wp:extent cx="1686160" cy="466790"/>
                  <wp:effectExtent l="0" t="0" r="9525" b="952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160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03D837" w14:textId="77777777" w:rsidR="00EB3860" w:rsidRDefault="00EB3860" w:rsidP="00EB3860">
      <w:pPr>
        <w:rPr>
          <w:rFonts w:cstheme="minorHAnsi"/>
        </w:rPr>
      </w:pPr>
    </w:p>
    <w:p w14:paraId="178AC432" w14:textId="77777777" w:rsidR="00EB3860" w:rsidRDefault="00EB3860" w:rsidP="00EB3860">
      <w:pPr>
        <w:rPr>
          <w:rFonts w:cstheme="minorHAnsi"/>
          <w:b/>
          <w:bCs/>
          <w:noProof/>
          <w:color w:val="000000" w:themeColor="text1"/>
        </w:rPr>
      </w:pPr>
      <w:r>
        <w:rPr>
          <w:rFonts w:cstheme="minorHAnsi"/>
          <w:b/>
          <w:bCs/>
          <w:noProof/>
          <w:color w:val="000000" w:themeColor="text1"/>
        </w:rPr>
        <w:br w:type="page"/>
      </w:r>
    </w:p>
    <w:p w14:paraId="419582B6" w14:textId="77777777" w:rsidR="00EB3860" w:rsidRDefault="00EB3860" w:rsidP="00EB3860">
      <w:pPr>
        <w:pStyle w:val="ListParagraph"/>
        <w:numPr>
          <w:ilvl w:val="0"/>
          <w:numId w:val="14"/>
        </w:numPr>
        <w:spacing w:after="80" w:line="240" w:lineRule="auto"/>
        <w:rPr>
          <w:rFonts w:cstheme="minorHAnsi"/>
          <w:b/>
          <w:bCs/>
          <w:noProof/>
          <w:color w:val="000000" w:themeColor="text1"/>
        </w:rPr>
      </w:pPr>
      <w:r>
        <w:rPr>
          <w:rFonts w:cstheme="minorHAnsi"/>
          <w:b/>
          <w:bCs/>
          <w:noProof/>
          <w:color w:val="000000" w:themeColor="text1"/>
        </w:rPr>
        <w:t>Sell item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43"/>
        <w:gridCol w:w="2426"/>
        <w:gridCol w:w="1630"/>
        <w:gridCol w:w="747"/>
        <w:gridCol w:w="2675"/>
      </w:tblGrid>
      <w:tr w:rsidR="00FD02E9" w14:paraId="7FA67130" w14:textId="77777777" w:rsidTr="00EB3860">
        <w:trPr>
          <w:trHeight w:val="622"/>
        </w:trPr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46413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</w:rPr>
              <w:t>Test</w:t>
            </w:r>
          </w:p>
        </w:tc>
        <w:tc>
          <w:tcPr>
            <w:tcW w:w="2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FEC37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</w:rPr>
              <w:t>Expected result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5E67A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</w:rPr>
              <w:t xml:space="preserve">Test data </w:t>
            </w:r>
            <w:r>
              <w:rPr>
                <w:rFonts w:cstheme="minorHAnsi"/>
                <w:noProof/>
                <w:color w:val="000000" w:themeColor="text1"/>
              </w:rPr>
              <w:t>Normal/range/ erroneous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7B0C2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</w:rPr>
              <w:t>Pass/ fail</w:t>
            </w:r>
          </w:p>
        </w:tc>
        <w:tc>
          <w:tcPr>
            <w:tcW w:w="2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4E588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</w:rPr>
              <w:t>Comments</w:t>
            </w:r>
          </w:p>
        </w:tc>
      </w:tr>
      <w:tr w:rsidR="00FD02E9" w14:paraId="071B5499" w14:textId="77777777" w:rsidTr="00EB3860">
        <w:trPr>
          <w:trHeight w:val="596"/>
        </w:trPr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13606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3.1 – Sell item forms</w:t>
            </w:r>
          </w:p>
        </w:tc>
        <w:tc>
          <w:tcPr>
            <w:tcW w:w="2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25A1F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Forms requesting item information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83E36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N/A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78D7D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Pass</w:t>
            </w:r>
          </w:p>
        </w:tc>
        <w:tc>
          <w:tcPr>
            <w:tcW w:w="2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BAF27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-~ -</w:t>
            </w:r>
          </w:p>
        </w:tc>
      </w:tr>
      <w:tr w:rsidR="00C41BBC" w14:paraId="50245AC0" w14:textId="77777777" w:rsidTr="00870772">
        <w:trPr>
          <w:trHeight w:val="596"/>
        </w:trPr>
        <w:tc>
          <w:tcPr>
            <w:tcW w:w="902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95450" w14:textId="3AED1925" w:rsidR="00C41BBC" w:rsidRDefault="00ED71E3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 w:rsidRPr="00ED71E3">
              <w:rPr>
                <w:rFonts w:cstheme="minorHAnsi"/>
                <w:noProof/>
                <w:color w:val="000000" w:themeColor="text1"/>
              </w:rPr>
              <w:drawing>
                <wp:inline distT="0" distB="0" distL="0" distR="0" wp14:anchorId="34EA6D9E" wp14:editId="4CF348A1">
                  <wp:extent cx="2682240" cy="1840865"/>
                  <wp:effectExtent l="0" t="0" r="3810" b="698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726" cy="1846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02E9" w14:paraId="40DAC87A" w14:textId="77777777" w:rsidTr="00EB3860">
        <w:trPr>
          <w:trHeight w:val="402"/>
        </w:trPr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91493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3.2 – Price input validation</w:t>
            </w:r>
          </w:p>
        </w:tc>
        <w:tc>
          <w:tcPr>
            <w:tcW w:w="2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71E93" w14:textId="08AAEC5C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Accepts positive numbers to 2 decimal places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CB8B4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20, 20.51, ‘Five’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6C049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Pass</w:t>
            </w:r>
          </w:p>
        </w:tc>
        <w:tc>
          <w:tcPr>
            <w:tcW w:w="2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B83C4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-~ -</w:t>
            </w:r>
          </w:p>
        </w:tc>
      </w:tr>
      <w:tr w:rsidR="00ED71E3" w14:paraId="2510801B" w14:textId="77777777" w:rsidTr="00870772">
        <w:trPr>
          <w:trHeight w:val="402"/>
        </w:trPr>
        <w:tc>
          <w:tcPr>
            <w:tcW w:w="902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6023B" w14:textId="6D952288" w:rsidR="00ED71E3" w:rsidRDefault="00952469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 w:rsidRPr="00952469">
              <w:rPr>
                <w:rFonts w:cstheme="minorHAnsi"/>
                <w:noProof/>
                <w:color w:val="000000" w:themeColor="text1"/>
              </w:rPr>
              <w:drawing>
                <wp:inline distT="0" distB="0" distL="0" distR="0" wp14:anchorId="0D5ABD43" wp14:editId="6D1B5E92">
                  <wp:extent cx="4191585" cy="466790"/>
                  <wp:effectExtent l="0" t="0" r="0" b="952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585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02E9" w14:paraId="14C179B9" w14:textId="77777777" w:rsidTr="00EB3860">
        <w:trPr>
          <w:trHeight w:val="384"/>
        </w:trPr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9B4BB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3.3 – File input validation</w:t>
            </w:r>
          </w:p>
        </w:tc>
        <w:tc>
          <w:tcPr>
            <w:tcW w:w="2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73D8E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Only accepts jpg files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13F56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Jpg file, non-jpg file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79C6A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Pass</w:t>
            </w:r>
          </w:p>
        </w:tc>
        <w:tc>
          <w:tcPr>
            <w:tcW w:w="2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83DA3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-~ -</w:t>
            </w:r>
          </w:p>
        </w:tc>
      </w:tr>
      <w:tr w:rsidR="00470357" w14:paraId="6DD771CF" w14:textId="77777777" w:rsidTr="00870772">
        <w:trPr>
          <w:trHeight w:val="384"/>
        </w:trPr>
        <w:tc>
          <w:tcPr>
            <w:tcW w:w="902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6DDCB" w14:textId="0B33E490" w:rsidR="00470357" w:rsidRDefault="0091362B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drawing>
                <wp:inline distT="0" distB="0" distL="0" distR="0" wp14:anchorId="25D4792E" wp14:editId="75EC743B">
                  <wp:extent cx="1162050" cy="428625"/>
                  <wp:effectExtent l="0" t="0" r="0" b="952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4286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02E9" w14:paraId="427D2D8A" w14:textId="77777777" w:rsidTr="00EB3860">
        <w:trPr>
          <w:trHeight w:val="384"/>
        </w:trPr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76A13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3.4 – Submit button</w:t>
            </w:r>
          </w:p>
        </w:tc>
        <w:tc>
          <w:tcPr>
            <w:tcW w:w="2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D39C2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Adds item to the database, redirects to the home page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DC609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N/A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2F2BB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Pass</w:t>
            </w:r>
          </w:p>
        </w:tc>
        <w:tc>
          <w:tcPr>
            <w:tcW w:w="2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6B0E5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-~ -</w:t>
            </w:r>
          </w:p>
        </w:tc>
      </w:tr>
      <w:tr w:rsidR="00FD02E9" w14:paraId="0FE79E33" w14:textId="77777777" w:rsidTr="00870772">
        <w:trPr>
          <w:trHeight w:val="384"/>
        </w:trPr>
        <w:tc>
          <w:tcPr>
            <w:tcW w:w="902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DF047" w14:textId="1D928655" w:rsidR="00FD02E9" w:rsidRDefault="00FD02E9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 w:rsidRPr="00FD02E9">
              <w:rPr>
                <w:rFonts w:cstheme="minorHAnsi"/>
                <w:noProof/>
                <w:color w:val="000000" w:themeColor="text1"/>
              </w:rPr>
              <w:drawing>
                <wp:inline distT="0" distB="0" distL="0" distR="0" wp14:anchorId="193838F5" wp14:editId="26102BD1">
                  <wp:extent cx="5297195" cy="102745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44315" cy="152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48D3A2" w14:textId="77777777" w:rsidR="00EB3860" w:rsidRDefault="00EB3860" w:rsidP="00EB3860">
      <w:pPr>
        <w:spacing w:after="80"/>
        <w:rPr>
          <w:rFonts w:cstheme="minorHAnsi"/>
          <w:b/>
          <w:bCs/>
          <w:noProof/>
          <w:color w:val="000000" w:themeColor="text1"/>
        </w:rPr>
      </w:pPr>
    </w:p>
    <w:p w14:paraId="1FEBD927" w14:textId="77777777" w:rsidR="00EB3860" w:rsidRDefault="00EB3860" w:rsidP="00EB3860">
      <w:pPr>
        <w:pStyle w:val="ListParagraph"/>
        <w:numPr>
          <w:ilvl w:val="0"/>
          <w:numId w:val="14"/>
        </w:numPr>
        <w:spacing w:after="80" w:line="240" w:lineRule="auto"/>
        <w:rPr>
          <w:rFonts w:cstheme="minorHAnsi"/>
          <w:b/>
          <w:bCs/>
          <w:noProof/>
          <w:color w:val="000000" w:themeColor="text1"/>
        </w:rPr>
      </w:pPr>
      <w:r>
        <w:rPr>
          <w:rFonts w:cstheme="minorHAnsi"/>
          <w:b/>
          <w:bCs/>
          <w:noProof/>
          <w:color w:val="000000" w:themeColor="text1"/>
        </w:rPr>
        <w:t>My items</w:t>
      </w:r>
    </w:p>
    <w:tbl>
      <w:tblPr>
        <w:tblStyle w:val="TableGrid"/>
        <w:tblW w:w="9072" w:type="dxa"/>
        <w:tblInd w:w="-5" w:type="dxa"/>
        <w:tblLook w:val="04A0" w:firstRow="1" w:lastRow="0" w:firstColumn="1" w:lastColumn="0" w:noHBand="0" w:noVBand="1"/>
      </w:tblPr>
      <w:tblGrid>
        <w:gridCol w:w="1423"/>
        <w:gridCol w:w="3253"/>
        <w:gridCol w:w="712"/>
        <w:gridCol w:w="3684"/>
      </w:tblGrid>
      <w:tr w:rsidR="00EB3860" w14:paraId="21AAB512" w14:textId="77777777" w:rsidTr="00EB3860">
        <w:trPr>
          <w:trHeight w:val="622"/>
        </w:trPr>
        <w:tc>
          <w:tcPr>
            <w:tcW w:w="1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664D7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</w:rPr>
              <w:t>Test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7645F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</w:rPr>
              <w:t>Expected result</w:t>
            </w:r>
          </w:p>
        </w:tc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2694E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</w:rPr>
              <w:t>Pass/ fail</w:t>
            </w:r>
          </w:p>
        </w:tc>
        <w:tc>
          <w:tcPr>
            <w:tcW w:w="3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2E922D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</w:rPr>
              <w:t>Comments</w:t>
            </w:r>
          </w:p>
        </w:tc>
      </w:tr>
      <w:tr w:rsidR="00EB3860" w14:paraId="0F5A0F3D" w14:textId="77777777" w:rsidTr="00EB3860">
        <w:trPr>
          <w:trHeight w:val="596"/>
        </w:trPr>
        <w:tc>
          <w:tcPr>
            <w:tcW w:w="1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13C98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4.1 – My items page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E70E1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Once items are added, my items page displays all user items with a photo, name, price, date added.</w:t>
            </w:r>
          </w:p>
        </w:tc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D4386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Pass</w:t>
            </w:r>
          </w:p>
        </w:tc>
        <w:tc>
          <w:tcPr>
            <w:tcW w:w="3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45914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-~ -</w:t>
            </w:r>
          </w:p>
        </w:tc>
      </w:tr>
      <w:tr w:rsidR="00992245" w14:paraId="4BE7B1FE" w14:textId="77777777" w:rsidTr="00870772">
        <w:trPr>
          <w:trHeight w:val="596"/>
        </w:trPr>
        <w:tc>
          <w:tcPr>
            <w:tcW w:w="907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F2DAA" w14:textId="0ACD954C" w:rsidR="00992245" w:rsidRDefault="00EE638E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 w:rsidRPr="00EE638E">
              <w:rPr>
                <w:rFonts w:cstheme="minorHAnsi"/>
                <w:noProof/>
                <w:color w:val="000000" w:themeColor="text1"/>
              </w:rPr>
              <w:drawing>
                <wp:inline distT="0" distB="0" distL="0" distR="0" wp14:anchorId="0BE53F22" wp14:editId="0AEA6EE6">
                  <wp:extent cx="1958340" cy="1785908"/>
                  <wp:effectExtent l="0" t="0" r="3810" b="508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6301" cy="1793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860" w14:paraId="7A7ACA8B" w14:textId="77777777" w:rsidTr="00EB3860">
        <w:trPr>
          <w:trHeight w:val="402"/>
        </w:trPr>
        <w:tc>
          <w:tcPr>
            <w:tcW w:w="1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748C4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4.2 – Data displayed is accurate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F441E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data matches the item</w:t>
            </w:r>
          </w:p>
        </w:tc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52697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Pass</w:t>
            </w:r>
          </w:p>
        </w:tc>
        <w:tc>
          <w:tcPr>
            <w:tcW w:w="3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633B8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-~ -</w:t>
            </w:r>
          </w:p>
        </w:tc>
      </w:tr>
      <w:tr w:rsidR="00EB3860" w14:paraId="5C14E695" w14:textId="77777777" w:rsidTr="00EB3860">
        <w:trPr>
          <w:trHeight w:val="384"/>
        </w:trPr>
        <w:tc>
          <w:tcPr>
            <w:tcW w:w="1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9393F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4.3 – Actions button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5FE62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When clicked, pops up a series of actions</w:t>
            </w:r>
          </w:p>
        </w:tc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C9692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Pass</w:t>
            </w:r>
          </w:p>
        </w:tc>
        <w:tc>
          <w:tcPr>
            <w:tcW w:w="3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935E3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-~ -</w:t>
            </w:r>
          </w:p>
        </w:tc>
      </w:tr>
      <w:tr w:rsidR="0040067C" w14:paraId="53E75B26" w14:textId="77777777" w:rsidTr="00870772">
        <w:trPr>
          <w:trHeight w:val="384"/>
        </w:trPr>
        <w:tc>
          <w:tcPr>
            <w:tcW w:w="907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079A5" w14:textId="3A89B6CD" w:rsidR="0040067C" w:rsidRDefault="0040067C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 w:rsidRPr="0040067C">
              <w:rPr>
                <w:rFonts w:cstheme="minorHAnsi"/>
                <w:noProof/>
                <w:color w:val="000000" w:themeColor="text1"/>
              </w:rPr>
              <w:drawing>
                <wp:inline distT="0" distB="0" distL="0" distR="0" wp14:anchorId="5036976F" wp14:editId="595C69AB">
                  <wp:extent cx="1619476" cy="1133633"/>
                  <wp:effectExtent l="0" t="0" r="0" b="952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476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DEC6E9" w14:textId="77777777" w:rsidR="00EB3860" w:rsidRDefault="00EB3860" w:rsidP="00EB3860">
      <w:pPr>
        <w:spacing w:after="80"/>
        <w:ind w:left="360"/>
        <w:rPr>
          <w:rFonts w:cstheme="minorHAnsi"/>
          <w:noProof/>
          <w:color w:val="000000" w:themeColor="text1"/>
        </w:rPr>
      </w:pPr>
    </w:p>
    <w:p w14:paraId="058197E3" w14:textId="77777777" w:rsidR="00EB3860" w:rsidRDefault="00EB3860" w:rsidP="00EB3860">
      <w:pPr>
        <w:pStyle w:val="ListParagraph"/>
        <w:numPr>
          <w:ilvl w:val="0"/>
          <w:numId w:val="14"/>
        </w:numPr>
        <w:spacing w:after="80" w:line="240" w:lineRule="auto"/>
        <w:rPr>
          <w:rFonts w:cstheme="minorHAnsi"/>
          <w:b/>
          <w:bCs/>
          <w:noProof/>
          <w:color w:val="000000" w:themeColor="text1"/>
        </w:rPr>
      </w:pPr>
      <w:r>
        <w:rPr>
          <w:rFonts w:cstheme="minorHAnsi"/>
          <w:b/>
          <w:bCs/>
          <w:noProof/>
          <w:color w:val="000000" w:themeColor="text1"/>
        </w:rPr>
        <w:t>Home page</w:t>
      </w:r>
    </w:p>
    <w:tbl>
      <w:tblPr>
        <w:tblStyle w:val="TableGrid"/>
        <w:tblW w:w="9072" w:type="dxa"/>
        <w:tblInd w:w="-5" w:type="dxa"/>
        <w:tblLook w:val="04A0" w:firstRow="1" w:lastRow="0" w:firstColumn="1" w:lastColumn="0" w:noHBand="0" w:noVBand="1"/>
      </w:tblPr>
      <w:tblGrid>
        <w:gridCol w:w="1560"/>
        <w:gridCol w:w="3111"/>
        <w:gridCol w:w="716"/>
        <w:gridCol w:w="3685"/>
      </w:tblGrid>
      <w:tr w:rsidR="00EB3860" w14:paraId="1BFA7A04" w14:textId="77777777" w:rsidTr="00EB3860">
        <w:trPr>
          <w:trHeight w:val="622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C9EA1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</w:rPr>
              <w:t>Test</w:t>
            </w:r>
          </w:p>
        </w:tc>
        <w:tc>
          <w:tcPr>
            <w:tcW w:w="3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E650D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</w:rPr>
              <w:t>Expected result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7600B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</w:rPr>
              <w:t>Pass/ fail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C41F0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</w:rPr>
              <w:t>Comments</w:t>
            </w:r>
          </w:p>
        </w:tc>
      </w:tr>
      <w:tr w:rsidR="00EB3860" w14:paraId="6AF33067" w14:textId="77777777" w:rsidTr="00EB3860">
        <w:trPr>
          <w:trHeight w:val="596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7BF85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5.1 – Home page</w:t>
            </w:r>
          </w:p>
        </w:tc>
        <w:tc>
          <w:tcPr>
            <w:tcW w:w="3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B49E0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Displays all items with a photo, name, price, date added and username of seller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DFA42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Pass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66E53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-~ -</w:t>
            </w:r>
          </w:p>
        </w:tc>
      </w:tr>
      <w:tr w:rsidR="00145CC6" w14:paraId="6E35C073" w14:textId="77777777" w:rsidTr="00870772">
        <w:trPr>
          <w:trHeight w:val="596"/>
        </w:trPr>
        <w:tc>
          <w:tcPr>
            <w:tcW w:w="907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28A06" w14:textId="54D393FE" w:rsidR="00145CC6" w:rsidRDefault="00145CC6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 w:rsidRPr="00145CC6">
              <w:rPr>
                <w:rFonts w:cstheme="minorHAnsi"/>
                <w:noProof/>
                <w:color w:val="000000" w:themeColor="text1"/>
              </w:rPr>
              <w:drawing>
                <wp:inline distT="0" distB="0" distL="0" distR="0" wp14:anchorId="53E16112" wp14:editId="2EE28934">
                  <wp:extent cx="2171700" cy="2248266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840" cy="2257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860" w14:paraId="33B30D7B" w14:textId="77777777" w:rsidTr="00EB3860">
        <w:trPr>
          <w:trHeight w:val="402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4DFD9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5.2 – Data displayed is accurate</w:t>
            </w:r>
          </w:p>
        </w:tc>
        <w:tc>
          <w:tcPr>
            <w:tcW w:w="3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C4833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Data matches the item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A8120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Pass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89619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-~ -</w:t>
            </w:r>
          </w:p>
        </w:tc>
      </w:tr>
      <w:tr w:rsidR="00EB3860" w14:paraId="0B56F92C" w14:textId="77777777" w:rsidTr="00EB3860">
        <w:trPr>
          <w:trHeight w:val="384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8FDB3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5.3 – Multiple users items</w:t>
            </w:r>
          </w:p>
        </w:tc>
        <w:tc>
          <w:tcPr>
            <w:tcW w:w="3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9A9F3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Items shown are from all users on the site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994BD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Pass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BD8C0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-~ -</w:t>
            </w:r>
          </w:p>
        </w:tc>
      </w:tr>
      <w:tr w:rsidR="00EB3860" w14:paraId="5FC393C8" w14:textId="77777777" w:rsidTr="00EB3860">
        <w:trPr>
          <w:trHeight w:val="384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1C209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5.4 - Logout</w:t>
            </w:r>
          </w:p>
        </w:tc>
        <w:tc>
          <w:tcPr>
            <w:tcW w:w="3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D9DD3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Users can access home page without logging in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C7739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Pass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6C22A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-~ -</w:t>
            </w:r>
          </w:p>
        </w:tc>
      </w:tr>
    </w:tbl>
    <w:p w14:paraId="6D094748" w14:textId="77777777" w:rsidR="00EB3860" w:rsidRDefault="00EB3860" w:rsidP="00EB3860">
      <w:pPr>
        <w:spacing w:after="80"/>
        <w:ind w:left="360"/>
        <w:rPr>
          <w:rFonts w:cstheme="minorHAnsi"/>
          <w:noProof/>
          <w:color w:val="000000" w:themeColor="text1"/>
        </w:rPr>
      </w:pPr>
    </w:p>
    <w:p w14:paraId="18007704" w14:textId="77777777" w:rsidR="00EB3860" w:rsidRDefault="00EB3860" w:rsidP="00EB3860">
      <w:pPr>
        <w:rPr>
          <w:rFonts w:cstheme="minorHAnsi"/>
          <w:b/>
          <w:bCs/>
          <w:noProof/>
          <w:color w:val="000000" w:themeColor="text1"/>
        </w:rPr>
      </w:pPr>
      <w:r>
        <w:rPr>
          <w:rFonts w:cstheme="minorHAnsi"/>
          <w:b/>
          <w:bCs/>
          <w:noProof/>
          <w:color w:val="000000" w:themeColor="text1"/>
        </w:rPr>
        <w:br w:type="page"/>
      </w:r>
    </w:p>
    <w:p w14:paraId="64E2909E" w14:textId="77777777" w:rsidR="00EB3860" w:rsidRDefault="00EB3860" w:rsidP="00EB3860">
      <w:pPr>
        <w:pStyle w:val="ListParagraph"/>
        <w:numPr>
          <w:ilvl w:val="0"/>
          <w:numId w:val="14"/>
        </w:numPr>
        <w:spacing w:after="80" w:line="240" w:lineRule="auto"/>
        <w:rPr>
          <w:rFonts w:cstheme="minorHAnsi"/>
          <w:b/>
          <w:bCs/>
          <w:noProof/>
          <w:color w:val="000000" w:themeColor="text1"/>
        </w:rPr>
      </w:pPr>
      <w:r>
        <w:rPr>
          <w:rFonts w:cstheme="minorHAnsi"/>
          <w:b/>
          <w:bCs/>
          <w:noProof/>
          <w:color w:val="000000" w:themeColor="text1"/>
        </w:rPr>
        <w:t>More information</w:t>
      </w:r>
    </w:p>
    <w:tbl>
      <w:tblPr>
        <w:tblStyle w:val="TableGrid"/>
        <w:tblW w:w="9072" w:type="dxa"/>
        <w:tblInd w:w="-5" w:type="dxa"/>
        <w:tblLook w:val="04A0" w:firstRow="1" w:lastRow="0" w:firstColumn="1" w:lastColumn="0" w:noHBand="0" w:noVBand="1"/>
      </w:tblPr>
      <w:tblGrid>
        <w:gridCol w:w="1455"/>
        <w:gridCol w:w="3216"/>
        <w:gridCol w:w="716"/>
        <w:gridCol w:w="3685"/>
      </w:tblGrid>
      <w:tr w:rsidR="00EB3860" w14:paraId="3F00E590" w14:textId="77777777" w:rsidTr="00EB3860">
        <w:trPr>
          <w:trHeight w:val="622"/>
        </w:trPr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2F821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</w:rPr>
              <w:t>Test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5F80F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</w:rPr>
              <w:t>Expected result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A2AC4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</w:rPr>
              <w:t>Pass/ fail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7A0CE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</w:rPr>
              <w:t>Comments</w:t>
            </w:r>
          </w:p>
        </w:tc>
      </w:tr>
      <w:tr w:rsidR="00EB3860" w14:paraId="278E8D13" w14:textId="77777777" w:rsidTr="00EB3860">
        <w:trPr>
          <w:trHeight w:val="402"/>
        </w:trPr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3A047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6.1 – Item page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88AE7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The expected item information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581DB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Pass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38266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</w:p>
        </w:tc>
      </w:tr>
      <w:tr w:rsidR="00E07B1B" w14:paraId="6BF0731D" w14:textId="77777777" w:rsidTr="00870772">
        <w:trPr>
          <w:trHeight w:val="402"/>
        </w:trPr>
        <w:tc>
          <w:tcPr>
            <w:tcW w:w="907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C47EF" w14:textId="60327B8E" w:rsidR="00E07B1B" w:rsidRDefault="00E07B1B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 w:rsidRPr="00E07B1B">
              <w:rPr>
                <w:rFonts w:cstheme="minorHAnsi"/>
                <w:noProof/>
                <w:color w:val="000000" w:themeColor="text1"/>
              </w:rPr>
              <w:drawing>
                <wp:inline distT="0" distB="0" distL="0" distR="0" wp14:anchorId="0BBAF18C" wp14:editId="1AAC974F">
                  <wp:extent cx="2209800" cy="1636889"/>
                  <wp:effectExtent l="0" t="0" r="0" b="190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5210" cy="1640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860" w14:paraId="3721DC97" w14:textId="77777777" w:rsidTr="00EB3860">
        <w:trPr>
          <w:trHeight w:val="384"/>
        </w:trPr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6DBDC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6.2 – Data shown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D451D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Item photo, name, full description, date added, price/current bid(if one exists), auction end date/time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13A3C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Pass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3DB53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</w:p>
        </w:tc>
      </w:tr>
      <w:tr w:rsidR="00513A19" w14:paraId="26AF092F" w14:textId="77777777" w:rsidTr="00870772">
        <w:trPr>
          <w:trHeight w:val="384"/>
        </w:trPr>
        <w:tc>
          <w:tcPr>
            <w:tcW w:w="907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6E07E" w14:textId="239C98DF" w:rsidR="00513A19" w:rsidRDefault="00513A19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 w:rsidRPr="00513A19">
              <w:rPr>
                <w:rFonts w:cstheme="minorHAnsi"/>
                <w:noProof/>
                <w:color w:val="000000" w:themeColor="text1"/>
              </w:rPr>
              <w:drawing>
                <wp:inline distT="0" distB="0" distL="0" distR="0" wp14:anchorId="49A165C6" wp14:editId="303F0611">
                  <wp:extent cx="2355723" cy="1744980"/>
                  <wp:effectExtent l="0" t="0" r="6985" b="762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5654" cy="1752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860" w14:paraId="50DCEBA9" w14:textId="77777777" w:rsidTr="00EB3860">
        <w:trPr>
          <w:trHeight w:val="384"/>
        </w:trPr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853BD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6.3.1 – viewing as Item owner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14D0F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Under the information is a link to the myitems page. When clicked, redirects user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5F24B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Pass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D09C6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</w:p>
        </w:tc>
      </w:tr>
      <w:tr w:rsidR="00EB3860" w14:paraId="6A30C40C" w14:textId="77777777" w:rsidTr="00EB3860">
        <w:trPr>
          <w:trHeight w:val="384"/>
        </w:trPr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9A09D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6.3.2 – Viewing item as buyer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3884C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When an item is viewed by users that don’t own it a bid button shows under the information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0763E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Pass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50FED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</w:p>
        </w:tc>
      </w:tr>
      <w:tr w:rsidR="00866573" w14:paraId="6A3320BF" w14:textId="77777777" w:rsidTr="00870772">
        <w:trPr>
          <w:trHeight w:val="384"/>
        </w:trPr>
        <w:tc>
          <w:tcPr>
            <w:tcW w:w="907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53FF3" w14:textId="45E5D52D" w:rsidR="00866573" w:rsidRDefault="00866573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 w:rsidRPr="00866573">
              <w:rPr>
                <w:rFonts w:cstheme="minorHAnsi"/>
                <w:noProof/>
                <w:color w:val="000000" w:themeColor="text1"/>
              </w:rPr>
              <w:drawing>
                <wp:inline distT="0" distB="0" distL="0" distR="0" wp14:anchorId="1D2FF48B" wp14:editId="39813A71">
                  <wp:extent cx="1981200" cy="1695938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87" cy="1712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DDEF1A" w14:textId="77777777" w:rsidR="00EB3860" w:rsidRDefault="00EB3860" w:rsidP="00EB3860">
      <w:pPr>
        <w:spacing w:after="80"/>
        <w:ind w:left="360"/>
        <w:rPr>
          <w:rFonts w:cstheme="minorHAnsi"/>
          <w:noProof/>
          <w:color w:val="000000" w:themeColor="text1"/>
        </w:rPr>
      </w:pPr>
    </w:p>
    <w:p w14:paraId="3C2AA41E" w14:textId="77777777" w:rsidR="00EB3860" w:rsidRDefault="00EB3860" w:rsidP="00EB3860">
      <w:pPr>
        <w:pStyle w:val="ListParagraph"/>
        <w:numPr>
          <w:ilvl w:val="0"/>
          <w:numId w:val="14"/>
        </w:numPr>
        <w:spacing w:after="80" w:line="240" w:lineRule="auto"/>
        <w:rPr>
          <w:rFonts w:cstheme="minorHAnsi"/>
          <w:b/>
          <w:bCs/>
          <w:noProof/>
          <w:color w:val="000000" w:themeColor="text1"/>
        </w:rPr>
      </w:pPr>
      <w:r>
        <w:rPr>
          <w:rFonts w:cstheme="minorHAnsi"/>
          <w:b/>
          <w:bCs/>
          <w:noProof/>
          <w:color w:val="000000" w:themeColor="text1"/>
        </w:rPr>
        <w:t>Marking as sold</w:t>
      </w:r>
    </w:p>
    <w:tbl>
      <w:tblPr>
        <w:tblStyle w:val="TableGrid"/>
        <w:tblW w:w="9072" w:type="dxa"/>
        <w:tblInd w:w="-5" w:type="dxa"/>
        <w:tblLook w:val="04A0" w:firstRow="1" w:lastRow="0" w:firstColumn="1" w:lastColumn="0" w:noHBand="0" w:noVBand="1"/>
      </w:tblPr>
      <w:tblGrid>
        <w:gridCol w:w="1455"/>
        <w:gridCol w:w="3216"/>
        <w:gridCol w:w="716"/>
        <w:gridCol w:w="3685"/>
      </w:tblGrid>
      <w:tr w:rsidR="00EB3860" w14:paraId="208409B1" w14:textId="77777777" w:rsidTr="00EB3860">
        <w:trPr>
          <w:trHeight w:val="622"/>
        </w:trPr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6ED7D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</w:rPr>
              <w:t>Test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19F0B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</w:rPr>
              <w:t>Expected result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F192D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</w:rPr>
              <w:t>Pass/ fail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5A552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</w:rPr>
              <w:t>Comments</w:t>
            </w:r>
          </w:p>
        </w:tc>
      </w:tr>
      <w:tr w:rsidR="00EB3860" w14:paraId="12E521B8" w14:textId="77777777" w:rsidTr="00EB3860">
        <w:trPr>
          <w:trHeight w:val="596"/>
        </w:trPr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4890C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7.1 – Sold button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A3840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On the my items page, the actions button on each item displays a “mark as sold” option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CAD24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Pass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B1945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</w:p>
        </w:tc>
      </w:tr>
      <w:tr w:rsidR="004000B4" w14:paraId="1E9551A1" w14:textId="77777777" w:rsidTr="00870772">
        <w:trPr>
          <w:trHeight w:val="596"/>
        </w:trPr>
        <w:tc>
          <w:tcPr>
            <w:tcW w:w="907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14449" w14:textId="27F137EF" w:rsidR="004000B4" w:rsidRDefault="004000B4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 w:rsidRPr="004000B4">
              <w:rPr>
                <w:rFonts w:cstheme="minorHAnsi"/>
                <w:noProof/>
                <w:color w:val="000000" w:themeColor="text1"/>
              </w:rPr>
              <w:drawing>
                <wp:inline distT="0" distB="0" distL="0" distR="0" wp14:anchorId="6BFBA596" wp14:editId="5A3D3D9A">
                  <wp:extent cx="1196340" cy="1014697"/>
                  <wp:effectExtent l="0" t="0" r="381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775" cy="1023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860" w14:paraId="6A40A4C1" w14:textId="77777777" w:rsidTr="00EB3860">
        <w:trPr>
          <w:trHeight w:val="402"/>
        </w:trPr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B456A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7.2 – Sold function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2EED8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When clicked, the page refreshes and the item diplays a marker to say it has been sold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18759" w14:textId="3DEF6262" w:rsidR="00EB3860" w:rsidRDefault="004B4662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Fail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2219F" w14:textId="49DB434D" w:rsidR="00EB3860" w:rsidRDefault="004B4662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Marker doesn’t pop up</w:t>
            </w:r>
          </w:p>
        </w:tc>
      </w:tr>
      <w:tr w:rsidR="00EB3860" w14:paraId="38069AE0" w14:textId="77777777" w:rsidTr="00EB3860">
        <w:trPr>
          <w:trHeight w:val="384"/>
        </w:trPr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D71B4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7.3 – Home page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FEE51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Once an item is marked as sold, it does not show on the home page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670CB" w14:textId="7E99120E" w:rsidR="00EB3860" w:rsidRDefault="004B4662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Fail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1EDA4" w14:textId="598AC4DB" w:rsidR="00EB3860" w:rsidRDefault="004B4662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Shows up in home page after marker is pressed</w:t>
            </w:r>
          </w:p>
        </w:tc>
      </w:tr>
      <w:tr w:rsidR="00ED42E3" w14:paraId="13047CF5" w14:textId="77777777" w:rsidTr="00870772">
        <w:trPr>
          <w:trHeight w:val="384"/>
        </w:trPr>
        <w:tc>
          <w:tcPr>
            <w:tcW w:w="907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87D1C" w14:textId="43C63003" w:rsidR="00ED42E3" w:rsidRDefault="00ED42E3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 w:rsidRPr="00ED42E3">
              <w:rPr>
                <w:rFonts w:cstheme="minorHAnsi"/>
                <w:noProof/>
                <w:color w:val="000000" w:themeColor="text1"/>
              </w:rPr>
              <w:drawing>
                <wp:inline distT="0" distB="0" distL="0" distR="0" wp14:anchorId="252CAE05" wp14:editId="42C1DBDB">
                  <wp:extent cx="2301240" cy="2240681"/>
                  <wp:effectExtent l="0" t="0" r="3810" b="7620"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100" cy="2251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860" w14:paraId="1F71274E" w14:textId="77777777" w:rsidTr="00EB3860">
        <w:trPr>
          <w:trHeight w:val="384"/>
        </w:trPr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0453C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7.4 - Email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D020A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When an item that has been bid on is marked as sold, the user who bid on the item is emailed notifying them they have won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3FB32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Fail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88488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 xml:space="preserve">Could have something to do with the other account having a fake email as I didn’t have another one to test with </w:t>
            </w:r>
          </w:p>
        </w:tc>
      </w:tr>
      <w:tr w:rsidR="00EB3860" w14:paraId="3951423F" w14:textId="77777777" w:rsidTr="00EB3860">
        <w:trPr>
          <w:trHeight w:val="95"/>
        </w:trPr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DA344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7.5 – Sold actions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D4FED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Once an item is marked as sold, the mark it as sold button is removed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02A56" w14:textId="29B700B9" w:rsidR="00EB3860" w:rsidRDefault="00B208FF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Fail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50D06" w14:textId="3C09A91B" w:rsidR="00EB3860" w:rsidRDefault="00B208FF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Marker is still shows after its been pressed</w:t>
            </w:r>
          </w:p>
        </w:tc>
      </w:tr>
      <w:tr w:rsidR="00B208FF" w14:paraId="3208A9F0" w14:textId="77777777" w:rsidTr="00870772">
        <w:trPr>
          <w:trHeight w:val="95"/>
        </w:trPr>
        <w:tc>
          <w:tcPr>
            <w:tcW w:w="907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008A7" w14:textId="06D5CA7E" w:rsidR="00B208FF" w:rsidRDefault="00B208FF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 w:rsidRPr="004000B4">
              <w:rPr>
                <w:rFonts w:cstheme="minorHAnsi"/>
                <w:noProof/>
                <w:color w:val="000000" w:themeColor="text1"/>
              </w:rPr>
              <w:drawing>
                <wp:inline distT="0" distB="0" distL="0" distR="0" wp14:anchorId="52C5EA10" wp14:editId="0DB13AB0">
                  <wp:extent cx="1196340" cy="1014697"/>
                  <wp:effectExtent l="0" t="0" r="3810" b="0"/>
                  <wp:docPr id="193" name="Pictur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775" cy="1023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674506" w14:textId="77777777" w:rsidR="00EB3860" w:rsidRDefault="00EB3860" w:rsidP="00EB3860">
      <w:pPr>
        <w:spacing w:after="80"/>
        <w:rPr>
          <w:rFonts w:cstheme="minorHAnsi"/>
          <w:noProof/>
          <w:color w:val="000000" w:themeColor="text1"/>
        </w:rPr>
      </w:pPr>
    </w:p>
    <w:p w14:paraId="7DCFE4B9" w14:textId="77777777" w:rsidR="00EB3860" w:rsidRDefault="00EB3860" w:rsidP="00EB3860">
      <w:pPr>
        <w:rPr>
          <w:rFonts w:cstheme="minorHAnsi"/>
          <w:b/>
          <w:bCs/>
          <w:noProof/>
          <w:color w:val="000000" w:themeColor="text1"/>
        </w:rPr>
      </w:pPr>
      <w:r>
        <w:rPr>
          <w:rFonts w:cstheme="minorHAnsi"/>
          <w:b/>
          <w:bCs/>
          <w:noProof/>
          <w:color w:val="000000" w:themeColor="text1"/>
        </w:rPr>
        <w:br w:type="page"/>
      </w:r>
    </w:p>
    <w:p w14:paraId="2B867CA1" w14:textId="77777777" w:rsidR="00EB3860" w:rsidRDefault="00EB3860" w:rsidP="00EB3860">
      <w:pPr>
        <w:pStyle w:val="ListParagraph"/>
        <w:numPr>
          <w:ilvl w:val="0"/>
          <w:numId w:val="14"/>
        </w:numPr>
        <w:spacing w:after="80" w:line="240" w:lineRule="auto"/>
        <w:rPr>
          <w:rFonts w:cstheme="minorHAnsi"/>
          <w:b/>
          <w:bCs/>
          <w:noProof/>
          <w:color w:val="000000" w:themeColor="text1"/>
        </w:rPr>
      </w:pPr>
      <w:r>
        <w:rPr>
          <w:rFonts w:cstheme="minorHAnsi"/>
          <w:b/>
          <w:bCs/>
          <w:noProof/>
          <w:color w:val="000000" w:themeColor="text1"/>
        </w:rPr>
        <w:t>Bid on an item</w:t>
      </w:r>
    </w:p>
    <w:tbl>
      <w:tblPr>
        <w:tblStyle w:val="TableGrid"/>
        <w:tblW w:w="9072" w:type="dxa"/>
        <w:tblInd w:w="-5" w:type="dxa"/>
        <w:tblLook w:val="04A0" w:firstRow="1" w:lastRow="0" w:firstColumn="1" w:lastColumn="0" w:noHBand="0" w:noVBand="1"/>
      </w:tblPr>
      <w:tblGrid>
        <w:gridCol w:w="1543"/>
        <w:gridCol w:w="3134"/>
        <w:gridCol w:w="712"/>
        <w:gridCol w:w="3683"/>
      </w:tblGrid>
      <w:tr w:rsidR="00EB3860" w14:paraId="6C4A4789" w14:textId="77777777" w:rsidTr="000700B3">
        <w:trPr>
          <w:trHeight w:val="622"/>
        </w:trPr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7E3DC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</w:rPr>
              <w:t>Test</w:t>
            </w:r>
          </w:p>
        </w:tc>
        <w:tc>
          <w:tcPr>
            <w:tcW w:w="3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D51AD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</w:rPr>
              <w:t>Expected result</w:t>
            </w:r>
          </w:p>
        </w:tc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3431F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</w:rPr>
              <w:t>Pass/ fail</w:t>
            </w:r>
          </w:p>
        </w:tc>
        <w:tc>
          <w:tcPr>
            <w:tcW w:w="3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2DDF8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</w:rPr>
              <w:t>Comments</w:t>
            </w:r>
          </w:p>
        </w:tc>
      </w:tr>
      <w:tr w:rsidR="00EB3860" w14:paraId="4032EB4D" w14:textId="77777777" w:rsidTr="000700B3">
        <w:trPr>
          <w:trHeight w:val="596"/>
        </w:trPr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747CE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8.1 – Bid pop up</w:t>
            </w:r>
          </w:p>
        </w:tc>
        <w:tc>
          <w:tcPr>
            <w:tcW w:w="3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A9F8C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When the bid button is clicked, pop up area to place a bid on an item</w:t>
            </w:r>
          </w:p>
        </w:tc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7A57D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Pass</w:t>
            </w:r>
          </w:p>
        </w:tc>
        <w:tc>
          <w:tcPr>
            <w:tcW w:w="3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467E7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</w:p>
        </w:tc>
      </w:tr>
      <w:tr w:rsidR="000700B3" w14:paraId="35C73A42" w14:textId="77777777" w:rsidTr="00870772">
        <w:trPr>
          <w:trHeight w:val="596"/>
        </w:trPr>
        <w:tc>
          <w:tcPr>
            <w:tcW w:w="907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8984B" w14:textId="1712CFDF" w:rsidR="000700B3" w:rsidRDefault="000F0E79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 w:rsidRPr="000F0E79">
              <w:rPr>
                <w:rFonts w:cstheme="minorHAnsi"/>
                <w:noProof/>
                <w:color w:val="000000" w:themeColor="text1"/>
              </w:rPr>
              <w:drawing>
                <wp:inline distT="0" distB="0" distL="0" distR="0" wp14:anchorId="47BD4A12" wp14:editId="43CF66E3">
                  <wp:extent cx="1152686" cy="562053"/>
                  <wp:effectExtent l="0" t="0" r="9525" b="0"/>
                  <wp:docPr id="194" name="Pictur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686" cy="56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860" w14:paraId="38B27DEC" w14:textId="77777777" w:rsidTr="000700B3">
        <w:trPr>
          <w:trHeight w:val="402"/>
        </w:trPr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9AF67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8.2 – Bid input validation</w:t>
            </w:r>
          </w:p>
        </w:tc>
        <w:tc>
          <w:tcPr>
            <w:tcW w:w="3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AF8BA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Allows users to make a bid of the starting price, or 10p above the current bid if one exists</w:t>
            </w:r>
            <w:r>
              <w:rPr>
                <w:rFonts w:cstheme="minorHAnsi"/>
                <w:b/>
                <w:bCs/>
                <w:noProof/>
                <w:color w:val="000000" w:themeColor="text1"/>
              </w:rPr>
              <w:t xml:space="preserve"> </w:t>
            </w:r>
          </w:p>
          <w:p w14:paraId="4E34F094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</w:p>
          <w:p w14:paraId="5FFE4504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</w:rPr>
              <w:t>Test data:</w:t>
            </w:r>
            <w:r>
              <w:rPr>
                <w:rFonts w:cstheme="minorHAnsi"/>
                <w:noProof/>
                <w:color w:val="000000" w:themeColor="text1"/>
              </w:rPr>
              <w:t xml:space="preserve"> Relevant price, relevant price with 2 decimal places, “wlg%nlwng$”</w:t>
            </w:r>
          </w:p>
        </w:tc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A8FD5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Pass</w:t>
            </w:r>
          </w:p>
        </w:tc>
        <w:tc>
          <w:tcPr>
            <w:tcW w:w="3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CAF01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</w:p>
        </w:tc>
      </w:tr>
      <w:tr w:rsidR="000F0E79" w14:paraId="1BED1A13" w14:textId="77777777" w:rsidTr="00870772">
        <w:trPr>
          <w:trHeight w:val="402"/>
        </w:trPr>
        <w:tc>
          <w:tcPr>
            <w:tcW w:w="907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2FDBE" w14:textId="751C9D21" w:rsidR="000F0E79" w:rsidRDefault="000428FA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  <w:r w:rsidRPr="000428FA">
              <w:rPr>
                <w:rFonts w:cstheme="minorHAnsi"/>
                <w:b/>
                <w:bCs/>
                <w:noProof/>
                <w:color w:val="000000" w:themeColor="text1"/>
              </w:rPr>
              <w:drawing>
                <wp:inline distT="0" distB="0" distL="0" distR="0" wp14:anchorId="5A11F68A" wp14:editId="7BA6DD25">
                  <wp:extent cx="2960318" cy="748665"/>
                  <wp:effectExtent l="0" t="0" r="0" b="0"/>
                  <wp:docPr id="195" name="Pictur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7741" cy="750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C7209" w:rsidRPr="006C7209">
              <w:rPr>
                <w:rFonts w:cstheme="minorHAnsi"/>
                <w:b/>
                <w:bCs/>
                <w:noProof/>
                <w:color w:val="000000" w:themeColor="text1"/>
              </w:rPr>
              <w:drawing>
                <wp:inline distT="0" distB="0" distL="0" distR="0" wp14:anchorId="65C4EA8E" wp14:editId="4E673542">
                  <wp:extent cx="2572109" cy="476316"/>
                  <wp:effectExtent l="0" t="0" r="0" b="0"/>
                  <wp:docPr id="196" name="Picture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109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860" w14:paraId="633260F7" w14:textId="77777777" w:rsidTr="000700B3">
        <w:trPr>
          <w:trHeight w:val="384"/>
        </w:trPr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5A84B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8.3 – Bid made</w:t>
            </w:r>
          </w:p>
        </w:tc>
        <w:tc>
          <w:tcPr>
            <w:tcW w:w="3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622C2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Current bid on the item page, home page and my items page is updated to the new value</w:t>
            </w:r>
          </w:p>
        </w:tc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03A55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Pass</w:t>
            </w:r>
          </w:p>
        </w:tc>
        <w:tc>
          <w:tcPr>
            <w:tcW w:w="3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A77CB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</w:p>
        </w:tc>
      </w:tr>
      <w:tr w:rsidR="006C7209" w14:paraId="664A720B" w14:textId="77777777" w:rsidTr="00870772">
        <w:trPr>
          <w:trHeight w:val="384"/>
        </w:trPr>
        <w:tc>
          <w:tcPr>
            <w:tcW w:w="907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EA7DB" w14:textId="1F49FB5E" w:rsidR="006C7209" w:rsidRDefault="001C349D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 w:rsidRPr="001C349D">
              <w:rPr>
                <w:rFonts w:cstheme="minorHAnsi"/>
                <w:noProof/>
                <w:color w:val="000000" w:themeColor="text1"/>
              </w:rPr>
              <w:drawing>
                <wp:inline distT="0" distB="0" distL="0" distR="0" wp14:anchorId="743D06A2" wp14:editId="64346B9C">
                  <wp:extent cx="1295581" cy="285790"/>
                  <wp:effectExtent l="0" t="0" r="0" b="0"/>
                  <wp:docPr id="197" name="Picture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581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860" w14:paraId="6CECDD5A" w14:textId="77777777" w:rsidTr="000700B3">
        <w:trPr>
          <w:trHeight w:val="384"/>
        </w:trPr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EC2BE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8.4 – Email</w:t>
            </w:r>
          </w:p>
        </w:tc>
        <w:tc>
          <w:tcPr>
            <w:tcW w:w="3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1B2CA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When a bid is made on an item that had a bid previously, the user who bid previously is emailed</w:t>
            </w:r>
          </w:p>
        </w:tc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4B8F6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Fail</w:t>
            </w:r>
          </w:p>
        </w:tc>
        <w:tc>
          <w:tcPr>
            <w:tcW w:w="3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53731" w14:textId="77777777" w:rsidR="00B24083" w:rsidRDefault="00B24083">
            <w:pPr>
              <w:pStyle w:val="ListParagraph"/>
              <w:spacing w:after="8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 xml:space="preserve">Email system not working </w:t>
            </w:r>
          </w:p>
          <w:p w14:paraId="6EE89D71" w14:textId="58831E41" w:rsidR="00EB3860" w:rsidRPr="00B24083" w:rsidRDefault="00B24083">
            <w:pPr>
              <w:pStyle w:val="ListParagraph"/>
              <w:spacing w:after="8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*see above</w:t>
            </w:r>
          </w:p>
        </w:tc>
      </w:tr>
    </w:tbl>
    <w:p w14:paraId="55F4B5B6" w14:textId="77777777" w:rsidR="00EB3860" w:rsidRDefault="00EB3860" w:rsidP="00EB3860">
      <w:pPr>
        <w:spacing w:after="80"/>
        <w:rPr>
          <w:rFonts w:cstheme="minorHAnsi"/>
          <w:noProof/>
          <w:color w:val="000000" w:themeColor="text1"/>
        </w:rPr>
      </w:pPr>
    </w:p>
    <w:p w14:paraId="27EBF63D" w14:textId="77777777" w:rsidR="00EB3860" w:rsidRDefault="00EB3860" w:rsidP="00EB3860">
      <w:pPr>
        <w:pStyle w:val="ListParagraph"/>
        <w:numPr>
          <w:ilvl w:val="0"/>
          <w:numId w:val="14"/>
        </w:numPr>
        <w:spacing w:after="80" w:line="240" w:lineRule="auto"/>
        <w:rPr>
          <w:rFonts w:cstheme="minorHAnsi"/>
          <w:b/>
          <w:bCs/>
          <w:noProof/>
          <w:color w:val="000000" w:themeColor="text1"/>
        </w:rPr>
      </w:pPr>
      <w:r>
        <w:rPr>
          <w:rFonts w:cstheme="minorHAnsi"/>
          <w:b/>
          <w:bCs/>
          <w:noProof/>
          <w:color w:val="000000" w:themeColor="text1"/>
        </w:rPr>
        <w:t>Delete an item</w:t>
      </w:r>
    </w:p>
    <w:tbl>
      <w:tblPr>
        <w:tblStyle w:val="TableGrid"/>
        <w:tblW w:w="9072" w:type="dxa"/>
        <w:tblInd w:w="-5" w:type="dxa"/>
        <w:tblLook w:val="04A0" w:firstRow="1" w:lastRow="0" w:firstColumn="1" w:lastColumn="0" w:noHBand="0" w:noVBand="1"/>
      </w:tblPr>
      <w:tblGrid>
        <w:gridCol w:w="1542"/>
        <w:gridCol w:w="3134"/>
        <w:gridCol w:w="712"/>
        <w:gridCol w:w="3684"/>
      </w:tblGrid>
      <w:tr w:rsidR="00EB3860" w14:paraId="78E75D52" w14:textId="77777777" w:rsidTr="00EB3860">
        <w:trPr>
          <w:trHeight w:val="622"/>
        </w:trPr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243F3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</w:rPr>
              <w:t>Test</w:t>
            </w:r>
          </w:p>
        </w:tc>
        <w:tc>
          <w:tcPr>
            <w:tcW w:w="3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5872F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</w:rPr>
              <w:t>Expected result</w:t>
            </w:r>
          </w:p>
        </w:tc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001F8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</w:rPr>
              <w:t>Pass/ fail</w:t>
            </w:r>
          </w:p>
        </w:tc>
        <w:tc>
          <w:tcPr>
            <w:tcW w:w="3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87684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</w:rPr>
              <w:t>Comments</w:t>
            </w:r>
          </w:p>
        </w:tc>
      </w:tr>
      <w:tr w:rsidR="00EB3860" w14:paraId="2358BF75" w14:textId="77777777" w:rsidTr="00EB3860">
        <w:trPr>
          <w:trHeight w:val="596"/>
        </w:trPr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41BE8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9.1 – Delete</w:t>
            </w:r>
          </w:p>
        </w:tc>
        <w:tc>
          <w:tcPr>
            <w:tcW w:w="3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F7CB4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From myitems when delete item is pressed from the actions menu, the item is deleted from the database, not showing on the myitems or home page</w:t>
            </w:r>
          </w:p>
        </w:tc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FF508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Pass</w:t>
            </w:r>
          </w:p>
        </w:tc>
        <w:tc>
          <w:tcPr>
            <w:tcW w:w="3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82679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</w:p>
        </w:tc>
      </w:tr>
      <w:tr w:rsidR="00D42DCE" w14:paraId="3AF4585A" w14:textId="77777777" w:rsidTr="00870772">
        <w:trPr>
          <w:trHeight w:val="596"/>
        </w:trPr>
        <w:tc>
          <w:tcPr>
            <w:tcW w:w="907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2661D" w14:textId="713370C3" w:rsidR="00D42DCE" w:rsidRDefault="00D42DCE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 w:rsidRPr="00D42DCE">
              <w:rPr>
                <w:rFonts w:cstheme="minorHAnsi"/>
                <w:noProof/>
                <w:color w:val="000000" w:themeColor="text1"/>
              </w:rPr>
              <w:drawing>
                <wp:inline distT="0" distB="0" distL="0" distR="0" wp14:anchorId="5D79CDB1" wp14:editId="24D4EC06">
                  <wp:extent cx="1124107" cy="457264"/>
                  <wp:effectExtent l="0" t="0" r="0" b="0"/>
                  <wp:docPr id="198" name="Picture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107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860" w14:paraId="43C343F7" w14:textId="77777777" w:rsidTr="00EB3860">
        <w:trPr>
          <w:trHeight w:val="402"/>
        </w:trPr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5BAA1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9.2 – Owner only</w:t>
            </w:r>
          </w:p>
        </w:tc>
        <w:tc>
          <w:tcPr>
            <w:tcW w:w="3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58522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Trying to delete an item you don’t own returns an error</w:t>
            </w:r>
          </w:p>
          <w:p w14:paraId="0091509B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</w:p>
          <w:p w14:paraId="61CE0952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</w:rPr>
              <w:t>Test data:</w:t>
            </w:r>
            <w:r>
              <w:rPr>
                <w:rFonts w:cstheme="minorHAnsi"/>
                <w:noProof/>
                <w:color w:val="000000" w:themeColor="text1"/>
              </w:rPr>
              <w:t xml:space="preserve"> type: /delete/(an item id you don’t own) e.g 1</w:t>
            </w:r>
          </w:p>
        </w:tc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885C7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Pass</w:t>
            </w:r>
          </w:p>
        </w:tc>
        <w:tc>
          <w:tcPr>
            <w:tcW w:w="3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0F351" w14:textId="77777777" w:rsidR="00EB3860" w:rsidRDefault="00EB3860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</w:p>
        </w:tc>
      </w:tr>
      <w:tr w:rsidR="00005D29" w14:paraId="4190D980" w14:textId="77777777" w:rsidTr="00870772">
        <w:trPr>
          <w:trHeight w:val="402"/>
        </w:trPr>
        <w:tc>
          <w:tcPr>
            <w:tcW w:w="907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7AE91" w14:textId="56E70A3E" w:rsidR="00005D29" w:rsidRDefault="00005D29">
            <w:pPr>
              <w:pStyle w:val="ListParagraph"/>
              <w:spacing w:after="80"/>
              <w:ind w:left="0"/>
              <w:rPr>
                <w:rFonts w:cstheme="minorHAnsi"/>
                <w:b/>
                <w:bCs/>
                <w:noProof/>
                <w:color w:val="000000" w:themeColor="text1"/>
              </w:rPr>
            </w:pPr>
            <w:r w:rsidRPr="00005D29">
              <w:rPr>
                <w:rFonts w:cstheme="minorHAnsi"/>
                <w:b/>
                <w:bCs/>
                <w:noProof/>
                <w:color w:val="000000" w:themeColor="text1"/>
              </w:rPr>
              <w:drawing>
                <wp:inline distT="0" distB="0" distL="0" distR="0" wp14:anchorId="7880D44C" wp14:editId="015D5768">
                  <wp:extent cx="1438476" cy="390580"/>
                  <wp:effectExtent l="0" t="0" r="0" b="9525"/>
                  <wp:docPr id="199" name="Picture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476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1336E5" w14:textId="77777777" w:rsidR="00EB3860" w:rsidRDefault="00EB3860" w:rsidP="00EB3860">
      <w:pPr>
        <w:spacing w:after="80"/>
        <w:rPr>
          <w:rFonts w:cstheme="minorHAnsi"/>
          <w:noProof/>
          <w:color w:val="000000" w:themeColor="text1"/>
          <w:lang w:eastAsia="en-GB"/>
        </w:rPr>
      </w:pPr>
    </w:p>
    <w:p w14:paraId="16BC381B" w14:textId="77777777" w:rsidR="00511282" w:rsidRDefault="00511282" w:rsidP="00EB3860">
      <w:pPr>
        <w:spacing w:after="80"/>
        <w:rPr>
          <w:rFonts w:cstheme="minorHAnsi"/>
          <w:noProof/>
          <w:color w:val="000000" w:themeColor="text1"/>
          <w:lang w:eastAsia="en-GB"/>
        </w:rPr>
      </w:pPr>
    </w:p>
    <w:p w14:paraId="077E30F7" w14:textId="77777777" w:rsidR="00511282" w:rsidRDefault="00511282" w:rsidP="00EB3860">
      <w:pPr>
        <w:spacing w:after="80"/>
        <w:rPr>
          <w:rFonts w:cstheme="minorHAnsi"/>
          <w:noProof/>
          <w:color w:val="000000" w:themeColor="text1"/>
          <w:lang w:eastAsia="en-GB"/>
        </w:rPr>
      </w:pPr>
    </w:p>
    <w:p w14:paraId="3D2DB2B4" w14:textId="5039B7F8" w:rsidR="00EB3860" w:rsidRDefault="00EB3860" w:rsidP="00EB3860">
      <w:pPr>
        <w:spacing w:after="80"/>
        <w:rPr>
          <w:rFonts w:cstheme="minorHAnsi"/>
          <w:noProof/>
          <w:color w:val="000000" w:themeColor="text1"/>
          <w:lang w:eastAsia="en-GB"/>
        </w:rPr>
      </w:pPr>
      <w:r>
        <w:rPr>
          <w:rFonts w:cstheme="minorHAnsi"/>
          <w:noProof/>
          <w:color w:val="000000" w:themeColor="text1"/>
          <w:lang w:eastAsia="en-GB"/>
        </w:rPr>
        <w:t xml:space="preserve">Almost all tests were passed and there was very good validation on all the inputs that were passed, The user experience was </w:t>
      </w:r>
      <w:r w:rsidR="00D02CC3">
        <w:rPr>
          <w:rFonts w:cstheme="minorHAnsi"/>
          <w:noProof/>
          <w:color w:val="000000" w:themeColor="text1"/>
          <w:lang w:eastAsia="en-GB"/>
        </w:rPr>
        <w:t>stress-free</w:t>
      </w:r>
      <w:r>
        <w:rPr>
          <w:rFonts w:cstheme="minorHAnsi"/>
          <w:noProof/>
          <w:color w:val="000000" w:themeColor="text1"/>
          <w:lang w:eastAsia="en-GB"/>
        </w:rPr>
        <w:t xml:space="preserve"> and I had a very easy time testing this code. Emailing unfortunately failed but I have a </w:t>
      </w:r>
      <w:r w:rsidR="00D02CC3">
        <w:rPr>
          <w:rFonts w:cstheme="minorHAnsi"/>
          <w:noProof/>
          <w:color w:val="000000" w:themeColor="text1"/>
          <w:lang w:eastAsia="en-GB"/>
        </w:rPr>
        <w:t>suspicion</w:t>
      </w:r>
      <w:r>
        <w:rPr>
          <w:rFonts w:cstheme="minorHAnsi"/>
          <w:noProof/>
          <w:color w:val="000000" w:themeColor="text1"/>
          <w:lang w:eastAsia="en-GB"/>
        </w:rPr>
        <w:t xml:space="preserve"> </w:t>
      </w:r>
      <w:r w:rsidR="00D02CC3">
        <w:rPr>
          <w:rFonts w:cstheme="minorHAnsi"/>
          <w:noProof/>
          <w:color w:val="000000" w:themeColor="text1"/>
          <w:lang w:eastAsia="en-GB"/>
        </w:rPr>
        <w:t>it’s</w:t>
      </w:r>
      <w:r>
        <w:rPr>
          <w:rFonts w:cstheme="minorHAnsi"/>
          <w:noProof/>
          <w:color w:val="000000" w:themeColor="text1"/>
          <w:lang w:eastAsia="en-GB"/>
        </w:rPr>
        <w:t xml:space="preserve"> due to the other test user </w:t>
      </w:r>
      <w:r w:rsidR="00D02CC3">
        <w:rPr>
          <w:rFonts w:cstheme="minorHAnsi"/>
          <w:noProof/>
          <w:color w:val="000000" w:themeColor="text1"/>
          <w:lang w:eastAsia="en-GB"/>
        </w:rPr>
        <w:t>having</w:t>
      </w:r>
      <w:r>
        <w:rPr>
          <w:rFonts w:cstheme="minorHAnsi"/>
          <w:noProof/>
          <w:color w:val="000000" w:themeColor="text1"/>
          <w:lang w:eastAsia="en-GB"/>
        </w:rPr>
        <w:t xml:space="preserve"> a fake email (ii didn’t have another one to test with) so this is most likely due to my error. I would only add one more type of validation in the registration section: To add a User Validator as I was able to </w:t>
      </w:r>
      <w:r w:rsidR="00D02CC3">
        <w:rPr>
          <w:rFonts w:cstheme="minorHAnsi"/>
          <w:noProof/>
          <w:color w:val="000000" w:themeColor="text1"/>
          <w:lang w:eastAsia="en-GB"/>
        </w:rPr>
        <w:t>re-register</w:t>
      </w:r>
      <w:r>
        <w:rPr>
          <w:rFonts w:cstheme="minorHAnsi"/>
          <w:noProof/>
          <w:color w:val="000000" w:themeColor="text1"/>
          <w:lang w:eastAsia="en-GB"/>
        </w:rPr>
        <w:t xml:space="preserve"> a user that was already in the table, although this was outside of the testing spec so this code still passed overall with flying </w:t>
      </w:r>
      <w:r w:rsidR="00D02CC3">
        <w:rPr>
          <w:rFonts w:cstheme="minorHAnsi"/>
          <w:noProof/>
          <w:color w:val="000000" w:themeColor="text1"/>
          <w:lang w:eastAsia="en-GB"/>
        </w:rPr>
        <w:t>colors</w:t>
      </w:r>
      <w:r>
        <w:rPr>
          <w:rFonts w:cstheme="minorHAnsi"/>
          <w:noProof/>
          <w:color w:val="000000" w:themeColor="text1"/>
          <w:lang w:eastAsia="en-GB"/>
        </w:rPr>
        <w:t>.</w:t>
      </w:r>
    </w:p>
    <w:p w14:paraId="2A82C5E7" w14:textId="0D93B14B" w:rsidR="00EB3860" w:rsidRDefault="00EB3860" w:rsidP="00013915"/>
    <w:p w14:paraId="76053F71" w14:textId="425FD0E8" w:rsidR="009323B8" w:rsidRDefault="009323B8" w:rsidP="00013915"/>
    <w:p w14:paraId="70DE1BAF" w14:textId="13D90CC0" w:rsidR="009323B8" w:rsidRDefault="009323B8" w:rsidP="00013915"/>
    <w:p w14:paraId="08CAE51D" w14:textId="6AC44853" w:rsidR="009323B8" w:rsidRDefault="009323B8" w:rsidP="00013915"/>
    <w:p w14:paraId="07177A3D" w14:textId="2AB920CC" w:rsidR="009323B8" w:rsidRDefault="009323B8" w:rsidP="00013915"/>
    <w:p w14:paraId="1B2BF326" w14:textId="001BC5C3" w:rsidR="009323B8" w:rsidRDefault="009323B8" w:rsidP="00013915"/>
    <w:p w14:paraId="447E6BDB" w14:textId="77777777" w:rsidR="009323B8" w:rsidRDefault="009323B8" w:rsidP="00013915"/>
    <w:p w14:paraId="048298F2" w14:textId="18F7408C" w:rsidR="003B1764" w:rsidRDefault="003B1764" w:rsidP="003B1764">
      <w:pPr>
        <w:pStyle w:val="Heading1"/>
      </w:pPr>
      <w:bookmarkStart w:id="37" w:name="_Toc89463538"/>
      <w:r>
        <w:t>Quality Assurance</w:t>
      </w:r>
      <w:bookmarkEnd w:id="37"/>
    </w:p>
    <w:p w14:paraId="19DF167F" w14:textId="6C8E5C1F" w:rsidR="00B63C7F" w:rsidRDefault="00B63C7F" w:rsidP="00B63C7F">
      <w:pPr>
        <w:pStyle w:val="Heading2"/>
        <w:rPr>
          <w:lang w:val="en-US"/>
        </w:rPr>
      </w:pPr>
      <w:bookmarkStart w:id="38" w:name="_Toc89463539"/>
      <w:r w:rsidRPr="001E6A5F">
        <w:rPr>
          <w:lang w:val="en-US"/>
        </w:rPr>
        <w:t>Brief and requirements delivered</w:t>
      </w:r>
      <w:bookmarkEnd w:id="38"/>
      <w:r w:rsidRPr="001E6A5F">
        <w:rPr>
          <w:lang w:val="en-US"/>
        </w:rPr>
        <w:t xml:space="preserve"> </w:t>
      </w:r>
    </w:p>
    <w:p w14:paraId="2C71155D" w14:textId="45443E21" w:rsidR="0027712E" w:rsidRPr="0027712E" w:rsidRDefault="00F46038" w:rsidP="0027712E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The brief details a flask web application, </w:t>
      </w:r>
      <w:r w:rsidR="00256106">
        <w:rPr>
          <w:lang w:val="en-US"/>
        </w:rPr>
        <w:t>Base</w:t>
      </w:r>
      <w:r w:rsidR="00D27578">
        <w:rPr>
          <w:lang w:val="en-US"/>
        </w:rPr>
        <w:t>d</w:t>
      </w:r>
      <w:r w:rsidR="00256106">
        <w:rPr>
          <w:lang w:val="en-US"/>
        </w:rPr>
        <w:t xml:space="preserve"> on an Auction. </w:t>
      </w:r>
      <w:r w:rsidR="00AF0E7F">
        <w:rPr>
          <w:lang w:val="en-US"/>
        </w:rPr>
        <w:t>Some f</w:t>
      </w:r>
      <w:r w:rsidR="00256106">
        <w:rPr>
          <w:lang w:val="en-US"/>
        </w:rPr>
        <w:t xml:space="preserve">eatures include the ability to sell items and bid on </w:t>
      </w:r>
      <w:r w:rsidR="00AF0E7F">
        <w:rPr>
          <w:lang w:val="en-US"/>
        </w:rPr>
        <w:t>items from other users</w:t>
      </w:r>
      <w:r w:rsidR="008E22B1">
        <w:rPr>
          <w:lang w:val="en-US"/>
        </w:rPr>
        <w:t xml:space="preserve">. Pez-Bay has been able to </w:t>
      </w:r>
      <w:r w:rsidR="00C77C45">
        <w:rPr>
          <w:lang w:val="en-US"/>
        </w:rPr>
        <w:t>fulfill</w:t>
      </w:r>
      <w:r w:rsidR="008E22B1">
        <w:rPr>
          <w:lang w:val="en-US"/>
        </w:rPr>
        <w:t xml:space="preserve"> a majority of features excluding some small </w:t>
      </w:r>
      <w:r w:rsidR="00F2696F">
        <w:rPr>
          <w:lang w:val="en-US"/>
        </w:rPr>
        <w:t>features that I didn’t have time to complete.</w:t>
      </w:r>
      <w:r w:rsidR="00967B9F">
        <w:rPr>
          <w:lang w:val="en-US"/>
        </w:rPr>
        <w:t xml:space="preserve"> </w:t>
      </w:r>
      <w:r w:rsidR="00517BCF">
        <w:rPr>
          <w:lang w:val="en-US"/>
        </w:rPr>
        <w:t>There</w:t>
      </w:r>
      <w:r w:rsidR="00F30D92">
        <w:rPr>
          <w:lang w:val="en-US"/>
        </w:rPr>
        <w:t xml:space="preserve"> were 5 features</w:t>
      </w:r>
      <w:r w:rsidR="00F30D92">
        <w:rPr>
          <w:rFonts w:cstheme="minorHAnsi"/>
        </w:rPr>
        <w:t xml:space="preserve">. </w:t>
      </w:r>
      <w:r w:rsidR="00517BCF">
        <w:rPr>
          <w:rFonts w:cstheme="minorHAnsi"/>
        </w:rPr>
        <w:t>Feature one was fully completed allowing the user to enter item name photo and a multiline description</w:t>
      </w:r>
      <w:r w:rsidR="009D4E39">
        <w:rPr>
          <w:rFonts w:cstheme="minorHAnsi"/>
        </w:rPr>
        <w:t xml:space="preserve"> and then add this data into a database. Feature two </w:t>
      </w:r>
      <w:r w:rsidR="00D01FF3">
        <w:rPr>
          <w:rFonts w:cstheme="minorHAnsi"/>
        </w:rPr>
        <w:t xml:space="preserve">was also fully completed. The button leading to </w:t>
      </w:r>
      <w:r w:rsidR="00D02CC3">
        <w:rPr>
          <w:rFonts w:cstheme="minorHAnsi"/>
        </w:rPr>
        <w:t xml:space="preserve">the </w:t>
      </w:r>
      <w:r w:rsidR="00D01FF3">
        <w:rPr>
          <w:rFonts w:cstheme="minorHAnsi"/>
        </w:rPr>
        <w:t xml:space="preserve">user page </w:t>
      </w:r>
      <w:r w:rsidR="003666B8">
        <w:rPr>
          <w:rFonts w:cstheme="minorHAnsi"/>
        </w:rPr>
        <w:t xml:space="preserve">displayed all the </w:t>
      </w:r>
      <w:r w:rsidR="002B73A2">
        <w:rPr>
          <w:rFonts w:cstheme="minorHAnsi"/>
        </w:rPr>
        <w:t>user’s</w:t>
      </w:r>
      <w:r w:rsidR="003666B8">
        <w:rPr>
          <w:rFonts w:cstheme="minorHAnsi"/>
        </w:rPr>
        <w:t xml:space="preserve"> items and the data that was required to go with them. Feature 3 was completed a</w:t>
      </w:r>
      <w:r w:rsidR="002F712D">
        <w:rPr>
          <w:rFonts w:cstheme="minorHAnsi"/>
        </w:rPr>
        <w:t xml:space="preserve">s the Homepage displays every item on sale with the required data. Feature </w:t>
      </w:r>
      <w:r w:rsidR="002B73A2">
        <w:rPr>
          <w:rFonts w:cstheme="minorHAnsi"/>
        </w:rPr>
        <w:t>4 had</w:t>
      </w:r>
      <w:r w:rsidR="00EC7945">
        <w:rPr>
          <w:rFonts w:cstheme="minorHAnsi"/>
        </w:rPr>
        <w:t xml:space="preserve"> different parts and each part was </w:t>
      </w:r>
      <w:r w:rsidR="002B73A2">
        <w:rPr>
          <w:rFonts w:cstheme="minorHAnsi"/>
        </w:rPr>
        <w:t>completed,</w:t>
      </w:r>
      <w:r w:rsidR="00EC7945">
        <w:rPr>
          <w:rFonts w:cstheme="minorHAnsi"/>
        </w:rPr>
        <w:t xml:space="preserve"> part one allows the user to add </w:t>
      </w:r>
      <w:r w:rsidR="00D02CC3">
        <w:rPr>
          <w:rFonts w:cstheme="minorHAnsi"/>
        </w:rPr>
        <w:t xml:space="preserve">an </w:t>
      </w:r>
      <w:r w:rsidR="00EC7945">
        <w:rPr>
          <w:rFonts w:cstheme="minorHAnsi"/>
        </w:rPr>
        <w:t xml:space="preserve">email and phone number on registration, </w:t>
      </w:r>
      <w:r w:rsidR="00D02CC3">
        <w:rPr>
          <w:rFonts w:cstheme="minorHAnsi"/>
        </w:rPr>
        <w:t xml:space="preserve">the </w:t>
      </w:r>
      <w:r w:rsidR="00122818">
        <w:rPr>
          <w:rFonts w:cstheme="minorHAnsi"/>
        </w:rPr>
        <w:t xml:space="preserve">second part allows the user to see more information on an item and displays the correct data, and the final part </w:t>
      </w:r>
      <w:r w:rsidR="00A965A7">
        <w:rPr>
          <w:rFonts w:cstheme="minorHAnsi"/>
        </w:rPr>
        <w:t xml:space="preserve">was completed as there was </w:t>
      </w:r>
      <w:r w:rsidR="002B73A2">
        <w:rPr>
          <w:rFonts w:cstheme="minorHAnsi"/>
        </w:rPr>
        <w:t>an</w:t>
      </w:r>
      <w:r w:rsidR="00A965A7">
        <w:rPr>
          <w:rFonts w:cstheme="minorHAnsi"/>
        </w:rPr>
        <w:t xml:space="preserve"> old button, when clicked it removed the item from the home </w:t>
      </w:r>
      <w:r w:rsidR="002B73A2">
        <w:rPr>
          <w:rFonts w:cstheme="minorHAnsi"/>
        </w:rPr>
        <w:t>page,</w:t>
      </w:r>
      <w:r w:rsidR="00A965A7">
        <w:rPr>
          <w:rFonts w:cstheme="minorHAnsi"/>
        </w:rPr>
        <w:t xml:space="preserve"> but the item stayed on the user my items menu.</w:t>
      </w:r>
      <w:r w:rsidR="00A965A7" w:rsidRPr="001F2106">
        <w:rPr>
          <w:rFonts w:cstheme="minorHAnsi"/>
        </w:rPr>
        <w:t xml:space="preserve"> </w:t>
      </w:r>
      <w:r w:rsidR="003311DA">
        <w:rPr>
          <w:rFonts w:cstheme="minorHAnsi"/>
        </w:rPr>
        <w:t xml:space="preserve">The Fifth feature was partly completed. The first half was completed as there was an option on the items page to </w:t>
      </w:r>
      <w:r w:rsidR="00C33485">
        <w:rPr>
          <w:rFonts w:cstheme="minorHAnsi"/>
        </w:rPr>
        <w:t xml:space="preserve">place bids on the selected item and </w:t>
      </w:r>
      <w:r w:rsidR="00D02CC3">
        <w:rPr>
          <w:rFonts w:cstheme="minorHAnsi"/>
        </w:rPr>
        <w:t>non-logged-in</w:t>
      </w:r>
      <w:r w:rsidR="00C33485">
        <w:rPr>
          <w:rFonts w:cstheme="minorHAnsi"/>
        </w:rPr>
        <w:t xml:space="preserve"> users could still </w:t>
      </w:r>
      <w:r w:rsidR="002B73A2">
        <w:rPr>
          <w:rFonts w:cstheme="minorHAnsi"/>
        </w:rPr>
        <w:t>view all</w:t>
      </w:r>
      <w:r w:rsidR="00C33485">
        <w:rPr>
          <w:rFonts w:cstheme="minorHAnsi"/>
        </w:rPr>
        <w:t xml:space="preserve"> items up for sale. I </w:t>
      </w:r>
      <w:r w:rsidR="00017FF6">
        <w:rPr>
          <w:rFonts w:cstheme="minorHAnsi"/>
        </w:rPr>
        <w:t xml:space="preserve">was unable to complete user notifications through email due to </w:t>
      </w:r>
      <w:r w:rsidR="00D02CC3">
        <w:rPr>
          <w:rFonts w:cstheme="minorHAnsi"/>
        </w:rPr>
        <w:t xml:space="preserve">a </w:t>
      </w:r>
      <w:r w:rsidR="00017FF6">
        <w:rPr>
          <w:rFonts w:cstheme="minorHAnsi"/>
        </w:rPr>
        <w:t>lack of ti</w:t>
      </w:r>
      <w:r w:rsidR="002B73A2">
        <w:rPr>
          <w:rFonts w:cstheme="minorHAnsi"/>
        </w:rPr>
        <w:t xml:space="preserve">me. </w:t>
      </w:r>
      <w:r w:rsidR="00A965A7" w:rsidRPr="001F2106">
        <w:rPr>
          <w:rFonts w:cstheme="minorHAnsi"/>
        </w:rPr>
        <w:t>Create</w:t>
      </w:r>
      <w:r w:rsidR="001F2106" w:rsidRPr="001F2106">
        <w:rPr>
          <w:rFonts w:cstheme="minorHAnsi"/>
        </w:rPr>
        <w:t xml:space="preserve"> a new account and online auction</w:t>
      </w:r>
      <w:r w:rsidR="00F2696F">
        <w:rPr>
          <w:lang w:val="en-US"/>
        </w:rPr>
        <w:t xml:space="preserve"> </w:t>
      </w:r>
      <w:r w:rsidR="009D4E39">
        <w:rPr>
          <w:lang w:val="en-US"/>
        </w:rPr>
        <w:t>the</w:t>
      </w:r>
      <w:r w:rsidR="00F2696F">
        <w:rPr>
          <w:lang w:val="en-US"/>
        </w:rPr>
        <w:t xml:space="preserve"> </w:t>
      </w:r>
      <w:r w:rsidR="00C77C45">
        <w:rPr>
          <w:lang w:val="en-US"/>
        </w:rPr>
        <w:t>features</w:t>
      </w:r>
      <w:r w:rsidR="00F2696F">
        <w:rPr>
          <w:lang w:val="en-US"/>
        </w:rPr>
        <w:t xml:space="preserve"> that were in my scope were completed to a high standard and work simply and </w:t>
      </w:r>
      <w:r w:rsidR="00C77C45">
        <w:rPr>
          <w:lang w:val="en-US"/>
        </w:rPr>
        <w:t>efficiently</w:t>
      </w:r>
      <w:r w:rsidR="007A0D6D">
        <w:rPr>
          <w:lang w:val="en-US"/>
        </w:rPr>
        <w:t>.</w:t>
      </w:r>
    </w:p>
    <w:p w14:paraId="16C08449" w14:textId="77777777" w:rsidR="0027712E" w:rsidRPr="0027712E" w:rsidRDefault="0027712E" w:rsidP="0027712E">
      <w:pPr>
        <w:rPr>
          <w:lang w:val="en-US"/>
        </w:rPr>
      </w:pPr>
    </w:p>
    <w:p w14:paraId="1AE9D49A" w14:textId="6361A09B" w:rsidR="00D71D8E" w:rsidRDefault="00D71D8E" w:rsidP="00D71D8E">
      <w:pPr>
        <w:pStyle w:val="Heading2"/>
        <w:rPr>
          <w:lang w:val="en-US"/>
        </w:rPr>
      </w:pPr>
      <w:bookmarkStart w:id="39" w:name="_Toc89463540"/>
      <w:r w:rsidRPr="001E6A5F">
        <w:rPr>
          <w:lang w:val="en-US"/>
        </w:rPr>
        <w:t>Coding standards</w:t>
      </w:r>
      <w:bookmarkEnd w:id="39"/>
    </w:p>
    <w:p w14:paraId="335B5784" w14:textId="41F04601" w:rsidR="00B10AF7" w:rsidRPr="00B10AF7" w:rsidRDefault="00B10AF7" w:rsidP="00B10AF7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My Code was commented </w:t>
      </w:r>
      <w:r w:rsidR="009F75A7">
        <w:rPr>
          <w:lang w:val="en-US"/>
        </w:rPr>
        <w:t>concisely and only where needed to stop repetition and increase readability</w:t>
      </w:r>
      <w:r w:rsidR="001354BC">
        <w:rPr>
          <w:lang w:val="en-US"/>
        </w:rPr>
        <w:t xml:space="preserve">, With </w:t>
      </w:r>
      <w:r w:rsidR="007A2693">
        <w:rPr>
          <w:lang w:val="en-US"/>
        </w:rPr>
        <w:t>multiline</w:t>
      </w:r>
      <w:r w:rsidR="001354BC">
        <w:rPr>
          <w:lang w:val="en-US"/>
        </w:rPr>
        <w:t xml:space="preserve"> comments at the top of each program </w:t>
      </w:r>
      <w:r w:rsidR="00530FB9">
        <w:rPr>
          <w:lang w:val="en-US"/>
        </w:rPr>
        <w:t>bullet pointing</w:t>
      </w:r>
      <w:r w:rsidR="001354BC">
        <w:rPr>
          <w:lang w:val="en-US"/>
        </w:rPr>
        <w:t xml:space="preserve"> key features, inputs</w:t>
      </w:r>
      <w:r w:rsidR="00530FB9">
        <w:rPr>
          <w:lang w:val="en-US"/>
        </w:rPr>
        <w:t>, outputs</w:t>
      </w:r>
      <w:r w:rsidR="00D02CC3">
        <w:rPr>
          <w:lang w:val="en-US"/>
        </w:rPr>
        <w:t>,</w:t>
      </w:r>
      <w:r w:rsidR="00530FB9">
        <w:rPr>
          <w:lang w:val="en-US"/>
        </w:rPr>
        <w:t xml:space="preserve"> and </w:t>
      </w:r>
      <w:r w:rsidR="00D02CC3">
        <w:rPr>
          <w:lang w:val="en-US"/>
        </w:rPr>
        <w:t>single-line</w:t>
      </w:r>
      <w:r w:rsidR="00530FB9">
        <w:rPr>
          <w:lang w:val="en-US"/>
        </w:rPr>
        <w:t xml:space="preserve"> comments only on key parts of my code that needed extra explanation. My Code is </w:t>
      </w:r>
      <w:r w:rsidR="004E0A0B">
        <w:rPr>
          <w:lang w:val="en-US"/>
        </w:rPr>
        <w:t xml:space="preserve">packaged meaning that it is split into modules and imported for my run.py function to use. This makes my program modular </w:t>
      </w:r>
      <w:r w:rsidR="00FF20FA">
        <w:rPr>
          <w:lang w:val="en-US"/>
        </w:rPr>
        <w:t>decreasing rewritten code an increasing readability and</w:t>
      </w:r>
      <w:r w:rsidR="007A2693">
        <w:rPr>
          <w:lang w:val="en-US"/>
        </w:rPr>
        <w:t xml:space="preserve"> will allow less maintenance overall.</w:t>
      </w:r>
    </w:p>
    <w:p w14:paraId="44EC7BA3" w14:textId="77777777" w:rsidR="00B10AF7" w:rsidRPr="00B10AF7" w:rsidRDefault="00B10AF7" w:rsidP="00B10AF7">
      <w:pPr>
        <w:rPr>
          <w:lang w:val="en-US"/>
        </w:rPr>
      </w:pPr>
    </w:p>
    <w:p w14:paraId="0E169BAB" w14:textId="3037F773" w:rsidR="0081256D" w:rsidRDefault="0081256D" w:rsidP="0081256D">
      <w:pPr>
        <w:pStyle w:val="Heading2"/>
        <w:rPr>
          <w:lang w:val="en-US"/>
        </w:rPr>
      </w:pPr>
      <w:bookmarkStart w:id="40" w:name="_Toc89463541"/>
      <w:r w:rsidRPr="001E6A5F">
        <w:rPr>
          <w:lang w:val="en-US"/>
        </w:rPr>
        <w:t>Documentation standards</w:t>
      </w:r>
      <w:bookmarkEnd w:id="40"/>
    </w:p>
    <w:p w14:paraId="6E1CBCAF" w14:textId="24403F99" w:rsidR="009011C6" w:rsidRDefault="009011C6" w:rsidP="009011C6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I have tried to keep my documentation concise</w:t>
      </w:r>
      <w:r w:rsidR="00965A20">
        <w:rPr>
          <w:lang w:val="en-US"/>
        </w:rPr>
        <w:t xml:space="preserve"> by splitting it into sections. </w:t>
      </w:r>
      <w:r w:rsidR="004B1AB8">
        <w:rPr>
          <w:lang w:val="en-US"/>
        </w:rPr>
        <w:t xml:space="preserve">The code </w:t>
      </w:r>
      <w:r w:rsidR="0061597E">
        <w:rPr>
          <w:lang w:val="en-US"/>
        </w:rPr>
        <w:t>explanation</w:t>
      </w:r>
      <w:r w:rsidR="004B1AB8">
        <w:rPr>
          <w:lang w:val="en-US"/>
        </w:rPr>
        <w:t xml:space="preserve"> was also split into each function and its </w:t>
      </w:r>
      <w:r w:rsidR="00D02CC3">
        <w:rPr>
          <w:lang w:val="en-US"/>
        </w:rPr>
        <w:t>HTML</w:t>
      </w:r>
      <w:r w:rsidR="004B1AB8">
        <w:rPr>
          <w:lang w:val="en-US"/>
        </w:rPr>
        <w:t xml:space="preserve"> counterpart to make the program easier to understand. I have tried to only wri</w:t>
      </w:r>
      <w:r w:rsidR="00537A1E">
        <w:rPr>
          <w:lang w:val="en-US"/>
        </w:rPr>
        <w:t xml:space="preserve">te </w:t>
      </w:r>
      <w:r w:rsidR="00D02CC3">
        <w:rPr>
          <w:lang w:val="en-US"/>
        </w:rPr>
        <w:t xml:space="preserve">the </w:t>
      </w:r>
      <w:r w:rsidR="00537A1E">
        <w:rPr>
          <w:lang w:val="en-US"/>
        </w:rPr>
        <w:t xml:space="preserve">necessary details and kept only the important sections of my code in the </w:t>
      </w:r>
      <w:r w:rsidR="0061597E">
        <w:rPr>
          <w:lang w:val="en-US"/>
        </w:rPr>
        <w:t>explanation</w:t>
      </w:r>
      <w:r w:rsidR="00537A1E">
        <w:rPr>
          <w:lang w:val="en-US"/>
        </w:rPr>
        <w:t xml:space="preserve">. I hope this will make it easier to </w:t>
      </w:r>
      <w:r w:rsidR="00F67937">
        <w:rPr>
          <w:lang w:val="en-US"/>
        </w:rPr>
        <w:t xml:space="preserve">read </w:t>
      </w:r>
      <w:r w:rsidR="0061597E">
        <w:rPr>
          <w:lang w:val="en-US"/>
        </w:rPr>
        <w:t>and stop it from being tedious to review.</w:t>
      </w:r>
      <w:r w:rsidR="00F16ECB">
        <w:rPr>
          <w:lang w:val="en-US"/>
        </w:rPr>
        <w:t xml:space="preserve"> The testing regime details </w:t>
      </w:r>
      <w:r w:rsidR="00DF2139">
        <w:rPr>
          <w:lang w:val="en-US"/>
        </w:rPr>
        <w:t>a clear process to follow and what tests should be done in which section.</w:t>
      </w:r>
      <w:r w:rsidR="008B6F37">
        <w:rPr>
          <w:lang w:val="en-US"/>
        </w:rPr>
        <w:t xml:space="preserve"> I Have </w:t>
      </w:r>
      <w:r w:rsidR="00D02CC3">
        <w:rPr>
          <w:lang w:val="en-US"/>
        </w:rPr>
        <w:t>references</w:t>
      </w:r>
      <w:r w:rsidR="008B6F37">
        <w:rPr>
          <w:lang w:val="en-US"/>
        </w:rPr>
        <w:t xml:space="preserve"> where I have used code and where I have </w:t>
      </w:r>
      <w:r w:rsidR="00D02CC3">
        <w:rPr>
          <w:lang w:val="en-US"/>
        </w:rPr>
        <w:t>learned</w:t>
      </w:r>
      <w:r w:rsidR="008B6F37">
        <w:rPr>
          <w:lang w:val="en-US"/>
        </w:rPr>
        <w:t xml:space="preserve"> from.</w:t>
      </w:r>
    </w:p>
    <w:p w14:paraId="5B113D41" w14:textId="693C2181" w:rsidR="00B33BD2" w:rsidRDefault="00B33BD2" w:rsidP="004B516C">
      <w:pPr>
        <w:pStyle w:val="Heading2"/>
        <w:rPr>
          <w:lang w:val="en-US"/>
        </w:rPr>
      </w:pPr>
      <w:bookmarkStart w:id="41" w:name="_Toc89463542"/>
      <w:r w:rsidRPr="001E6A5F">
        <w:rPr>
          <w:lang w:val="en-US"/>
        </w:rPr>
        <w:t>Team details and support</w:t>
      </w:r>
      <w:bookmarkEnd w:id="41"/>
    </w:p>
    <w:p w14:paraId="42DE2EC6" w14:textId="27B49A6B" w:rsidR="004B516C" w:rsidRDefault="004B516C" w:rsidP="004B516C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Our team </w:t>
      </w:r>
      <w:r w:rsidR="00F62D90">
        <w:rPr>
          <w:lang w:val="en-US"/>
        </w:rPr>
        <w:t xml:space="preserve">had </w:t>
      </w:r>
      <w:r w:rsidR="00D02CC3">
        <w:rPr>
          <w:lang w:val="en-US"/>
        </w:rPr>
        <w:t>a meeting</w:t>
      </w:r>
      <w:r w:rsidR="00F62D90">
        <w:rPr>
          <w:lang w:val="en-US"/>
        </w:rPr>
        <w:t xml:space="preserve"> </w:t>
      </w:r>
      <w:r w:rsidR="00CD5CC3">
        <w:rPr>
          <w:lang w:val="en-US"/>
        </w:rPr>
        <w:t xml:space="preserve">for project </w:t>
      </w:r>
      <w:r w:rsidR="00567022">
        <w:rPr>
          <w:lang w:val="en-US"/>
        </w:rPr>
        <w:t>planning, and</w:t>
      </w:r>
      <w:r w:rsidR="007D3D0B">
        <w:rPr>
          <w:lang w:val="en-US"/>
        </w:rPr>
        <w:t xml:space="preserve"> another meeting after the code freeze to </w:t>
      </w:r>
      <w:r w:rsidR="00567022">
        <w:rPr>
          <w:lang w:val="en-US"/>
        </w:rPr>
        <w:t>make sure what each member was supposed to do</w:t>
      </w:r>
      <w:r w:rsidR="00EA3B76">
        <w:rPr>
          <w:lang w:val="en-US"/>
        </w:rPr>
        <w:t>. We assigned roles to each member</w:t>
      </w:r>
      <w:r w:rsidR="00C34093">
        <w:rPr>
          <w:lang w:val="en-US"/>
        </w:rPr>
        <w:t>:</w:t>
      </w:r>
    </w:p>
    <w:p w14:paraId="3BF6DD45" w14:textId="3DEEB686" w:rsidR="00C34093" w:rsidRDefault="00C34093" w:rsidP="00C34093">
      <w:pPr>
        <w:pStyle w:val="ListParagraph"/>
        <w:rPr>
          <w:lang w:val="en-US"/>
        </w:rPr>
      </w:pPr>
      <w:r w:rsidRPr="00E518BD">
        <w:rPr>
          <w:rFonts w:cstheme="minorHAnsi"/>
          <w:noProof/>
        </w:rPr>
        <w:drawing>
          <wp:inline distT="0" distB="0" distL="0" distR="0" wp14:anchorId="1946210C" wp14:editId="326E76C4">
            <wp:extent cx="4352925" cy="1378314"/>
            <wp:effectExtent l="0" t="0" r="3175" b="6350"/>
            <wp:docPr id="36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577" cy="139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98BB" w14:textId="6DAD20C5" w:rsidR="00DC5D01" w:rsidRDefault="00DC5D01" w:rsidP="00C34093">
      <w:pPr>
        <w:pStyle w:val="ListParagraph"/>
        <w:rPr>
          <w:lang w:val="en-US"/>
        </w:rPr>
      </w:pPr>
      <w:r>
        <w:rPr>
          <w:lang w:val="en-US"/>
        </w:rPr>
        <w:t>Unfortunately,</w:t>
      </w:r>
      <w:r w:rsidR="00C34093">
        <w:rPr>
          <w:lang w:val="en-US"/>
        </w:rPr>
        <w:t xml:space="preserve"> one of our members had </w:t>
      </w:r>
      <w:r w:rsidR="00426AB7">
        <w:rPr>
          <w:lang w:val="en-US"/>
        </w:rPr>
        <w:t>to defer so our role diagram was changed.</w:t>
      </w:r>
      <w:r>
        <w:rPr>
          <w:lang w:val="en-US"/>
        </w:rPr>
        <w:t xml:space="preserve"> I </w:t>
      </w:r>
      <w:r w:rsidR="00F7348C">
        <w:rPr>
          <w:lang w:val="en-US"/>
        </w:rPr>
        <w:t xml:space="preserve">ended up testing </w:t>
      </w:r>
      <w:r w:rsidR="005F0997">
        <w:rPr>
          <w:lang w:val="en-US"/>
        </w:rPr>
        <w:t xml:space="preserve">and </w:t>
      </w:r>
      <w:r w:rsidR="0037399C">
        <w:rPr>
          <w:lang w:val="en-US"/>
        </w:rPr>
        <w:t xml:space="preserve">doing the QA evaluation for </w:t>
      </w:r>
      <w:r w:rsidR="00D02CC3">
        <w:rPr>
          <w:lang w:val="en-US"/>
        </w:rPr>
        <w:t>Joe’s</w:t>
      </w:r>
      <w:r w:rsidR="0037399C">
        <w:rPr>
          <w:lang w:val="en-US"/>
        </w:rPr>
        <w:t xml:space="preserve"> </w:t>
      </w:r>
      <w:r w:rsidR="00F7348C">
        <w:rPr>
          <w:lang w:val="en-US"/>
        </w:rPr>
        <w:t xml:space="preserve">Project and </w:t>
      </w:r>
      <w:r w:rsidR="0037399C">
        <w:rPr>
          <w:lang w:val="en-US"/>
        </w:rPr>
        <w:t>Documentation expert for</w:t>
      </w:r>
      <w:r w:rsidR="00F7348C">
        <w:rPr>
          <w:lang w:val="en-US"/>
        </w:rPr>
        <w:t xml:space="preserve"> Nicks Project.</w:t>
      </w:r>
    </w:p>
    <w:p w14:paraId="7F48AF1B" w14:textId="77777777" w:rsidR="00011A52" w:rsidRDefault="00011A52" w:rsidP="00C34093">
      <w:pPr>
        <w:pStyle w:val="ListParagraph"/>
        <w:rPr>
          <w:lang w:val="en-US"/>
        </w:rPr>
      </w:pPr>
    </w:p>
    <w:p w14:paraId="408F71E1" w14:textId="3104E831" w:rsidR="004204FA" w:rsidRDefault="00C540E2" w:rsidP="00011A52">
      <w:pPr>
        <w:rPr>
          <w:lang w:val="en-US"/>
        </w:rPr>
      </w:pPr>
      <w:bookmarkStart w:id="42" w:name="_Toc89463543"/>
      <w:r w:rsidRPr="004204FA">
        <w:rPr>
          <w:rStyle w:val="Heading2Char"/>
        </w:rPr>
        <w:t xml:space="preserve">Timely </w:t>
      </w:r>
      <w:r w:rsidR="001A5CEF">
        <w:rPr>
          <w:rStyle w:val="Heading2Char"/>
        </w:rPr>
        <w:t>delivery</w:t>
      </w:r>
      <w:bookmarkEnd w:id="42"/>
      <w:r w:rsidR="001A5CEF">
        <w:rPr>
          <w:rStyle w:val="Heading2Char"/>
        </w:rPr>
        <w:t xml:space="preserve"> </w:t>
      </w:r>
    </w:p>
    <w:p w14:paraId="4B0443CE" w14:textId="3BACA548" w:rsidR="00C540E2" w:rsidRPr="00011A52" w:rsidRDefault="00C540E2" w:rsidP="00011A52">
      <w:pPr>
        <w:rPr>
          <w:lang w:val="en-US"/>
        </w:rPr>
      </w:pPr>
      <w:r w:rsidRPr="00011A52">
        <w:rPr>
          <w:lang w:val="en-US"/>
        </w:rPr>
        <w:t xml:space="preserve">My </w:t>
      </w:r>
      <w:r w:rsidR="00D6218B" w:rsidRPr="00011A52">
        <w:rPr>
          <w:lang w:val="en-US"/>
        </w:rPr>
        <w:t xml:space="preserve">Delivery was not on time as </w:t>
      </w:r>
      <w:r w:rsidR="00DB0D05" w:rsidRPr="00011A52">
        <w:rPr>
          <w:lang w:val="en-US"/>
        </w:rPr>
        <w:t xml:space="preserve">at </w:t>
      </w:r>
      <w:r w:rsidR="005764B0" w:rsidRPr="00011A52">
        <w:rPr>
          <w:lang w:val="en-US"/>
        </w:rPr>
        <w:t>first,</w:t>
      </w:r>
      <w:r w:rsidR="00DB0D05" w:rsidRPr="00011A52">
        <w:rPr>
          <w:lang w:val="en-US"/>
        </w:rPr>
        <w:t xml:space="preserve"> we were under the assumption that Annette was still going to submit her </w:t>
      </w:r>
      <w:r w:rsidR="0089053B" w:rsidRPr="00011A52">
        <w:rPr>
          <w:lang w:val="en-US"/>
        </w:rPr>
        <w:t>project,</w:t>
      </w:r>
      <w:r w:rsidR="00983BBD">
        <w:rPr>
          <w:lang w:val="en-US"/>
        </w:rPr>
        <w:t xml:space="preserve"> </w:t>
      </w:r>
      <w:r w:rsidR="00DB0D05" w:rsidRPr="00011A52">
        <w:rPr>
          <w:lang w:val="en-US"/>
        </w:rPr>
        <w:t xml:space="preserve">we moved our deadlines back </w:t>
      </w:r>
      <w:r w:rsidR="005B1C1C" w:rsidRPr="00011A52">
        <w:rPr>
          <w:lang w:val="en-US"/>
        </w:rPr>
        <w:t xml:space="preserve">and waited until she was able to submit </w:t>
      </w:r>
    </w:p>
    <w:p w14:paraId="4F653E18" w14:textId="40093114" w:rsidR="000826B8" w:rsidRDefault="0089053B" w:rsidP="000826B8">
      <w:pPr>
        <w:pStyle w:val="ListParagraph"/>
        <w:rPr>
          <w:lang w:val="en-US"/>
        </w:rPr>
      </w:pPr>
      <w:r w:rsidRPr="000826B8">
        <w:rPr>
          <w:noProof/>
          <w:lang w:val="en-US"/>
        </w:rPr>
        <w:drawing>
          <wp:inline distT="0" distB="0" distL="0" distR="0" wp14:anchorId="315A7093" wp14:editId="4CC7EF2F">
            <wp:extent cx="5458587" cy="847843"/>
            <wp:effectExtent l="0" t="0" r="889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63A1" w14:textId="68E5D5B7" w:rsidR="000826B8" w:rsidRDefault="000826B8" w:rsidP="000826B8">
      <w:pPr>
        <w:pStyle w:val="ListParagraph"/>
        <w:rPr>
          <w:lang w:val="en-US"/>
        </w:rPr>
      </w:pPr>
      <w:r>
        <w:rPr>
          <w:lang w:val="en-US"/>
        </w:rPr>
        <w:t xml:space="preserve">We found out much later that she deferred and had to rearrange </w:t>
      </w:r>
      <w:r w:rsidR="005764B0">
        <w:rPr>
          <w:lang w:val="en-US"/>
        </w:rPr>
        <w:t>all</w:t>
      </w:r>
      <w:r w:rsidR="001A6A05">
        <w:rPr>
          <w:lang w:val="en-US"/>
        </w:rPr>
        <w:t xml:space="preserve"> our roles that took even more time to sort out.</w:t>
      </w:r>
    </w:p>
    <w:p w14:paraId="02F8DD65" w14:textId="1EA3607B" w:rsidR="00F35903" w:rsidRDefault="00F35903" w:rsidP="000826B8">
      <w:pPr>
        <w:pStyle w:val="ListParagraph"/>
        <w:rPr>
          <w:lang w:val="en-US"/>
        </w:rPr>
      </w:pPr>
    </w:p>
    <w:p w14:paraId="4D922200" w14:textId="77777777" w:rsidR="005764B0" w:rsidRDefault="005764B0" w:rsidP="000826B8">
      <w:pPr>
        <w:pStyle w:val="ListParagraph"/>
        <w:rPr>
          <w:lang w:val="en-US"/>
        </w:rPr>
      </w:pPr>
    </w:p>
    <w:p w14:paraId="36364634" w14:textId="7A2F303E" w:rsidR="00F35903" w:rsidRDefault="00F35903" w:rsidP="000826B8">
      <w:pPr>
        <w:pStyle w:val="ListParagraph"/>
        <w:rPr>
          <w:lang w:val="en-US"/>
        </w:rPr>
      </w:pPr>
      <w:r>
        <w:rPr>
          <w:lang w:val="en-US"/>
        </w:rPr>
        <w:t>My final commit</w:t>
      </w:r>
      <w:r w:rsidR="00E9070D">
        <w:rPr>
          <w:lang w:val="en-US"/>
        </w:rPr>
        <w:t>s were on the 1</w:t>
      </w:r>
      <w:r w:rsidR="00E9070D" w:rsidRPr="00E9070D">
        <w:rPr>
          <w:vertAlign w:val="superscript"/>
          <w:lang w:val="en-US"/>
        </w:rPr>
        <w:t>st</w:t>
      </w:r>
      <w:r w:rsidR="00E9070D">
        <w:rPr>
          <w:lang w:val="en-US"/>
        </w:rPr>
        <w:t xml:space="preserve"> of December for the rest of my team to </w:t>
      </w:r>
      <w:r w:rsidR="005764B0">
        <w:rPr>
          <w:lang w:val="en-US"/>
        </w:rPr>
        <w:t>use:</w:t>
      </w:r>
    </w:p>
    <w:p w14:paraId="041BD3B5" w14:textId="4A117B7F" w:rsidR="005764B0" w:rsidRDefault="005764B0" w:rsidP="000826B8">
      <w:pPr>
        <w:pStyle w:val="ListParagraph"/>
        <w:rPr>
          <w:lang w:val="en-US"/>
        </w:rPr>
      </w:pPr>
      <w:r w:rsidRPr="005764B0">
        <w:rPr>
          <w:noProof/>
          <w:lang w:val="en-US"/>
        </w:rPr>
        <w:drawing>
          <wp:inline distT="0" distB="0" distL="0" distR="0" wp14:anchorId="349DB035" wp14:editId="4342AC3E">
            <wp:extent cx="5356860" cy="15551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A309" w14:textId="3EB58682" w:rsidR="00EB1EFB" w:rsidRDefault="00EB1EFB" w:rsidP="000826B8">
      <w:pPr>
        <w:pStyle w:val="ListParagraph"/>
        <w:rPr>
          <w:lang w:val="en-US"/>
        </w:rPr>
      </w:pPr>
    </w:p>
    <w:p w14:paraId="54F60550" w14:textId="7D36B0F7" w:rsidR="00A12644" w:rsidRDefault="00A12644" w:rsidP="000826B8">
      <w:pPr>
        <w:pStyle w:val="ListParagraph"/>
        <w:rPr>
          <w:lang w:val="en-US"/>
        </w:rPr>
      </w:pPr>
    </w:p>
    <w:p w14:paraId="362FEAF1" w14:textId="6754F917" w:rsidR="00A12644" w:rsidRDefault="00A12644" w:rsidP="000826B8">
      <w:pPr>
        <w:pStyle w:val="ListParagraph"/>
        <w:rPr>
          <w:lang w:val="en-US"/>
        </w:rPr>
      </w:pPr>
    </w:p>
    <w:p w14:paraId="41E4C384" w14:textId="002D88D5" w:rsidR="00A12644" w:rsidRDefault="00A12644" w:rsidP="000826B8">
      <w:pPr>
        <w:pStyle w:val="ListParagraph"/>
        <w:rPr>
          <w:lang w:val="en-US"/>
        </w:rPr>
      </w:pPr>
    </w:p>
    <w:p w14:paraId="6DE6F9BD" w14:textId="5107C7DD" w:rsidR="00A12644" w:rsidRDefault="00A12644" w:rsidP="000826B8">
      <w:pPr>
        <w:pStyle w:val="ListParagraph"/>
        <w:rPr>
          <w:lang w:val="en-US"/>
        </w:rPr>
      </w:pPr>
    </w:p>
    <w:p w14:paraId="328B496B" w14:textId="248C696F" w:rsidR="00A12644" w:rsidRDefault="00A12644" w:rsidP="000826B8">
      <w:pPr>
        <w:pStyle w:val="ListParagraph"/>
        <w:rPr>
          <w:lang w:val="en-US"/>
        </w:rPr>
      </w:pPr>
    </w:p>
    <w:p w14:paraId="39B59FD1" w14:textId="07C0DC43" w:rsidR="00A12644" w:rsidRDefault="00A12644" w:rsidP="000826B8">
      <w:pPr>
        <w:pStyle w:val="ListParagraph"/>
        <w:rPr>
          <w:lang w:val="en-US"/>
        </w:rPr>
      </w:pPr>
    </w:p>
    <w:p w14:paraId="0CCEA6D2" w14:textId="6EE28DC5" w:rsidR="00A12644" w:rsidRDefault="00A12644" w:rsidP="000826B8">
      <w:pPr>
        <w:pStyle w:val="ListParagraph"/>
        <w:rPr>
          <w:lang w:val="en-US"/>
        </w:rPr>
      </w:pPr>
    </w:p>
    <w:p w14:paraId="0465A359" w14:textId="4A384CA5" w:rsidR="00A12644" w:rsidRDefault="00A12644" w:rsidP="000826B8">
      <w:pPr>
        <w:pStyle w:val="ListParagraph"/>
        <w:rPr>
          <w:lang w:val="en-US"/>
        </w:rPr>
      </w:pPr>
    </w:p>
    <w:p w14:paraId="6CE1426F" w14:textId="18BE9D21" w:rsidR="00A12644" w:rsidRDefault="00A12644" w:rsidP="000826B8">
      <w:pPr>
        <w:pStyle w:val="ListParagraph"/>
        <w:rPr>
          <w:lang w:val="en-US"/>
        </w:rPr>
      </w:pPr>
    </w:p>
    <w:p w14:paraId="639EB7C1" w14:textId="5AFC4CDD" w:rsidR="00A12644" w:rsidRDefault="00A12644" w:rsidP="000826B8">
      <w:pPr>
        <w:pStyle w:val="ListParagraph"/>
        <w:rPr>
          <w:lang w:val="en-US"/>
        </w:rPr>
      </w:pPr>
    </w:p>
    <w:p w14:paraId="1C1DADC1" w14:textId="399F7511" w:rsidR="00A12644" w:rsidRDefault="00A12644" w:rsidP="000826B8">
      <w:pPr>
        <w:pStyle w:val="ListParagraph"/>
        <w:rPr>
          <w:lang w:val="en-US"/>
        </w:rPr>
      </w:pPr>
    </w:p>
    <w:p w14:paraId="355AF09B" w14:textId="7CCD4591" w:rsidR="00A12644" w:rsidRDefault="00A12644" w:rsidP="000826B8">
      <w:pPr>
        <w:pStyle w:val="ListParagraph"/>
        <w:rPr>
          <w:lang w:val="en-US"/>
        </w:rPr>
      </w:pPr>
    </w:p>
    <w:p w14:paraId="69F2D504" w14:textId="23E2F8B6" w:rsidR="00A12644" w:rsidRDefault="00A12644" w:rsidP="000826B8">
      <w:pPr>
        <w:pStyle w:val="ListParagraph"/>
        <w:rPr>
          <w:lang w:val="en-US"/>
        </w:rPr>
      </w:pPr>
    </w:p>
    <w:p w14:paraId="556C1411" w14:textId="77777777" w:rsidR="00A12644" w:rsidRPr="00C540E2" w:rsidRDefault="00A12644" w:rsidP="000826B8">
      <w:pPr>
        <w:pStyle w:val="ListParagraph"/>
        <w:rPr>
          <w:lang w:val="en-US"/>
        </w:rPr>
      </w:pPr>
    </w:p>
    <w:p w14:paraId="194E2B70" w14:textId="42406E8D" w:rsidR="00A12644" w:rsidRPr="00A12644" w:rsidRDefault="00511282" w:rsidP="00FD1237">
      <w:pPr>
        <w:pStyle w:val="Heading2"/>
        <w:rPr>
          <w:lang w:val="en-US"/>
        </w:rPr>
      </w:pPr>
      <w:bookmarkStart w:id="43" w:name="_Toc89463544"/>
      <w:r>
        <w:rPr>
          <w:lang w:val="en-US"/>
        </w:rPr>
        <w:t>External QA Evaluation</w:t>
      </w:r>
      <w:bookmarkEnd w:id="43"/>
    </w:p>
    <w:p w14:paraId="02668AAD" w14:textId="3BA5B9C0" w:rsidR="00093930" w:rsidRDefault="00F74AE3" w:rsidP="007B12A5">
      <w:pPr>
        <w:pStyle w:val="Heading3"/>
        <w:rPr>
          <w:lang w:val="en-US"/>
        </w:rPr>
      </w:pPr>
      <w:bookmarkStart w:id="44" w:name="_Toc89463545"/>
      <w:r>
        <w:rPr>
          <w:lang w:val="en-US"/>
        </w:rPr>
        <w:t xml:space="preserve">Joe </w:t>
      </w:r>
      <w:r w:rsidR="007B12A5">
        <w:rPr>
          <w:lang w:val="en-US"/>
        </w:rPr>
        <w:t>Lees</w:t>
      </w:r>
      <w:bookmarkEnd w:id="44"/>
    </w:p>
    <w:p w14:paraId="31D56255" w14:textId="23971A8B" w:rsidR="00357E08" w:rsidRPr="00F8095D" w:rsidRDefault="00506911" w:rsidP="00357E08">
      <w:pPr>
        <w:pStyle w:val="ListParagraph"/>
        <w:numPr>
          <w:ilvl w:val="0"/>
          <w:numId w:val="12"/>
        </w:numPr>
        <w:spacing w:after="0" w:line="240" w:lineRule="auto"/>
        <w:rPr>
          <w:b/>
        </w:rPr>
      </w:pPr>
      <w:r>
        <w:t xml:space="preserve">The developer </w:t>
      </w:r>
      <w:r w:rsidR="00C31985">
        <w:t xml:space="preserve">almost </w:t>
      </w:r>
      <w:r w:rsidR="00C1418E">
        <w:t>managed to</w:t>
      </w:r>
      <w:r w:rsidR="00C31985">
        <w:t xml:space="preserve"> complete </w:t>
      </w:r>
      <w:r w:rsidR="000E4022">
        <w:t>all</w:t>
      </w:r>
      <w:r w:rsidR="00C31985">
        <w:t xml:space="preserve"> the requirements </w:t>
      </w:r>
      <w:r w:rsidR="00357E08">
        <w:t xml:space="preserve">apart from </w:t>
      </w:r>
      <w:r w:rsidR="00357E08" w:rsidRPr="00357E08">
        <w:rPr>
          <w:rFonts w:cstheme="minorHAnsi"/>
          <w:lang w:val="en-US"/>
        </w:rPr>
        <w:t>requirement</w:t>
      </w:r>
      <w:r w:rsidR="00357E08">
        <w:rPr>
          <w:lang w:val="en-US"/>
        </w:rPr>
        <w:t xml:space="preserve"> 5.3ii, Due to this the standard of his project is of a very high standard</w:t>
      </w:r>
      <w:r w:rsidR="00FC5785">
        <w:rPr>
          <w:lang w:val="en-US"/>
        </w:rPr>
        <w:t>.</w:t>
      </w:r>
      <w:r w:rsidR="00C1418E">
        <w:rPr>
          <w:lang w:val="en-US"/>
        </w:rPr>
        <w:t xml:space="preserve"> As the </w:t>
      </w:r>
      <w:r w:rsidR="000C28D3">
        <w:rPr>
          <w:lang w:val="en-US"/>
        </w:rPr>
        <w:t>dev</w:t>
      </w:r>
      <w:r w:rsidR="00C1418E">
        <w:rPr>
          <w:lang w:val="en-US"/>
        </w:rPr>
        <w:t>eloper</w:t>
      </w:r>
      <w:r w:rsidR="000C28D3">
        <w:rPr>
          <w:lang w:val="en-US"/>
        </w:rPr>
        <w:t xml:space="preserve"> states</w:t>
      </w:r>
      <w:r w:rsidR="00C1418E">
        <w:rPr>
          <w:lang w:val="en-US"/>
        </w:rPr>
        <w:t xml:space="preserve"> the</w:t>
      </w:r>
      <w:r w:rsidR="001642C5">
        <w:rPr>
          <w:lang w:val="en-US"/>
        </w:rPr>
        <w:t xml:space="preserve"> code was </w:t>
      </w:r>
      <w:r w:rsidR="00837A6E">
        <w:rPr>
          <w:lang w:val="en-US"/>
        </w:rPr>
        <w:t xml:space="preserve">fully commented </w:t>
      </w:r>
      <w:r w:rsidR="00D02CC3">
        <w:rPr>
          <w:lang w:val="en-US"/>
        </w:rPr>
        <w:t xml:space="preserve">on </w:t>
      </w:r>
      <w:r w:rsidR="00837A6E">
        <w:rPr>
          <w:lang w:val="en-US"/>
        </w:rPr>
        <w:t xml:space="preserve">and very readable. And the </w:t>
      </w:r>
      <w:r w:rsidR="009825B1">
        <w:rPr>
          <w:lang w:val="en-US"/>
        </w:rPr>
        <w:t xml:space="preserve">high </w:t>
      </w:r>
      <w:r w:rsidR="00837A6E">
        <w:rPr>
          <w:lang w:val="en-US"/>
        </w:rPr>
        <w:t>standard of his code</w:t>
      </w:r>
      <w:r w:rsidR="009825B1">
        <w:rPr>
          <w:lang w:val="en-US"/>
        </w:rPr>
        <w:t xml:space="preserve"> is</w:t>
      </w:r>
      <w:r w:rsidR="00837A6E">
        <w:rPr>
          <w:lang w:val="en-US"/>
        </w:rPr>
        <w:t xml:space="preserve"> </w:t>
      </w:r>
      <w:r w:rsidR="00B70A4E">
        <w:rPr>
          <w:lang w:val="en-US"/>
        </w:rPr>
        <w:t>illustra</w:t>
      </w:r>
      <w:r w:rsidR="009825B1">
        <w:rPr>
          <w:lang w:val="en-US"/>
        </w:rPr>
        <w:t>ted through</w:t>
      </w:r>
      <w:r w:rsidR="00B70A4E">
        <w:rPr>
          <w:lang w:val="en-US"/>
        </w:rPr>
        <w:t xml:space="preserve"> modular design </w:t>
      </w:r>
      <w:r w:rsidR="00303566">
        <w:rPr>
          <w:lang w:val="en-US"/>
        </w:rPr>
        <w:t>for the back end of his program and inheritance</w:t>
      </w:r>
      <w:r w:rsidR="000E4022">
        <w:rPr>
          <w:lang w:val="en-US"/>
        </w:rPr>
        <w:t xml:space="preserve"> for the front end.</w:t>
      </w:r>
      <w:r w:rsidR="00303566">
        <w:rPr>
          <w:lang w:val="en-US"/>
        </w:rPr>
        <w:t xml:space="preserve"> </w:t>
      </w:r>
      <w:r w:rsidR="008363BB">
        <w:rPr>
          <w:lang w:val="en-US"/>
        </w:rPr>
        <w:t xml:space="preserve">The installation process </w:t>
      </w:r>
      <w:r w:rsidR="008E4853">
        <w:rPr>
          <w:lang w:val="en-US"/>
        </w:rPr>
        <w:t xml:space="preserve">was </w:t>
      </w:r>
      <w:r w:rsidR="00FD1237">
        <w:rPr>
          <w:lang w:val="en-US"/>
        </w:rPr>
        <w:t>adequate,</w:t>
      </w:r>
      <w:r w:rsidR="008E4853">
        <w:rPr>
          <w:lang w:val="en-US"/>
        </w:rPr>
        <w:t xml:space="preserve"> </w:t>
      </w:r>
      <w:r w:rsidR="009B4B14">
        <w:rPr>
          <w:lang w:val="en-US"/>
        </w:rPr>
        <w:t>and the GitHub link was correct.</w:t>
      </w:r>
      <w:r w:rsidR="00E60D42">
        <w:rPr>
          <w:lang w:val="en-US"/>
        </w:rPr>
        <w:t xml:space="preserve"> And I could clone his project easily</w:t>
      </w:r>
      <w:r w:rsidR="009B4B14">
        <w:rPr>
          <w:lang w:val="en-US"/>
        </w:rPr>
        <w:t xml:space="preserve"> </w:t>
      </w:r>
      <w:r w:rsidR="00FD1237">
        <w:rPr>
          <w:lang w:val="en-US"/>
        </w:rPr>
        <w:t>the</w:t>
      </w:r>
      <w:r w:rsidR="009B4B14">
        <w:rPr>
          <w:lang w:val="en-US"/>
        </w:rPr>
        <w:t xml:space="preserve"> code explanation was thorough and </w:t>
      </w:r>
      <w:r w:rsidR="002F7FC1">
        <w:rPr>
          <w:lang w:val="en-US"/>
        </w:rPr>
        <w:t>well structured. The functions and templates were displayed next to each other allowing it to be comprehensive and clear</w:t>
      </w:r>
      <w:r w:rsidR="00CB20A2">
        <w:rPr>
          <w:lang w:val="en-US"/>
        </w:rPr>
        <w:t xml:space="preserve">. </w:t>
      </w:r>
      <w:r w:rsidR="00E60D42">
        <w:rPr>
          <w:lang w:val="en-US"/>
        </w:rPr>
        <w:t xml:space="preserve">There </w:t>
      </w:r>
      <w:r w:rsidR="00FD1237">
        <w:rPr>
          <w:lang w:val="en-US"/>
        </w:rPr>
        <w:t>were</w:t>
      </w:r>
      <w:r w:rsidR="00E60D42">
        <w:rPr>
          <w:lang w:val="en-US"/>
        </w:rPr>
        <w:t xml:space="preserve"> references to where he used </w:t>
      </w:r>
      <w:r w:rsidR="00D02CC3">
        <w:rPr>
          <w:lang w:val="en-US"/>
        </w:rPr>
        <w:t xml:space="preserve">to </w:t>
      </w:r>
      <w:r w:rsidR="00E60D42">
        <w:rPr>
          <w:lang w:val="en-US"/>
        </w:rPr>
        <w:t xml:space="preserve">code and </w:t>
      </w:r>
      <w:r w:rsidR="00B02F63">
        <w:rPr>
          <w:lang w:val="en-US"/>
        </w:rPr>
        <w:t xml:space="preserve">references to specific lines that he wanted to explain. His entire project was documented </w:t>
      </w:r>
      <w:r w:rsidR="00F8095D">
        <w:rPr>
          <w:lang w:val="en-US"/>
        </w:rPr>
        <w:t>fully and concisely.</w:t>
      </w:r>
    </w:p>
    <w:p w14:paraId="7F0547E1" w14:textId="08A37A67" w:rsidR="00F8095D" w:rsidRDefault="00F8095D" w:rsidP="00F8095D">
      <w:pPr>
        <w:pStyle w:val="ListParagraph"/>
        <w:spacing w:after="0" w:line="240" w:lineRule="auto"/>
        <w:rPr>
          <w:lang w:val="en-US"/>
        </w:rPr>
      </w:pPr>
    </w:p>
    <w:p w14:paraId="029B780B" w14:textId="439F055B" w:rsidR="00F8095D" w:rsidRPr="00C20281" w:rsidRDefault="00FD1237" w:rsidP="00F8095D">
      <w:pPr>
        <w:pStyle w:val="ListParagraph"/>
        <w:spacing w:after="0" w:line="240" w:lineRule="auto"/>
        <w:rPr>
          <w:b/>
        </w:rPr>
      </w:pPr>
      <w:r>
        <w:rPr>
          <w:lang w:val="en-US"/>
        </w:rPr>
        <w:t>Overall,</w:t>
      </w:r>
      <w:r w:rsidR="00F8095D">
        <w:rPr>
          <w:lang w:val="en-US"/>
        </w:rPr>
        <w:t xml:space="preserve"> his </w:t>
      </w:r>
      <w:r>
        <w:rPr>
          <w:lang w:val="en-US"/>
        </w:rPr>
        <w:t>QA Is correct and I agree with all of his statements.</w:t>
      </w:r>
    </w:p>
    <w:p w14:paraId="6073F5C0" w14:textId="622A210F" w:rsidR="00DA0F01" w:rsidRPr="00DA0F01" w:rsidRDefault="00DA0F01" w:rsidP="00365DFD"/>
    <w:p w14:paraId="7B4D0B97" w14:textId="0FF1441D" w:rsidR="00CF3AE6" w:rsidRDefault="00326A5A" w:rsidP="00996401">
      <w:pPr>
        <w:pStyle w:val="Heading1"/>
      </w:pPr>
      <w:bookmarkStart w:id="45" w:name="_Toc89463546"/>
      <w:r>
        <w:t>Documentation</w:t>
      </w:r>
      <w:bookmarkEnd w:id="45"/>
    </w:p>
    <w:p w14:paraId="35CED61E" w14:textId="19C9BFE6" w:rsidR="00996401" w:rsidRDefault="00996401" w:rsidP="00996401">
      <w:pPr>
        <w:pStyle w:val="Heading2"/>
      </w:pPr>
      <w:bookmarkStart w:id="46" w:name="_Toc89463547"/>
      <w:r>
        <w:t>Documentation List</w:t>
      </w:r>
      <w:bookmarkEnd w:id="46"/>
    </w:p>
    <w:p w14:paraId="327A66D9" w14:textId="319F71A8" w:rsidR="00996401" w:rsidRPr="00C376C8" w:rsidRDefault="00996401" w:rsidP="00C376C8">
      <w:pPr>
        <w:pStyle w:val="ListParagraph"/>
        <w:numPr>
          <w:ilvl w:val="0"/>
          <w:numId w:val="12"/>
        </w:numPr>
        <w:spacing w:after="80" w:line="240" w:lineRule="auto"/>
        <w:rPr>
          <w:rFonts w:ascii="Arial" w:hAnsi="Arial" w:cs="Arial"/>
          <w:b/>
        </w:rPr>
      </w:pPr>
      <w:r>
        <w:t xml:space="preserve">Code with comments:  </w:t>
      </w:r>
      <w:hyperlink r:id="rId60" w:history="1">
        <w:r w:rsidR="00C376C8" w:rsidRPr="00D22538">
          <w:rPr>
            <w:rStyle w:val="Hyperlink"/>
            <w:rFonts w:ascii="Arial" w:hAnsi="Arial" w:cs="Arial"/>
            <w:b/>
          </w:rPr>
          <w:t>https://github.coventry.ac.uk/mellenj/5001CEM_Auction_House</w:t>
        </w:r>
      </w:hyperlink>
    </w:p>
    <w:p w14:paraId="1CC86D93" w14:textId="14EEF8A6" w:rsidR="00996401" w:rsidRDefault="00C376C8" w:rsidP="00996401">
      <w:pPr>
        <w:pStyle w:val="ListParagraph"/>
        <w:numPr>
          <w:ilvl w:val="0"/>
          <w:numId w:val="12"/>
        </w:numPr>
        <w:spacing w:after="0" w:line="240" w:lineRule="auto"/>
      </w:pPr>
      <w:r>
        <w:t>C</w:t>
      </w:r>
      <w:r w:rsidR="00996401">
        <w:t xml:space="preserve">ode purpose </w:t>
      </w:r>
      <w:r w:rsidR="00E42E0C">
        <w:t>(page 3)</w:t>
      </w:r>
    </w:p>
    <w:p w14:paraId="5020529B" w14:textId="7D52F04E" w:rsidR="00996401" w:rsidRDefault="00C376C8" w:rsidP="00996401">
      <w:pPr>
        <w:pStyle w:val="ListParagraph"/>
        <w:numPr>
          <w:ilvl w:val="0"/>
          <w:numId w:val="12"/>
        </w:numPr>
        <w:spacing w:after="0" w:line="240" w:lineRule="auto"/>
      </w:pPr>
      <w:r>
        <w:t>C</w:t>
      </w:r>
      <w:r w:rsidR="00996401">
        <w:t xml:space="preserve">ode </w:t>
      </w:r>
      <w:r w:rsidR="00E42E0C">
        <w:t>location (page 4)</w:t>
      </w:r>
    </w:p>
    <w:p w14:paraId="030DD29D" w14:textId="075C7E05" w:rsidR="00996401" w:rsidRDefault="00996401" w:rsidP="00996401">
      <w:pPr>
        <w:pStyle w:val="ListParagraph"/>
        <w:numPr>
          <w:ilvl w:val="0"/>
          <w:numId w:val="12"/>
        </w:numPr>
        <w:spacing w:after="0" w:line="240" w:lineRule="auto"/>
      </w:pPr>
      <w:r>
        <w:t>Installation instructions</w:t>
      </w:r>
      <w:r w:rsidR="00E42E0C">
        <w:t xml:space="preserve"> (page 4)</w:t>
      </w:r>
      <w:r>
        <w:t xml:space="preserve">  </w:t>
      </w:r>
    </w:p>
    <w:p w14:paraId="44557D65" w14:textId="2AB81645" w:rsidR="00996401" w:rsidRDefault="00996401" w:rsidP="00996401">
      <w:pPr>
        <w:pStyle w:val="ListParagraph"/>
        <w:numPr>
          <w:ilvl w:val="0"/>
          <w:numId w:val="12"/>
        </w:numPr>
        <w:spacing w:after="0" w:line="240" w:lineRule="auto"/>
      </w:pPr>
      <w:r>
        <w:t xml:space="preserve">Code </w:t>
      </w:r>
      <w:r w:rsidR="00E42E0C">
        <w:t>explanation (</w:t>
      </w:r>
      <w:r w:rsidR="002E361D">
        <w:t>page 4 – 20)</w:t>
      </w:r>
    </w:p>
    <w:p w14:paraId="1EB8538D" w14:textId="181CFF43" w:rsidR="00996401" w:rsidRDefault="00996401" w:rsidP="00996401">
      <w:pPr>
        <w:pStyle w:val="ListParagraph"/>
        <w:numPr>
          <w:ilvl w:val="0"/>
          <w:numId w:val="12"/>
        </w:numPr>
        <w:spacing w:after="0" w:line="240" w:lineRule="auto"/>
      </w:pPr>
      <w:r>
        <w:t xml:space="preserve">Testing </w:t>
      </w:r>
      <w:r w:rsidR="00464A53">
        <w:t>regime (</w:t>
      </w:r>
      <w:r w:rsidR="00F56B52">
        <w:t>page 20-2</w:t>
      </w:r>
      <w:r w:rsidR="00CE0BFA">
        <w:t>7</w:t>
      </w:r>
      <w:r w:rsidR="00F56B52">
        <w:t>)</w:t>
      </w:r>
    </w:p>
    <w:p w14:paraId="2E84D759" w14:textId="75F045B5" w:rsidR="00464A53" w:rsidRDefault="00996401" w:rsidP="00705AA9">
      <w:pPr>
        <w:pStyle w:val="ListParagraph"/>
        <w:numPr>
          <w:ilvl w:val="0"/>
          <w:numId w:val="12"/>
        </w:numPr>
        <w:spacing w:after="0" w:line="240" w:lineRule="auto"/>
      </w:pPr>
      <w:r>
        <w:t xml:space="preserve">QA statement </w:t>
      </w:r>
      <w:r w:rsidR="00F56B52">
        <w:t>(page 2</w:t>
      </w:r>
      <w:r w:rsidR="00CE0BFA">
        <w:t>8</w:t>
      </w:r>
      <w:r w:rsidR="00F56B52">
        <w:t>)</w:t>
      </w:r>
    </w:p>
    <w:p w14:paraId="6BD3AC00" w14:textId="3BADDF13" w:rsidR="00996401" w:rsidRDefault="00996401" w:rsidP="00705AA9">
      <w:pPr>
        <w:pStyle w:val="ListParagraph"/>
        <w:numPr>
          <w:ilvl w:val="0"/>
          <w:numId w:val="12"/>
        </w:numPr>
      </w:pPr>
      <w:r>
        <w:t>References (section 6)</w:t>
      </w:r>
    </w:p>
    <w:p w14:paraId="1853ADF4" w14:textId="7E5BDFED" w:rsidR="00705AA9" w:rsidRDefault="00705AA9" w:rsidP="00632DF0">
      <w:pPr>
        <w:pStyle w:val="Heading2"/>
      </w:pPr>
      <w:bookmarkStart w:id="47" w:name="_Toc89463548"/>
      <w:r>
        <w:t>Documentation Inspection</w:t>
      </w:r>
      <w:bookmarkEnd w:id="47"/>
    </w:p>
    <w:p w14:paraId="369633F2" w14:textId="77777777" w:rsidR="006C015B" w:rsidRDefault="006C015B" w:rsidP="006C015B">
      <w:pPr>
        <w:pStyle w:val="Heading3"/>
        <w:rPr>
          <w:lang w:val="en-US"/>
        </w:rPr>
      </w:pPr>
      <w:bookmarkStart w:id="48" w:name="_Toc89463549"/>
      <w:r>
        <w:rPr>
          <w:lang w:val="en-US"/>
        </w:rPr>
        <w:t>Nick Platts</w:t>
      </w:r>
      <w:bookmarkEnd w:id="48"/>
    </w:p>
    <w:p w14:paraId="3B53AC9F" w14:textId="21E306CD" w:rsidR="006C015B" w:rsidRDefault="006C015B" w:rsidP="006C015B">
      <w:pPr>
        <w:rPr>
          <w:lang w:val="en-US"/>
        </w:rPr>
      </w:pPr>
      <w:r>
        <w:rPr>
          <w:lang w:val="en-US"/>
        </w:rPr>
        <w:t xml:space="preserve">The quality of the </w:t>
      </w:r>
      <w:r w:rsidR="00FF2275">
        <w:rPr>
          <w:lang w:val="en-US"/>
        </w:rPr>
        <w:t xml:space="preserve">documentation </w:t>
      </w:r>
      <w:r>
        <w:rPr>
          <w:lang w:val="en-US"/>
        </w:rPr>
        <w:t xml:space="preserve">is good, </w:t>
      </w:r>
      <w:r w:rsidR="003F3B0E">
        <w:rPr>
          <w:lang w:val="en-US"/>
        </w:rPr>
        <w:t xml:space="preserve">His code purpose explained an Auction like </w:t>
      </w:r>
      <w:r w:rsidR="0071635A">
        <w:rPr>
          <w:lang w:val="en-US"/>
        </w:rPr>
        <w:t>eBay</w:t>
      </w:r>
      <w:r w:rsidR="00D02CC3">
        <w:rPr>
          <w:lang w:val="en-US"/>
        </w:rPr>
        <w:t>,</w:t>
      </w:r>
      <w:r w:rsidR="0071635A">
        <w:rPr>
          <w:lang w:val="en-US"/>
        </w:rPr>
        <w:t xml:space="preserve"> and</w:t>
      </w:r>
      <w:r w:rsidR="00E564C8">
        <w:rPr>
          <w:lang w:val="en-US"/>
        </w:rPr>
        <w:t xml:space="preserve"> from the brief</w:t>
      </w:r>
      <w:r w:rsidR="00D02CC3">
        <w:rPr>
          <w:lang w:val="en-US"/>
        </w:rPr>
        <w:t>,</w:t>
      </w:r>
      <w:r w:rsidR="00E564C8">
        <w:rPr>
          <w:lang w:val="en-US"/>
        </w:rPr>
        <w:t xml:space="preserve"> </w:t>
      </w:r>
      <w:r>
        <w:rPr>
          <w:lang w:val="en-US"/>
        </w:rPr>
        <w:t xml:space="preserve">He has completed most of the requirements that were stated in the brief with a few exceptions. He completed most features from 1 -4 but unfortunately could finish feature 5. His flask app is still very intuitive and the features he did have </w:t>
      </w:r>
      <w:r w:rsidR="00D02CC3">
        <w:rPr>
          <w:lang w:val="en-US"/>
        </w:rPr>
        <w:t>was</w:t>
      </w:r>
      <w:r>
        <w:rPr>
          <w:lang w:val="en-US"/>
        </w:rPr>
        <w:t xml:space="preserve"> done thoroughly.</w:t>
      </w:r>
    </w:p>
    <w:p w14:paraId="14122435" w14:textId="5F1BDDAD" w:rsidR="006C015B" w:rsidRDefault="004D60D9" w:rsidP="006C015B">
      <w:pPr>
        <w:rPr>
          <w:lang w:val="en-US"/>
        </w:rPr>
      </w:pPr>
      <w:r>
        <w:rPr>
          <w:lang w:val="en-US"/>
        </w:rPr>
        <w:t>The code location was correct</w:t>
      </w:r>
      <w:r w:rsidR="001A6014">
        <w:rPr>
          <w:lang w:val="en-US"/>
        </w:rPr>
        <w:t xml:space="preserve">. </w:t>
      </w:r>
      <w:r w:rsidR="006C015B">
        <w:rPr>
          <w:lang w:val="en-US"/>
        </w:rPr>
        <w:t xml:space="preserve">The code installation instruction was detailed with a full explanation of how to run it from GitHub, including imports and even a description for how to run it on visual studios. His code was commented fully and as stated the modular design and each part </w:t>
      </w:r>
      <w:r w:rsidR="00D02CC3">
        <w:rPr>
          <w:lang w:val="en-US"/>
        </w:rPr>
        <w:t>is</w:t>
      </w:r>
      <w:r w:rsidR="006C015B">
        <w:rPr>
          <w:lang w:val="en-US"/>
        </w:rPr>
        <w:t xml:space="preserve"> broken down helps increase its readability. The comments were mostly </w:t>
      </w:r>
      <w:r w:rsidR="00D02CC3">
        <w:rPr>
          <w:lang w:val="en-US"/>
        </w:rPr>
        <w:t>single-line</w:t>
      </w:r>
      <w:r w:rsidR="006C015B">
        <w:rPr>
          <w:lang w:val="en-US"/>
        </w:rPr>
        <w:t xml:space="preserve"> and were slightly excessive, but I understood his code. There was </w:t>
      </w:r>
      <w:r w:rsidR="00D02CC3">
        <w:rPr>
          <w:lang w:val="en-US"/>
        </w:rPr>
        <w:t xml:space="preserve">the </w:t>
      </w:r>
      <w:r w:rsidR="006C015B">
        <w:rPr>
          <w:lang w:val="en-US"/>
        </w:rPr>
        <w:t xml:space="preserve">use of object-oriented programming in his database section that further increased readability, variable names were easy to understand.  </w:t>
      </w:r>
    </w:p>
    <w:p w14:paraId="65A1FBC6" w14:textId="49F78D9B" w:rsidR="00467920" w:rsidRDefault="00467920" w:rsidP="006C015B">
      <w:pPr>
        <w:rPr>
          <w:lang w:val="en-US"/>
        </w:rPr>
      </w:pPr>
      <w:r>
        <w:rPr>
          <w:lang w:val="en-US"/>
        </w:rPr>
        <w:t xml:space="preserve">His </w:t>
      </w:r>
      <w:r w:rsidR="00115ACD">
        <w:rPr>
          <w:lang w:val="en-US"/>
        </w:rPr>
        <w:t xml:space="preserve">Testing section was </w:t>
      </w:r>
      <w:r w:rsidR="00997A16">
        <w:rPr>
          <w:lang w:val="en-US"/>
        </w:rPr>
        <w:t>Limited,</w:t>
      </w:r>
      <w:r w:rsidR="00115ACD">
        <w:rPr>
          <w:lang w:val="en-US"/>
        </w:rPr>
        <w:t xml:space="preserve"> but this is partly due to not all the features being implemented</w:t>
      </w:r>
      <w:r w:rsidR="00EE7E66">
        <w:rPr>
          <w:lang w:val="en-US"/>
        </w:rPr>
        <w:t xml:space="preserve">, </w:t>
      </w:r>
      <w:r w:rsidR="00997A16">
        <w:rPr>
          <w:lang w:val="en-US"/>
        </w:rPr>
        <w:t>the</w:t>
      </w:r>
      <w:r w:rsidR="00EE7E66">
        <w:rPr>
          <w:lang w:val="en-US"/>
        </w:rPr>
        <w:t xml:space="preserve"> test that he did have made sense and showed simple validation of inputs </w:t>
      </w:r>
      <w:r w:rsidR="00C24C35">
        <w:rPr>
          <w:lang w:val="en-US"/>
        </w:rPr>
        <w:t>and checks for correct display of elements</w:t>
      </w:r>
      <w:r w:rsidR="00311330">
        <w:rPr>
          <w:lang w:val="en-US"/>
        </w:rPr>
        <w:t>.</w:t>
      </w:r>
    </w:p>
    <w:p w14:paraId="0CBDF7A4" w14:textId="2E7364F4" w:rsidR="006C79D3" w:rsidRDefault="006C015B" w:rsidP="006C015B">
      <w:pPr>
        <w:rPr>
          <w:lang w:val="en-US"/>
        </w:rPr>
      </w:pPr>
      <w:r>
        <w:rPr>
          <w:lang w:val="en-US"/>
        </w:rPr>
        <w:t xml:space="preserve">His Documentation was Split into Bitesize sections in a comprehensive order. The code explanation was sectioned into the functions of his flask app first and then the Html to this function, this greatly increased the readability. </w:t>
      </w:r>
      <w:r w:rsidR="00D02CC3">
        <w:rPr>
          <w:lang w:val="en-US"/>
        </w:rPr>
        <w:t>In each</w:t>
      </w:r>
      <w:r>
        <w:rPr>
          <w:lang w:val="en-US"/>
        </w:rPr>
        <w:t xml:space="preserve"> section</w:t>
      </w:r>
      <w:r w:rsidR="00D02CC3">
        <w:rPr>
          <w:lang w:val="en-US"/>
        </w:rPr>
        <w:t>,</w:t>
      </w:r>
      <w:r>
        <w:rPr>
          <w:lang w:val="en-US"/>
        </w:rPr>
        <w:t xml:space="preserve"> I could find what was displayed and why and where data was passed to. I would have liked to see slightly more detail on some parts and maybe talk about the </w:t>
      </w:r>
      <w:r w:rsidR="00D02CC3">
        <w:rPr>
          <w:lang w:val="en-US"/>
        </w:rPr>
        <w:t>HTML</w:t>
      </w:r>
      <w:r>
        <w:rPr>
          <w:lang w:val="en-US"/>
        </w:rPr>
        <w:t xml:space="preserve"> and functions in tandem.</w:t>
      </w:r>
    </w:p>
    <w:p w14:paraId="2F9EBA1E" w14:textId="1CC0E08E" w:rsidR="00EB1EFB" w:rsidRDefault="00EB1EFB" w:rsidP="00EB1EFB">
      <w:pPr>
        <w:rPr>
          <w:lang w:val="en-US"/>
        </w:rPr>
      </w:pPr>
      <w:r>
        <w:rPr>
          <w:lang w:val="en-US"/>
        </w:rPr>
        <w:t>Overall, his report was cohesive simple</w:t>
      </w:r>
      <w:r w:rsidR="00D02CC3">
        <w:rPr>
          <w:lang w:val="en-US"/>
        </w:rPr>
        <w:t>,</w:t>
      </w:r>
      <w:r>
        <w:rPr>
          <w:lang w:val="en-US"/>
        </w:rPr>
        <w:t xml:space="preserve"> and easy to understand, most of the features are there and they are explained to a good standard. The code installation was comprehensive and didn’t take me long to complete and finally</w:t>
      </w:r>
      <w:r w:rsidR="00D02CC3">
        <w:rPr>
          <w:lang w:val="en-US"/>
        </w:rPr>
        <w:t>,</w:t>
      </w:r>
      <w:r>
        <w:rPr>
          <w:lang w:val="en-US"/>
        </w:rPr>
        <w:t xml:space="preserve"> his documentation was good although the code explanation could be improved.</w:t>
      </w:r>
    </w:p>
    <w:p w14:paraId="1DA09FC7" w14:textId="77777777" w:rsidR="00EB1EFB" w:rsidRDefault="00EB1EFB" w:rsidP="006C015B">
      <w:pPr>
        <w:rPr>
          <w:lang w:val="en-US"/>
        </w:rPr>
      </w:pPr>
    </w:p>
    <w:p w14:paraId="405C06F1" w14:textId="77777777" w:rsidR="00B622E2" w:rsidRDefault="00B622E2" w:rsidP="006C015B">
      <w:pPr>
        <w:rPr>
          <w:lang w:val="en-US"/>
        </w:rPr>
      </w:pPr>
    </w:p>
    <w:p w14:paraId="6EEDB0C5" w14:textId="77777777" w:rsidR="00464A53" w:rsidRPr="00996401" w:rsidRDefault="00464A53" w:rsidP="00996401"/>
    <w:p w14:paraId="6E2517A3" w14:textId="77777777" w:rsidR="000A1CB2" w:rsidRPr="00D22538" w:rsidRDefault="000A1CB2" w:rsidP="002D2069">
      <w:pPr>
        <w:spacing w:after="80" w:line="240" w:lineRule="auto"/>
        <w:rPr>
          <w:rFonts w:ascii="Arial" w:hAnsi="Arial" w:cs="Arial"/>
        </w:rPr>
      </w:pPr>
    </w:p>
    <w:p w14:paraId="5290C5A1" w14:textId="1AB71CAE" w:rsidR="005270EC" w:rsidRPr="005270EC" w:rsidRDefault="00F02647" w:rsidP="005270EC">
      <w:pPr>
        <w:pStyle w:val="Heading1"/>
      </w:pPr>
      <w:r w:rsidRPr="00F02647">
        <w:t>Ref</w:t>
      </w:r>
      <w:r w:rsidR="005270EC">
        <w:t>ere</w:t>
      </w:r>
      <w:r w:rsidRPr="00F02647">
        <w:t>nces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83456137"/>
        <w:docPartObj>
          <w:docPartGallery w:val="Bibliographies"/>
          <w:docPartUnique/>
        </w:docPartObj>
      </w:sdtPr>
      <w:sdtEndPr/>
      <w:sdtContent>
        <w:p w14:paraId="3A7501DA" w14:textId="50690E71" w:rsidR="005270EC" w:rsidRDefault="005270EC">
          <w:pPr>
            <w:pStyle w:val="Heading1"/>
          </w:pPr>
        </w:p>
        <w:sdt>
          <w:sdtPr>
            <w:id w:val="-573587230"/>
            <w:bibliography/>
          </w:sdtPr>
          <w:sdtEndPr/>
          <w:sdtContent>
            <w:p w14:paraId="6CE2AE87" w14:textId="77777777" w:rsidR="005270EC" w:rsidRDefault="005270EC" w:rsidP="005270EC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>Flask Documentation. (2021, November 30). Retrieved from Uploading Files — Flask Documentation (2.0.x): https://flask.palletsprojects.com/en/2.0.x/patterns/fileuploads/</w:t>
              </w:r>
            </w:p>
            <w:p w14:paraId="4F4E7212" w14:textId="77777777" w:rsidR="005270EC" w:rsidRDefault="005270EC" w:rsidP="005270E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GetBootstrap.com. (2021, November 28). Retrieved from https://getbootstrap.com/docs/5.1/.</w:t>
              </w:r>
            </w:p>
            <w:p w14:paraId="0F7AEE4A" w14:textId="77777777" w:rsidR="005270EC" w:rsidRDefault="005270EC" w:rsidP="005270E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MDN Web Docs. (2021, November 30). </w:t>
              </w:r>
              <w:r>
                <w:rPr>
                  <w:i/>
                  <w:iCs/>
                  <w:noProof/>
                </w:rPr>
                <w:t>&lt;input&gt;: The Input (Form Input) element</w:t>
              </w:r>
              <w:r>
                <w:rPr>
                  <w:noProof/>
                </w:rPr>
                <w:t>. Retrieved from https://developer.mozilla.org/en-US/docs/Web/HTML/Element/input</w:t>
              </w:r>
            </w:p>
            <w:p w14:paraId="7A1446E0" w14:textId="77777777" w:rsidR="005270EC" w:rsidRDefault="005270EC" w:rsidP="005270E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Schafer, C. (2018, May 4). </w:t>
              </w:r>
              <w:r>
                <w:rPr>
                  <w:i/>
                  <w:iCs/>
                  <w:noProof/>
                </w:rPr>
                <w:t>https://www.youtube.com/watch?v=44PvX0Yv368.</w:t>
              </w:r>
              <w:r>
                <w:rPr>
                  <w:noProof/>
                </w:rPr>
                <w:t xml:space="preserve"> Retrieved from https://www.youtube.com/: https://www.youtube.com/watch?v=44PvX0Yv368</w:t>
              </w:r>
            </w:p>
            <w:p w14:paraId="76EFEFD7" w14:textId="77777777" w:rsidR="005270EC" w:rsidRDefault="005270EC" w:rsidP="005270E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Siroky, E. (2013, August 14). </w:t>
              </w:r>
              <w:r>
                <w:rPr>
                  <w:i/>
                  <w:iCs/>
                  <w:noProof/>
                </w:rPr>
                <w:t>https://stackoverflow.com/questions</w:t>
              </w:r>
              <w:r>
                <w:rPr>
                  <w:noProof/>
                </w:rPr>
                <w:t>. Retrieved from https://stackoverflow.com: https://stackoverflow.com/questions/7889183/sqlalchemy-insert-or-update-example</w:t>
              </w:r>
            </w:p>
            <w:p w14:paraId="6DD0FDAB" w14:textId="77777777" w:rsidR="005270EC" w:rsidRDefault="005270EC" w:rsidP="005270E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Tim, T. W. (2018, November 12). </w:t>
              </w:r>
              <w:r>
                <w:rPr>
                  <w:i/>
                  <w:iCs/>
                  <w:noProof/>
                </w:rPr>
                <w:t>Flask Tutorial #7 - Using SQLAlchemy Database</w:t>
              </w:r>
              <w:r>
                <w:rPr>
                  <w:noProof/>
                </w:rPr>
                <w:t>. Retrieved from https://www.youtube.com: https://www.youtube.com/watch?v=uZnp21fu8TQ&amp;t=603s</w:t>
              </w:r>
            </w:p>
            <w:p w14:paraId="05A07EFD" w14:textId="77777777" w:rsidR="005270EC" w:rsidRDefault="005270EC" w:rsidP="005270E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Tim, T. w. (2019, October 28th). Retrieved from https://www.youtube.com/: https://www.youtube.com/watch?v=xIgPMguqyws&amp;list=PLzMcBGfZo4-n4vJJybUVV3Un_NFS5EOgX&amp;index=2</w:t>
              </w:r>
            </w:p>
            <w:p w14:paraId="793458BE" w14:textId="77777777" w:rsidR="005270EC" w:rsidRDefault="005270EC" w:rsidP="005270E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Tim, T. w. (2019, October 30). Retrieved from https://www.youtube.com/: https://www.youtube.com/watch?v=4nzI4RKwb5I&amp;list=PLzMcBGfZo4-n4vJJybUVV3Un_NFS5EOgX&amp;index=3</w:t>
              </w:r>
            </w:p>
            <w:p w14:paraId="683D7100" w14:textId="77777777" w:rsidR="005270EC" w:rsidRDefault="005270EC" w:rsidP="005270E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Tim, T. w. (2019, November 10). Retrieved from https://www.youtube.com/: https://www.youtube.com/watch?v=qbnqNWXf_tU&amp;list=PLzMcBGfZo4-n4vJJybUVV3Un_NFS5EOgX&amp;index=6</w:t>
              </w:r>
            </w:p>
            <w:p w14:paraId="1824F022" w14:textId="77777777" w:rsidR="005270EC" w:rsidRDefault="005270EC" w:rsidP="005270E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w3 Schools. (n.d.). Retrieved from https://www.w3schools.com: https://www.w3schools.com/tags/att_input_type.asp</w:t>
              </w:r>
            </w:p>
            <w:p w14:paraId="35D4D094" w14:textId="13698EF2" w:rsidR="005270EC" w:rsidRDefault="005270EC" w:rsidP="005270EC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F7D4D51" w14:textId="77777777" w:rsidR="00CF3AE6" w:rsidRPr="00D22538" w:rsidRDefault="00CF3AE6" w:rsidP="00423158">
      <w:pPr>
        <w:spacing w:after="80" w:line="240" w:lineRule="auto"/>
        <w:rPr>
          <w:rFonts w:ascii="Arial" w:hAnsi="Arial" w:cs="Arial"/>
          <w:b/>
          <w:sz w:val="36"/>
        </w:rPr>
      </w:pPr>
    </w:p>
    <w:sectPr w:rsidR="00CF3AE6" w:rsidRPr="00D22538" w:rsidSect="00473FB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D23F4C"/>
    <w:multiLevelType w:val="multilevel"/>
    <w:tmpl w:val="EFBEE33E"/>
    <w:lvl w:ilvl="0">
      <w:start w:val="1"/>
      <w:numFmt w:val="decimal"/>
      <w:lvlText w:val="%1"/>
      <w:lvlJc w:val="left"/>
      <w:pPr>
        <w:ind w:left="684" w:hanging="6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0887537E"/>
    <w:multiLevelType w:val="hybridMultilevel"/>
    <w:tmpl w:val="927E8042"/>
    <w:lvl w:ilvl="0" w:tplc="8BEC6FAC">
      <w:numFmt w:val="bullet"/>
      <w:lvlText w:val="-"/>
      <w:lvlJc w:val="left"/>
      <w:pPr>
        <w:ind w:left="366" w:hanging="360"/>
      </w:pPr>
      <w:rPr>
        <w:rFonts w:ascii="Arial" w:eastAsiaTheme="minorHAnsi" w:hAnsi="Arial" w:cs="Arial" w:hint="default"/>
      </w:rPr>
    </w:lvl>
    <w:lvl w:ilvl="1" w:tplc="08090003">
      <w:start w:val="1"/>
      <w:numFmt w:val="bullet"/>
      <w:lvlText w:val="o"/>
      <w:lvlJc w:val="left"/>
      <w:pPr>
        <w:ind w:left="1086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6" w:hanging="360"/>
      </w:pPr>
      <w:rPr>
        <w:rFonts w:ascii="Wingdings" w:hAnsi="Wingdings" w:hint="default"/>
      </w:rPr>
    </w:lvl>
  </w:abstractNum>
  <w:abstractNum w:abstractNumId="2" w15:restartNumberingAfterBreak="0">
    <w:nsid w:val="0AB20B2C"/>
    <w:multiLevelType w:val="hybridMultilevel"/>
    <w:tmpl w:val="277C046A"/>
    <w:lvl w:ilvl="0" w:tplc="6D62C20E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416450"/>
    <w:multiLevelType w:val="hybridMultilevel"/>
    <w:tmpl w:val="EA320428"/>
    <w:lvl w:ilvl="0" w:tplc="90209D7A">
      <w:start w:val="1"/>
      <w:numFmt w:val="decimal"/>
      <w:lvlText w:val="%1"/>
      <w:lvlJc w:val="left"/>
      <w:pPr>
        <w:ind w:left="6" w:hanging="432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654" w:hanging="360"/>
      </w:pPr>
    </w:lvl>
    <w:lvl w:ilvl="2" w:tplc="0809001B" w:tentative="1">
      <w:start w:val="1"/>
      <w:numFmt w:val="lowerRoman"/>
      <w:lvlText w:val="%3."/>
      <w:lvlJc w:val="right"/>
      <w:pPr>
        <w:ind w:left="1374" w:hanging="180"/>
      </w:pPr>
    </w:lvl>
    <w:lvl w:ilvl="3" w:tplc="0809000F" w:tentative="1">
      <w:start w:val="1"/>
      <w:numFmt w:val="decimal"/>
      <w:lvlText w:val="%4."/>
      <w:lvlJc w:val="left"/>
      <w:pPr>
        <w:ind w:left="2094" w:hanging="360"/>
      </w:pPr>
    </w:lvl>
    <w:lvl w:ilvl="4" w:tplc="08090019" w:tentative="1">
      <w:start w:val="1"/>
      <w:numFmt w:val="lowerLetter"/>
      <w:lvlText w:val="%5."/>
      <w:lvlJc w:val="left"/>
      <w:pPr>
        <w:ind w:left="2814" w:hanging="360"/>
      </w:pPr>
    </w:lvl>
    <w:lvl w:ilvl="5" w:tplc="0809001B" w:tentative="1">
      <w:start w:val="1"/>
      <w:numFmt w:val="lowerRoman"/>
      <w:lvlText w:val="%6."/>
      <w:lvlJc w:val="right"/>
      <w:pPr>
        <w:ind w:left="3534" w:hanging="180"/>
      </w:pPr>
    </w:lvl>
    <w:lvl w:ilvl="6" w:tplc="0809000F" w:tentative="1">
      <w:start w:val="1"/>
      <w:numFmt w:val="decimal"/>
      <w:lvlText w:val="%7."/>
      <w:lvlJc w:val="left"/>
      <w:pPr>
        <w:ind w:left="4254" w:hanging="360"/>
      </w:pPr>
    </w:lvl>
    <w:lvl w:ilvl="7" w:tplc="08090019" w:tentative="1">
      <w:start w:val="1"/>
      <w:numFmt w:val="lowerLetter"/>
      <w:lvlText w:val="%8."/>
      <w:lvlJc w:val="left"/>
      <w:pPr>
        <w:ind w:left="4974" w:hanging="360"/>
      </w:pPr>
    </w:lvl>
    <w:lvl w:ilvl="8" w:tplc="08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4" w15:restartNumberingAfterBreak="0">
    <w:nsid w:val="1DAE4E47"/>
    <w:multiLevelType w:val="hybridMultilevel"/>
    <w:tmpl w:val="73B45302"/>
    <w:lvl w:ilvl="0" w:tplc="FF6C6BEA">
      <w:start w:val="1"/>
      <w:numFmt w:val="lowerLetter"/>
      <w:lvlText w:val="(%1)"/>
      <w:lvlJc w:val="left"/>
      <w:pPr>
        <w:ind w:left="1056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16" w:hanging="360"/>
      </w:pPr>
    </w:lvl>
    <w:lvl w:ilvl="2" w:tplc="0809001B" w:tentative="1">
      <w:start w:val="1"/>
      <w:numFmt w:val="lowerRoman"/>
      <w:lvlText w:val="%3."/>
      <w:lvlJc w:val="right"/>
      <w:pPr>
        <w:ind w:left="2136" w:hanging="180"/>
      </w:pPr>
    </w:lvl>
    <w:lvl w:ilvl="3" w:tplc="0809000F" w:tentative="1">
      <w:start w:val="1"/>
      <w:numFmt w:val="decimal"/>
      <w:lvlText w:val="%4."/>
      <w:lvlJc w:val="left"/>
      <w:pPr>
        <w:ind w:left="2856" w:hanging="360"/>
      </w:pPr>
    </w:lvl>
    <w:lvl w:ilvl="4" w:tplc="08090019" w:tentative="1">
      <w:start w:val="1"/>
      <w:numFmt w:val="lowerLetter"/>
      <w:lvlText w:val="%5."/>
      <w:lvlJc w:val="left"/>
      <w:pPr>
        <w:ind w:left="3576" w:hanging="360"/>
      </w:pPr>
    </w:lvl>
    <w:lvl w:ilvl="5" w:tplc="0809001B" w:tentative="1">
      <w:start w:val="1"/>
      <w:numFmt w:val="lowerRoman"/>
      <w:lvlText w:val="%6."/>
      <w:lvlJc w:val="right"/>
      <w:pPr>
        <w:ind w:left="4296" w:hanging="180"/>
      </w:pPr>
    </w:lvl>
    <w:lvl w:ilvl="6" w:tplc="0809000F" w:tentative="1">
      <w:start w:val="1"/>
      <w:numFmt w:val="decimal"/>
      <w:lvlText w:val="%7."/>
      <w:lvlJc w:val="left"/>
      <w:pPr>
        <w:ind w:left="5016" w:hanging="360"/>
      </w:pPr>
    </w:lvl>
    <w:lvl w:ilvl="7" w:tplc="08090019" w:tentative="1">
      <w:start w:val="1"/>
      <w:numFmt w:val="lowerLetter"/>
      <w:lvlText w:val="%8."/>
      <w:lvlJc w:val="left"/>
      <w:pPr>
        <w:ind w:left="5736" w:hanging="360"/>
      </w:pPr>
    </w:lvl>
    <w:lvl w:ilvl="8" w:tplc="0809001B" w:tentative="1">
      <w:start w:val="1"/>
      <w:numFmt w:val="lowerRoman"/>
      <w:lvlText w:val="%9."/>
      <w:lvlJc w:val="right"/>
      <w:pPr>
        <w:ind w:left="6456" w:hanging="180"/>
      </w:pPr>
    </w:lvl>
  </w:abstractNum>
  <w:abstractNum w:abstractNumId="5" w15:restartNumberingAfterBreak="0">
    <w:nsid w:val="2B760A9A"/>
    <w:multiLevelType w:val="multilevel"/>
    <w:tmpl w:val="F54890C0"/>
    <w:lvl w:ilvl="0">
      <w:start w:val="1"/>
      <w:numFmt w:val="decimal"/>
      <w:lvlText w:val="%1"/>
      <w:lvlJc w:val="left"/>
      <w:pPr>
        <w:ind w:left="684" w:hanging="6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2CBA1E43"/>
    <w:multiLevelType w:val="hybridMultilevel"/>
    <w:tmpl w:val="B5CAA9F0"/>
    <w:lvl w:ilvl="0" w:tplc="FD08B58E">
      <w:start w:val="1"/>
      <w:numFmt w:val="lowerLetter"/>
      <w:lvlText w:val="(%1)"/>
      <w:lvlJc w:val="left"/>
      <w:pPr>
        <w:ind w:left="313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82E7A60"/>
    <w:multiLevelType w:val="multilevel"/>
    <w:tmpl w:val="1CE8737E"/>
    <w:lvl w:ilvl="0">
      <w:start w:val="2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41977768"/>
    <w:multiLevelType w:val="hybridMultilevel"/>
    <w:tmpl w:val="9EBADE86"/>
    <w:lvl w:ilvl="0" w:tplc="91B425E2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5142E1"/>
    <w:multiLevelType w:val="hybridMultilevel"/>
    <w:tmpl w:val="B5CAA9F0"/>
    <w:lvl w:ilvl="0" w:tplc="FD08B58E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0657514"/>
    <w:multiLevelType w:val="hybridMultilevel"/>
    <w:tmpl w:val="A246D68A"/>
    <w:lvl w:ilvl="0" w:tplc="A846363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AA34D0"/>
    <w:multiLevelType w:val="hybridMultilevel"/>
    <w:tmpl w:val="63BA6E0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8C7324"/>
    <w:multiLevelType w:val="multilevel"/>
    <w:tmpl w:val="F54890C0"/>
    <w:lvl w:ilvl="0">
      <w:start w:val="1"/>
      <w:numFmt w:val="decimal"/>
      <w:lvlText w:val="%1"/>
      <w:lvlJc w:val="left"/>
      <w:pPr>
        <w:ind w:left="684" w:hanging="6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12"/>
  </w:num>
  <w:num w:numId="2">
    <w:abstractNumId w:val="4"/>
  </w:num>
  <w:num w:numId="3">
    <w:abstractNumId w:val="0"/>
  </w:num>
  <w:num w:numId="4">
    <w:abstractNumId w:val="6"/>
  </w:num>
  <w:num w:numId="5">
    <w:abstractNumId w:val="9"/>
  </w:num>
  <w:num w:numId="6">
    <w:abstractNumId w:val="5"/>
  </w:num>
  <w:num w:numId="7">
    <w:abstractNumId w:val="7"/>
  </w:num>
  <w:num w:numId="8">
    <w:abstractNumId w:val="8"/>
  </w:num>
  <w:num w:numId="9">
    <w:abstractNumId w:val="10"/>
  </w:num>
  <w:num w:numId="10">
    <w:abstractNumId w:val="3"/>
  </w:num>
  <w:num w:numId="11">
    <w:abstractNumId w:val="1"/>
  </w:num>
  <w:num w:numId="12">
    <w:abstractNumId w:val="2"/>
  </w:num>
  <w:num w:numId="13">
    <w:abstractNumId w:val="2"/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34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46EF"/>
    <w:rsid w:val="00001A0B"/>
    <w:rsid w:val="000034C6"/>
    <w:rsid w:val="000056F3"/>
    <w:rsid w:val="00005898"/>
    <w:rsid w:val="00005D29"/>
    <w:rsid w:val="00007097"/>
    <w:rsid w:val="0000757C"/>
    <w:rsid w:val="00011A52"/>
    <w:rsid w:val="00013915"/>
    <w:rsid w:val="0001431E"/>
    <w:rsid w:val="00017E79"/>
    <w:rsid w:val="00017FF6"/>
    <w:rsid w:val="00022BF3"/>
    <w:rsid w:val="00023EBD"/>
    <w:rsid w:val="00025636"/>
    <w:rsid w:val="000317AC"/>
    <w:rsid w:val="000359F7"/>
    <w:rsid w:val="00040ACD"/>
    <w:rsid w:val="000428FA"/>
    <w:rsid w:val="00043511"/>
    <w:rsid w:val="000435AC"/>
    <w:rsid w:val="00046ADE"/>
    <w:rsid w:val="00047526"/>
    <w:rsid w:val="00052C36"/>
    <w:rsid w:val="00054CAB"/>
    <w:rsid w:val="000700B3"/>
    <w:rsid w:val="00072E8F"/>
    <w:rsid w:val="00080B8F"/>
    <w:rsid w:val="00081369"/>
    <w:rsid w:val="000816A7"/>
    <w:rsid w:val="00081B04"/>
    <w:rsid w:val="000826B8"/>
    <w:rsid w:val="000834CB"/>
    <w:rsid w:val="00087641"/>
    <w:rsid w:val="00091BDF"/>
    <w:rsid w:val="00093930"/>
    <w:rsid w:val="00094A4F"/>
    <w:rsid w:val="000A1CB2"/>
    <w:rsid w:val="000B1161"/>
    <w:rsid w:val="000B2BCF"/>
    <w:rsid w:val="000B410A"/>
    <w:rsid w:val="000B59E1"/>
    <w:rsid w:val="000C017F"/>
    <w:rsid w:val="000C28D3"/>
    <w:rsid w:val="000C70B5"/>
    <w:rsid w:val="000D17B9"/>
    <w:rsid w:val="000D20E4"/>
    <w:rsid w:val="000D3934"/>
    <w:rsid w:val="000E1F77"/>
    <w:rsid w:val="000E4022"/>
    <w:rsid w:val="000E516E"/>
    <w:rsid w:val="000F0E79"/>
    <w:rsid w:val="000F4773"/>
    <w:rsid w:val="001003F0"/>
    <w:rsid w:val="00103350"/>
    <w:rsid w:val="001036BD"/>
    <w:rsid w:val="00104A06"/>
    <w:rsid w:val="00105246"/>
    <w:rsid w:val="0011291C"/>
    <w:rsid w:val="00113BF9"/>
    <w:rsid w:val="00114299"/>
    <w:rsid w:val="00115ACD"/>
    <w:rsid w:val="0011711D"/>
    <w:rsid w:val="00122818"/>
    <w:rsid w:val="001303F1"/>
    <w:rsid w:val="001354BC"/>
    <w:rsid w:val="00135E82"/>
    <w:rsid w:val="00142034"/>
    <w:rsid w:val="00144442"/>
    <w:rsid w:val="00144560"/>
    <w:rsid w:val="00145CC6"/>
    <w:rsid w:val="001506B5"/>
    <w:rsid w:val="0015279B"/>
    <w:rsid w:val="00152B21"/>
    <w:rsid w:val="00161C37"/>
    <w:rsid w:val="001625DA"/>
    <w:rsid w:val="001625E7"/>
    <w:rsid w:val="00162EA6"/>
    <w:rsid w:val="001642C5"/>
    <w:rsid w:val="0016460F"/>
    <w:rsid w:val="0016650F"/>
    <w:rsid w:val="00167FF7"/>
    <w:rsid w:val="00170598"/>
    <w:rsid w:val="001762B1"/>
    <w:rsid w:val="00187FA7"/>
    <w:rsid w:val="001902C3"/>
    <w:rsid w:val="00192F46"/>
    <w:rsid w:val="0019483A"/>
    <w:rsid w:val="0019505C"/>
    <w:rsid w:val="00195223"/>
    <w:rsid w:val="001A1D8B"/>
    <w:rsid w:val="001A2CD3"/>
    <w:rsid w:val="001A4675"/>
    <w:rsid w:val="001A5CEF"/>
    <w:rsid w:val="001A6014"/>
    <w:rsid w:val="001A6A05"/>
    <w:rsid w:val="001B36BF"/>
    <w:rsid w:val="001B5628"/>
    <w:rsid w:val="001B5E8F"/>
    <w:rsid w:val="001B6473"/>
    <w:rsid w:val="001C349D"/>
    <w:rsid w:val="001D11DE"/>
    <w:rsid w:val="001D4BF6"/>
    <w:rsid w:val="001D704D"/>
    <w:rsid w:val="001E41E4"/>
    <w:rsid w:val="001E51D2"/>
    <w:rsid w:val="001E5E63"/>
    <w:rsid w:val="001E7E03"/>
    <w:rsid w:val="001F09B8"/>
    <w:rsid w:val="001F2106"/>
    <w:rsid w:val="001F7D42"/>
    <w:rsid w:val="001F7ED5"/>
    <w:rsid w:val="00203A07"/>
    <w:rsid w:val="00230ED8"/>
    <w:rsid w:val="002350A0"/>
    <w:rsid w:val="002350AB"/>
    <w:rsid w:val="0023540E"/>
    <w:rsid w:val="00236699"/>
    <w:rsid w:val="00256106"/>
    <w:rsid w:val="00256E20"/>
    <w:rsid w:val="002611CB"/>
    <w:rsid w:val="00262C15"/>
    <w:rsid w:val="002723D7"/>
    <w:rsid w:val="00276F20"/>
    <w:rsid w:val="0027712E"/>
    <w:rsid w:val="00286987"/>
    <w:rsid w:val="0028742C"/>
    <w:rsid w:val="00294BAD"/>
    <w:rsid w:val="002954C3"/>
    <w:rsid w:val="00297821"/>
    <w:rsid w:val="002A0FB7"/>
    <w:rsid w:val="002A1A71"/>
    <w:rsid w:val="002A3F9D"/>
    <w:rsid w:val="002A6824"/>
    <w:rsid w:val="002B0D25"/>
    <w:rsid w:val="002B1BE7"/>
    <w:rsid w:val="002B73A2"/>
    <w:rsid w:val="002C03BD"/>
    <w:rsid w:val="002C04EC"/>
    <w:rsid w:val="002C3A19"/>
    <w:rsid w:val="002C5C9F"/>
    <w:rsid w:val="002D2069"/>
    <w:rsid w:val="002D3426"/>
    <w:rsid w:val="002D5BA5"/>
    <w:rsid w:val="002E100C"/>
    <w:rsid w:val="002E2F84"/>
    <w:rsid w:val="002E361D"/>
    <w:rsid w:val="002E6C16"/>
    <w:rsid w:val="002E7DCD"/>
    <w:rsid w:val="002F0064"/>
    <w:rsid w:val="002F25FA"/>
    <w:rsid w:val="002F2B0F"/>
    <w:rsid w:val="002F712D"/>
    <w:rsid w:val="002F7FC1"/>
    <w:rsid w:val="00303566"/>
    <w:rsid w:val="003050A1"/>
    <w:rsid w:val="00306190"/>
    <w:rsid w:val="00307891"/>
    <w:rsid w:val="00311330"/>
    <w:rsid w:val="00311C80"/>
    <w:rsid w:val="00316D6E"/>
    <w:rsid w:val="00322B98"/>
    <w:rsid w:val="00323A70"/>
    <w:rsid w:val="0032586A"/>
    <w:rsid w:val="00326270"/>
    <w:rsid w:val="00326A5A"/>
    <w:rsid w:val="003311DA"/>
    <w:rsid w:val="00335333"/>
    <w:rsid w:val="0034422B"/>
    <w:rsid w:val="0034769B"/>
    <w:rsid w:val="0034770A"/>
    <w:rsid w:val="00355C30"/>
    <w:rsid w:val="00357E08"/>
    <w:rsid w:val="00365DFD"/>
    <w:rsid w:val="003666B8"/>
    <w:rsid w:val="0037399C"/>
    <w:rsid w:val="0037498F"/>
    <w:rsid w:val="00374C1E"/>
    <w:rsid w:val="00376114"/>
    <w:rsid w:val="00382B20"/>
    <w:rsid w:val="00383777"/>
    <w:rsid w:val="003A0C31"/>
    <w:rsid w:val="003A0D85"/>
    <w:rsid w:val="003A392B"/>
    <w:rsid w:val="003A6D72"/>
    <w:rsid w:val="003B101E"/>
    <w:rsid w:val="003B1764"/>
    <w:rsid w:val="003B2878"/>
    <w:rsid w:val="003B334C"/>
    <w:rsid w:val="003B3E64"/>
    <w:rsid w:val="003B3EF9"/>
    <w:rsid w:val="003B549D"/>
    <w:rsid w:val="003B729C"/>
    <w:rsid w:val="003C1660"/>
    <w:rsid w:val="003C451F"/>
    <w:rsid w:val="003C571D"/>
    <w:rsid w:val="003C7686"/>
    <w:rsid w:val="003D0C61"/>
    <w:rsid w:val="003D636D"/>
    <w:rsid w:val="003E0722"/>
    <w:rsid w:val="003F229D"/>
    <w:rsid w:val="003F3B0E"/>
    <w:rsid w:val="003F46EF"/>
    <w:rsid w:val="003F5558"/>
    <w:rsid w:val="003F5FFC"/>
    <w:rsid w:val="004000B4"/>
    <w:rsid w:val="0040067C"/>
    <w:rsid w:val="00400A81"/>
    <w:rsid w:val="00413E6A"/>
    <w:rsid w:val="00415773"/>
    <w:rsid w:val="00415EC2"/>
    <w:rsid w:val="004204FA"/>
    <w:rsid w:val="00423158"/>
    <w:rsid w:val="00426AB7"/>
    <w:rsid w:val="00426E37"/>
    <w:rsid w:val="00434565"/>
    <w:rsid w:val="004407C3"/>
    <w:rsid w:val="00441062"/>
    <w:rsid w:val="004432EF"/>
    <w:rsid w:val="004448BE"/>
    <w:rsid w:val="004473FF"/>
    <w:rsid w:val="00451B2D"/>
    <w:rsid w:val="00454C71"/>
    <w:rsid w:val="00454CCD"/>
    <w:rsid w:val="00457A05"/>
    <w:rsid w:val="0046139F"/>
    <w:rsid w:val="00464A53"/>
    <w:rsid w:val="00466B12"/>
    <w:rsid w:val="00467920"/>
    <w:rsid w:val="00470357"/>
    <w:rsid w:val="00471706"/>
    <w:rsid w:val="00473FB2"/>
    <w:rsid w:val="00481A45"/>
    <w:rsid w:val="00482EA3"/>
    <w:rsid w:val="00482FD8"/>
    <w:rsid w:val="004842A7"/>
    <w:rsid w:val="004A126D"/>
    <w:rsid w:val="004A3265"/>
    <w:rsid w:val="004A3615"/>
    <w:rsid w:val="004A4DDE"/>
    <w:rsid w:val="004B03AD"/>
    <w:rsid w:val="004B0EC8"/>
    <w:rsid w:val="004B1AB8"/>
    <w:rsid w:val="004B351B"/>
    <w:rsid w:val="004B4662"/>
    <w:rsid w:val="004B516C"/>
    <w:rsid w:val="004C089C"/>
    <w:rsid w:val="004C1913"/>
    <w:rsid w:val="004C195B"/>
    <w:rsid w:val="004C23F4"/>
    <w:rsid w:val="004C2671"/>
    <w:rsid w:val="004C70FD"/>
    <w:rsid w:val="004D223C"/>
    <w:rsid w:val="004D5980"/>
    <w:rsid w:val="004D60D9"/>
    <w:rsid w:val="004E0A0B"/>
    <w:rsid w:val="004F2099"/>
    <w:rsid w:val="004F2A70"/>
    <w:rsid w:val="0050611E"/>
    <w:rsid w:val="00506911"/>
    <w:rsid w:val="00510195"/>
    <w:rsid w:val="00511282"/>
    <w:rsid w:val="00512B9F"/>
    <w:rsid w:val="00513A19"/>
    <w:rsid w:val="00514F9C"/>
    <w:rsid w:val="005151C4"/>
    <w:rsid w:val="005163B2"/>
    <w:rsid w:val="00516ECC"/>
    <w:rsid w:val="00517BCF"/>
    <w:rsid w:val="00521670"/>
    <w:rsid w:val="00521AA8"/>
    <w:rsid w:val="0052341D"/>
    <w:rsid w:val="00523A01"/>
    <w:rsid w:val="00524223"/>
    <w:rsid w:val="005270EC"/>
    <w:rsid w:val="00530FB9"/>
    <w:rsid w:val="005357B1"/>
    <w:rsid w:val="005379F7"/>
    <w:rsid w:val="00537A1E"/>
    <w:rsid w:val="00542E5F"/>
    <w:rsid w:val="005448E8"/>
    <w:rsid w:val="00545A21"/>
    <w:rsid w:val="0055197F"/>
    <w:rsid w:val="005519F6"/>
    <w:rsid w:val="00552685"/>
    <w:rsid w:val="00555226"/>
    <w:rsid w:val="00557B9A"/>
    <w:rsid w:val="00557BE5"/>
    <w:rsid w:val="00562293"/>
    <w:rsid w:val="00567022"/>
    <w:rsid w:val="00570157"/>
    <w:rsid w:val="005764B0"/>
    <w:rsid w:val="00580273"/>
    <w:rsid w:val="0058084A"/>
    <w:rsid w:val="005825F3"/>
    <w:rsid w:val="00583A46"/>
    <w:rsid w:val="00584965"/>
    <w:rsid w:val="00587648"/>
    <w:rsid w:val="00592BFB"/>
    <w:rsid w:val="0059768A"/>
    <w:rsid w:val="005A2ED1"/>
    <w:rsid w:val="005A2F7C"/>
    <w:rsid w:val="005B14E6"/>
    <w:rsid w:val="005B1C1C"/>
    <w:rsid w:val="005B23FA"/>
    <w:rsid w:val="005B2EDA"/>
    <w:rsid w:val="005B4CE7"/>
    <w:rsid w:val="005C2C8D"/>
    <w:rsid w:val="005C48FD"/>
    <w:rsid w:val="005D62CF"/>
    <w:rsid w:val="005E65C1"/>
    <w:rsid w:val="005F0997"/>
    <w:rsid w:val="005F1266"/>
    <w:rsid w:val="005F5215"/>
    <w:rsid w:val="005F6ED5"/>
    <w:rsid w:val="00604CFC"/>
    <w:rsid w:val="00606F61"/>
    <w:rsid w:val="006140F6"/>
    <w:rsid w:val="006143EE"/>
    <w:rsid w:val="0061597E"/>
    <w:rsid w:val="00622852"/>
    <w:rsid w:val="0062416F"/>
    <w:rsid w:val="00624600"/>
    <w:rsid w:val="006275AD"/>
    <w:rsid w:val="0063162D"/>
    <w:rsid w:val="00631FBD"/>
    <w:rsid w:val="00632DF0"/>
    <w:rsid w:val="006340AB"/>
    <w:rsid w:val="006505BC"/>
    <w:rsid w:val="006620B6"/>
    <w:rsid w:val="006645AA"/>
    <w:rsid w:val="00666330"/>
    <w:rsid w:val="00675D2B"/>
    <w:rsid w:val="00683E6F"/>
    <w:rsid w:val="006841D7"/>
    <w:rsid w:val="00685560"/>
    <w:rsid w:val="00690F32"/>
    <w:rsid w:val="0069323B"/>
    <w:rsid w:val="00695A23"/>
    <w:rsid w:val="00695CA5"/>
    <w:rsid w:val="006A086E"/>
    <w:rsid w:val="006A3AB4"/>
    <w:rsid w:val="006A459D"/>
    <w:rsid w:val="006B2B87"/>
    <w:rsid w:val="006B3C7D"/>
    <w:rsid w:val="006C015B"/>
    <w:rsid w:val="006C569C"/>
    <w:rsid w:val="006C7209"/>
    <w:rsid w:val="006C79D3"/>
    <w:rsid w:val="006D0039"/>
    <w:rsid w:val="006E0F21"/>
    <w:rsid w:val="006E1D1C"/>
    <w:rsid w:val="006E2BA2"/>
    <w:rsid w:val="006E5011"/>
    <w:rsid w:val="006E52FC"/>
    <w:rsid w:val="006F167F"/>
    <w:rsid w:val="00700CC1"/>
    <w:rsid w:val="00705AA9"/>
    <w:rsid w:val="00710833"/>
    <w:rsid w:val="00713200"/>
    <w:rsid w:val="00713574"/>
    <w:rsid w:val="0071635A"/>
    <w:rsid w:val="00716EF1"/>
    <w:rsid w:val="00720E59"/>
    <w:rsid w:val="007219F8"/>
    <w:rsid w:val="00722F05"/>
    <w:rsid w:val="00726190"/>
    <w:rsid w:val="007334F9"/>
    <w:rsid w:val="0073485A"/>
    <w:rsid w:val="00735ED4"/>
    <w:rsid w:val="007405B2"/>
    <w:rsid w:val="0074181D"/>
    <w:rsid w:val="00742EB6"/>
    <w:rsid w:val="00750178"/>
    <w:rsid w:val="00750AE3"/>
    <w:rsid w:val="007527DE"/>
    <w:rsid w:val="00753211"/>
    <w:rsid w:val="00754E86"/>
    <w:rsid w:val="00756550"/>
    <w:rsid w:val="00762EA3"/>
    <w:rsid w:val="0076429E"/>
    <w:rsid w:val="00777B86"/>
    <w:rsid w:val="00780980"/>
    <w:rsid w:val="00780C87"/>
    <w:rsid w:val="00791417"/>
    <w:rsid w:val="0079523C"/>
    <w:rsid w:val="00797BA9"/>
    <w:rsid w:val="007A0D6D"/>
    <w:rsid w:val="007A1BE4"/>
    <w:rsid w:val="007A2693"/>
    <w:rsid w:val="007B12A5"/>
    <w:rsid w:val="007B18C3"/>
    <w:rsid w:val="007B65BE"/>
    <w:rsid w:val="007B687B"/>
    <w:rsid w:val="007B69AC"/>
    <w:rsid w:val="007C39CE"/>
    <w:rsid w:val="007C583A"/>
    <w:rsid w:val="007C7AD8"/>
    <w:rsid w:val="007D35B0"/>
    <w:rsid w:val="007D3D0B"/>
    <w:rsid w:val="007E397F"/>
    <w:rsid w:val="007E595B"/>
    <w:rsid w:val="007F0582"/>
    <w:rsid w:val="007F19DE"/>
    <w:rsid w:val="00804533"/>
    <w:rsid w:val="008056CC"/>
    <w:rsid w:val="0081212B"/>
    <w:rsid w:val="0081256D"/>
    <w:rsid w:val="00820DF7"/>
    <w:rsid w:val="00823E3C"/>
    <w:rsid w:val="00826522"/>
    <w:rsid w:val="008363BB"/>
    <w:rsid w:val="008368AC"/>
    <w:rsid w:val="00837A6E"/>
    <w:rsid w:val="00850A5A"/>
    <w:rsid w:val="00853C89"/>
    <w:rsid w:val="00855450"/>
    <w:rsid w:val="00857488"/>
    <w:rsid w:val="00862DC4"/>
    <w:rsid w:val="00863157"/>
    <w:rsid w:val="00866573"/>
    <w:rsid w:val="00866E38"/>
    <w:rsid w:val="008673BB"/>
    <w:rsid w:val="00870772"/>
    <w:rsid w:val="0087664D"/>
    <w:rsid w:val="008820EF"/>
    <w:rsid w:val="008837AC"/>
    <w:rsid w:val="0088717C"/>
    <w:rsid w:val="0089053B"/>
    <w:rsid w:val="00896F80"/>
    <w:rsid w:val="008A2484"/>
    <w:rsid w:val="008A2BD3"/>
    <w:rsid w:val="008A3F59"/>
    <w:rsid w:val="008A46BC"/>
    <w:rsid w:val="008A7C6B"/>
    <w:rsid w:val="008B0B66"/>
    <w:rsid w:val="008B1547"/>
    <w:rsid w:val="008B1BC3"/>
    <w:rsid w:val="008B3B86"/>
    <w:rsid w:val="008B6F37"/>
    <w:rsid w:val="008B734B"/>
    <w:rsid w:val="008C33AF"/>
    <w:rsid w:val="008C3FFE"/>
    <w:rsid w:val="008C49C7"/>
    <w:rsid w:val="008C559D"/>
    <w:rsid w:val="008C67EC"/>
    <w:rsid w:val="008D170A"/>
    <w:rsid w:val="008D4197"/>
    <w:rsid w:val="008D5FBC"/>
    <w:rsid w:val="008D6536"/>
    <w:rsid w:val="008E0778"/>
    <w:rsid w:val="008E22B1"/>
    <w:rsid w:val="008E304A"/>
    <w:rsid w:val="008E4853"/>
    <w:rsid w:val="008E6A04"/>
    <w:rsid w:val="008E7B05"/>
    <w:rsid w:val="008F334E"/>
    <w:rsid w:val="008F3755"/>
    <w:rsid w:val="008F421D"/>
    <w:rsid w:val="008F506D"/>
    <w:rsid w:val="008F5B0C"/>
    <w:rsid w:val="008F63C3"/>
    <w:rsid w:val="009011C6"/>
    <w:rsid w:val="00901995"/>
    <w:rsid w:val="009027B4"/>
    <w:rsid w:val="009102C7"/>
    <w:rsid w:val="00912EDD"/>
    <w:rsid w:val="0091362B"/>
    <w:rsid w:val="00913C6A"/>
    <w:rsid w:val="00915B46"/>
    <w:rsid w:val="00915F9C"/>
    <w:rsid w:val="00923CF9"/>
    <w:rsid w:val="00925F2B"/>
    <w:rsid w:val="00931EE1"/>
    <w:rsid w:val="009323B8"/>
    <w:rsid w:val="00936F75"/>
    <w:rsid w:val="009416E7"/>
    <w:rsid w:val="009437BF"/>
    <w:rsid w:val="0094614B"/>
    <w:rsid w:val="00950A2C"/>
    <w:rsid w:val="00952469"/>
    <w:rsid w:val="00952FE8"/>
    <w:rsid w:val="00954E08"/>
    <w:rsid w:val="00961DFB"/>
    <w:rsid w:val="00964CDB"/>
    <w:rsid w:val="00965A20"/>
    <w:rsid w:val="00966356"/>
    <w:rsid w:val="00967B9F"/>
    <w:rsid w:val="00976285"/>
    <w:rsid w:val="00976D85"/>
    <w:rsid w:val="009825B1"/>
    <w:rsid w:val="009828B0"/>
    <w:rsid w:val="00983BBD"/>
    <w:rsid w:val="00992245"/>
    <w:rsid w:val="0099527E"/>
    <w:rsid w:val="00995732"/>
    <w:rsid w:val="00996401"/>
    <w:rsid w:val="00997A16"/>
    <w:rsid w:val="009A123C"/>
    <w:rsid w:val="009A14B6"/>
    <w:rsid w:val="009A56CB"/>
    <w:rsid w:val="009A79C1"/>
    <w:rsid w:val="009B3F71"/>
    <w:rsid w:val="009B4B14"/>
    <w:rsid w:val="009C1585"/>
    <w:rsid w:val="009C3FC3"/>
    <w:rsid w:val="009C3FF2"/>
    <w:rsid w:val="009C7216"/>
    <w:rsid w:val="009D44BA"/>
    <w:rsid w:val="009D4E39"/>
    <w:rsid w:val="009D5FB7"/>
    <w:rsid w:val="009E3035"/>
    <w:rsid w:val="009E3303"/>
    <w:rsid w:val="009E4262"/>
    <w:rsid w:val="009F1FA5"/>
    <w:rsid w:val="009F3F23"/>
    <w:rsid w:val="009F5779"/>
    <w:rsid w:val="009F5C26"/>
    <w:rsid w:val="009F630F"/>
    <w:rsid w:val="009F75A7"/>
    <w:rsid w:val="00A113C3"/>
    <w:rsid w:val="00A12644"/>
    <w:rsid w:val="00A14D81"/>
    <w:rsid w:val="00A20FDB"/>
    <w:rsid w:val="00A21E18"/>
    <w:rsid w:val="00A23707"/>
    <w:rsid w:val="00A23E53"/>
    <w:rsid w:val="00A2659D"/>
    <w:rsid w:val="00A265BC"/>
    <w:rsid w:val="00A445D1"/>
    <w:rsid w:val="00A5280E"/>
    <w:rsid w:val="00A56589"/>
    <w:rsid w:val="00A61F75"/>
    <w:rsid w:val="00A7178D"/>
    <w:rsid w:val="00A72B25"/>
    <w:rsid w:val="00A7467D"/>
    <w:rsid w:val="00A84939"/>
    <w:rsid w:val="00A93A13"/>
    <w:rsid w:val="00A965A7"/>
    <w:rsid w:val="00A96FC4"/>
    <w:rsid w:val="00A97A64"/>
    <w:rsid w:val="00AA0013"/>
    <w:rsid w:val="00AA1B52"/>
    <w:rsid w:val="00AA3266"/>
    <w:rsid w:val="00AA3ACE"/>
    <w:rsid w:val="00AA40ED"/>
    <w:rsid w:val="00AA7EAE"/>
    <w:rsid w:val="00AB27E4"/>
    <w:rsid w:val="00AB36EE"/>
    <w:rsid w:val="00AB41AA"/>
    <w:rsid w:val="00AB4748"/>
    <w:rsid w:val="00AC31C3"/>
    <w:rsid w:val="00AC7016"/>
    <w:rsid w:val="00AD35D5"/>
    <w:rsid w:val="00AD371A"/>
    <w:rsid w:val="00AE0856"/>
    <w:rsid w:val="00AE596A"/>
    <w:rsid w:val="00AF0E7F"/>
    <w:rsid w:val="00AF0F13"/>
    <w:rsid w:val="00AF2B91"/>
    <w:rsid w:val="00AF700E"/>
    <w:rsid w:val="00B006DC"/>
    <w:rsid w:val="00B02F63"/>
    <w:rsid w:val="00B103D4"/>
    <w:rsid w:val="00B10AF7"/>
    <w:rsid w:val="00B1191C"/>
    <w:rsid w:val="00B14248"/>
    <w:rsid w:val="00B15063"/>
    <w:rsid w:val="00B15F21"/>
    <w:rsid w:val="00B169D7"/>
    <w:rsid w:val="00B2071F"/>
    <w:rsid w:val="00B208FF"/>
    <w:rsid w:val="00B229B6"/>
    <w:rsid w:val="00B24083"/>
    <w:rsid w:val="00B27A95"/>
    <w:rsid w:val="00B3154C"/>
    <w:rsid w:val="00B33BD2"/>
    <w:rsid w:val="00B33C50"/>
    <w:rsid w:val="00B3607A"/>
    <w:rsid w:val="00B36126"/>
    <w:rsid w:val="00B37F3B"/>
    <w:rsid w:val="00B4037F"/>
    <w:rsid w:val="00B403BE"/>
    <w:rsid w:val="00B40B7E"/>
    <w:rsid w:val="00B4258E"/>
    <w:rsid w:val="00B45B58"/>
    <w:rsid w:val="00B54186"/>
    <w:rsid w:val="00B556CB"/>
    <w:rsid w:val="00B55B13"/>
    <w:rsid w:val="00B622E2"/>
    <w:rsid w:val="00B63C7F"/>
    <w:rsid w:val="00B70A4E"/>
    <w:rsid w:val="00B74E71"/>
    <w:rsid w:val="00B7780D"/>
    <w:rsid w:val="00B80B42"/>
    <w:rsid w:val="00B84BAB"/>
    <w:rsid w:val="00B86D33"/>
    <w:rsid w:val="00B871BB"/>
    <w:rsid w:val="00B92959"/>
    <w:rsid w:val="00B96093"/>
    <w:rsid w:val="00B96E29"/>
    <w:rsid w:val="00BA2C3B"/>
    <w:rsid w:val="00BA596E"/>
    <w:rsid w:val="00BB0021"/>
    <w:rsid w:val="00BB3C74"/>
    <w:rsid w:val="00BB6FE8"/>
    <w:rsid w:val="00BB72A6"/>
    <w:rsid w:val="00BC396E"/>
    <w:rsid w:val="00BC3F2C"/>
    <w:rsid w:val="00BC63AE"/>
    <w:rsid w:val="00BC6D27"/>
    <w:rsid w:val="00BC7374"/>
    <w:rsid w:val="00BD43C5"/>
    <w:rsid w:val="00BD612E"/>
    <w:rsid w:val="00BE2688"/>
    <w:rsid w:val="00BE559A"/>
    <w:rsid w:val="00C02B3D"/>
    <w:rsid w:val="00C0670B"/>
    <w:rsid w:val="00C10F7B"/>
    <w:rsid w:val="00C140B0"/>
    <w:rsid w:val="00C1418E"/>
    <w:rsid w:val="00C15925"/>
    <w:rsid w:val="00C16CA6"/>
    <w:rsid w:val="00C21639"/>
    <w:rsid w:val="00C236C6"/>
    <w:rsid w:val="00C2377F"/>
    <w:rsid w:val="00C24BB1"/>
    <w:rsid w:val="00C24C35"/>
    <w:rsid w:val="00C273DB"/>
    <w:rsid w:val="00C31985"/>
    <w:rsid w:val="00C332A4"/>
    <w:rsid w:val="00C333B7"/>
    <w:rsid w:val="00C33485"/>
    <w:rsid w:val="00C339FB"/>
    <w:rsid w:val="00C34093"/>
    <w:rsid w:val="00C348F2"/>
    <w:rsid w:val="00C37165"/>
    <w:rsid w:val="00C376C8"/>
    <w:rsid w:val="00C4040D"/>
    <w:rsid w:val="00C409C5"/>
    <w:rsid w:val="00C4198A"/>
    <w:rsid w:val="00C41BBC"/>
    <w:rsid w:val="00C42520"/>
    <w:rsid w:val="00C43E09"/>
    <w:rsid w:val="00C44297"/>
    <w:rsid w:val="00C50229"/>
    <w:rsid w:val="00C51133"/>
    <w:rsid w:val="00C540E2"/>
    <w:rsid w:val="00C6527D"/>
    <w:rsid w:val="00C667D2"/>
    <w:rsid w:val="00C66C8D"/>
    <w:rsid w:val="00C70C2F"/>
    <w:rsid w:val="00C70F54"/>
    <w:rsid w:val="00C712C8"/>
    <w:rsid w:val="00C74772"/>
    <w:rsid w:val="00C74DD4"/>
    <w:rsid w:val="00C75308"/>
    <w:rsid w:val="00C76F3F"/>
    <w:rsid w:val="00C77C45"/>
    <w:rsid w:val="00C82889"/>
    <w:rsid w:val="00C86E4A"/>
    <w:rsid w:val="00C87022"/>
    <w:rsid w:val="00C90684"/>
    <w:rsid w:val="00C91D57"/>
    <w:rsid w:val="00C9308B"/>
    <w:rsid w:val="00C932EA"/>
    <w:rsid w:val="00CA0ED5"/>
    <w:rsid w:val="00CA1903"/>
    <w:rsid w:val="00CA50FA"/>
    <w:rsid w:val="00CB0418"/>
    <w:rsid w:val="00CB20A2"/>
    <w:rsid w:val="00CB5BA4"/>
    <w:rsid w:val="00CD572A"/>
    <w:rsid w:val="00CD5CC3"/>
    <w:rsid w:val="00CD5F48"/>
    <w:rsid w:val="00CE0BFA"/>
    <w:rsid w:val="00CE1ECA"/>
    <w:rsid w:val="00CE2860"/>
    <w:rsid w:val="00CE36C5"/>
    <w:rsid w:val="00CE66E0"/>
    <w:rsid w:val="00CF14D2"/>
    <w:rsid w:val="00CF25FF"/>
    <w:rsid w:val="00CF3AE6"/>
    <w:rsid w:val="00CF7540"/>
    <w:rsid w:val="00D0116C"/>
    <w:rsid w:val="00D01FF3"/>
    <w:rsid w:val="00D02CC3"/>
    <w:rsid w:val="00D04278"/>
    <w:rsid w:val="00D050D7"/>
    <w:rsid w:val="00D0544B"/>
    <w:rsid w:val="00D057B5"/>
    <w:rsid w:val="00D0647B"/>
    <w:rsid w:val="00D07F3F"/>
    <w:rsid w:val="00D139D2"/>
    <w:rsid w:val="00D15C18"/>
    <w:rsid w:val="00D15DB4"/>
    <w:rsid w:val="00D15FCE"/>
    <w:rsid w:val="00D21C42"/>
    <w:rsid w:val="00D22538"/>
    <w:rsid w:val="00D27114"/>
    <w:rsid w:val="00D27578"/>
    <w:rsid w:val="00D413AF"/>
    <w:rsid w:val="00D41B6B"/>
    <w:rsid w:val="00D41E8B"/>
    <w:rsid w:val="00D42DCE"/>
    <w:rsid w:val="00D53364"/>
    <w:rsid w:val="00D53429"/>
    <w:rsid w:val="00D549B6"/>
    <w:rsid w:val="00D57608"/>
    <w:rsid w:val="00D6218B"/>
    <w:rsid w:val="00D6494C"/>
    <w:rsid w:val="00D67357"/>
    <w:rsid w:val="00D71D8E"/>
    <w:rsid w:val="00D73AC7"/>
    <w:rsid w:val="00D81CD0"/>
    <w:rsid w:val="00D82E80"/>
    <w:rsid w:val="00D907F7"/>
    <w:rsid w:val="00D961A2"/>
    <w:rsid w:val="00D9728F"/>
    <w:rsid w:val="00DA0F01"/>
    <w:rsid w:val="00DA62C2"/>
    <w:rsid w:val="00DB0D05"/>
    <w:rsid w:val="00DB6192"/>
    <w:rsid w:val="00DC0430"/>
    <w:rsid w:val="00DC0C01"/>
    <w:rsid w:val="00DC0CB2"/>
    <w:rsid w:val="00DC2DAE"/>
    <w:rsid w:val="00DC5D01"/>
    <w:rsid w:val="00DD2417"/>
    <w:rsid w:val="00DD4F58"/>
    <w:rsid w:val="00DD767B"/>
    <w:rsid w:val="00DD7DE1"/>
    <w:rsid w:val="00DE6CBE"/>
    <w:rsid w:val="00DE6D4D"/>
    <w:rsid w:val="00DE75E3"/>
    <w:rsid w:val="00DF2139"/>
    <w:rsid w:val="00E05ACC"/>
    <w:rsid w:val="00E07B1B"/>
    <w:rsid w:val="00E13A11"/>
    <w:rsid w:val="00E13DD9"/>
    <w:rsid w:val="00E14766"/>
    <w:rsid w:val="00E2104D"/>
    <w:rsid w:val="00E23F7C"/>
    <w:rsid w:val="00E2672B"/>
    <w:rsid w:val="00E274EB"/>
    <w:rsid w:val="00E3359C"/>
    <w:rsid w:val="00E37868"/>
    <w:rsid w:val="00E40C06"/>
    <w:rsid w:val="00E42E0C"/>
    <w:rsid w:val="00E44F11"/>
    <w:rsid w:val="00E452C2"/>
    <w:rsid w:val="00E4570B"/>
    <w:rsid w:val="00E50D60"/>
    <w:rsid w:val="00E511BF"/>
    <w:rsid w:val="00E51390"/>
    <w:rsid w:val="00E53340"/>
    <w:rsid w:val="00E564C8"/>
    <w:rsid w:val="00E60D42"/>
    <w:rsid w:val="00E61E9B"/>
    <w:rsid w:val="00E63421"/>
    <w:rsid w:val="00E63CC3"/>
    <w:rsid w:val="00E65C93"/>
    <w:rsid w:val="00E66F7F"/>
    <w:rsid w:val="00E74991"/>
    <w:rsid w:val="00E74CE8"/>
    <w:rsid w:val="00E75429"/>
    <w:rsid w:val="00E75B93"/>
    <w:rsid w:val="00E77366"/>
    <w:rsid w:val="00E809BA"/>
    <w:rsid w:val="00E8306F"/>
    <w:rsid w:val="00E85E0C"/>
    <w:rsid w:val="00E9070D"/>
    <w:rsid w:val="00E90EAB"/>
    <w:rsid w:val="00E925CD"/>
    <w:rsid w:val="00E974DE"/>
    <w:rsid w:val="00EA0E8B"/>
    <w:rsid w:val="00EA3B76"/>
    <w:rsid w:val="00EB1EFB"/>
    <w:rsid w:val="00EB3860"/>
    <w:rsid w:val="00EB755B"/>
    <w:rsid w:val="00EC7945"/>
    <w:rsid w:val="00ED2677"/>
    <w:rsid w:val="00ED326E"/>
    <w:rsid w:val="00ED42E3"/>
    <w:rsid w:val="00ED71E3"/>
    <w:rsid w:val="00EE469F"/>
    <w:rsid w:val="00EE638E"/>
    <w:rsid w:val="00EE6AB0"/>
    <w:rsid w:val="00EE6FB9"/>
    <w:rsid w:val="00EE7E66"/>
    <w:rsid w:val="00EF7E28"/>
    <w:rsid w:val="00F02647"/>
    <w:rsid w:val="00F031A4"/>
    <w:rsid w:val="00F062CA"/>
    <w:rsid w:val="00F07B50"/>
    <w:rsid w:val="00F14BDB"/>
    <w:rsid w:val="00F16ECB"/>
    <w:rsid w:val="00F2696F"/>
    <w:rsid w:val="00F26CDF"/>
    <w:rsid w:val="00F27BE0"/>
    <w:rsid w:val="00F30D92"/>
    <w:rsid w:val="00F30EB1"/>
    <w:rsid w:val="00F335DF"/>
    <w:rsid w:val="00F35903"/>
    <w:rsid w:val="00F35B9F"/>
    <w:rsid w:val="00F36754"/>
    <w:rsid w:val="00F428C3"/>
    <w:rsid w:val="00F46038"/>
    <w:rsid w:val="00F5051A"/>
    <w:rsid w:val="00F54E5E"/>
    <w:rsid w:val="00F56B52"/>
    <w:rsid w:val="00F616F1"/>
    <w:rsid w:val="00F61D3C"/>
    <w:rsid w:val="00F62D90"/>
    <w:rsid w:val="00F66997"/>
    <w:rsid w:val="00F66A5F"/>
    <w:rsid w:val="00F67937"/>
    <w:rsid w:val="00F7348C"/>
    <w:rsid w:val="00F74AE3"/>
    <w:rsid w:val="00F77A73"/>
    <w:rsid w:val="00F77C4A"/>
    <w:rsid w:val="00F8095D"/>
    <w:rsid w:val="00F819E2"/>
    <w:rsid w:val="00F84A06"/>
    <w:rsid w:val="00F866EF"/>
    <w:rsid w:val="00F871F2"/>
    <w:rsid w:val="00F9208D"/>
    <w:rsid w:val="00F927B4"/>
    <w:rsid w:val="00F93B97"/>
    <w:rsid w:val="00F96685"/>
    <w:rsid w:val="00FA62B3"/>
    <w:rsid w:val="00FB3D14"/>
    <w:rsid w:val="00FC1BD2"/>
    <w:rsid w:val="00FC554E"/>
    <w:rsid w:val="00FC5785"/>
    <w:rsid w:val="00FC5DDB"/>
    <w:rsid w:val="00FD02E9"/>
    <w:rsid w:val="00FD0BF5"/>
    <w:rsid w:val="00FD10CC"/>
    <w:rsid w:val="00FD1237"/>
    <w:rsid w:val="00FE2DEB"/>
    <w:rsid w:val="00FE4399"/>
    <w:rsid w:val="00FE452C"/>
    <w:rsid w:val="00FE4C95"/>
    <w:rsid w:val="00FE5EFB"/>
    <w:rsid w:val="00FF158B"/>
    <w:rsid w:val="00FF1E30"/>
    <w:rsid w:val="00FF20FA"/>
    <w:rsid w:val="00FF2275"/>
    <w:rsid w:val="00FF6103"/>
    <w:rsid w:val="00FF6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262B8"/>
  <w15:chartTrackingRefBased/>
  <w15:docId w15:val="{980E7761-D431-4751-8FA9-E8ED8DED0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37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05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6E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C571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46EF"/>
    <w:pPr>
      <w:ind w:left="720"/>
      <w:contextualSpacing/>
    </w:pPr>
  </w:style>
  <w:style w:type="table" w:styleId="TableGrid">
    <w:name w:val="Table Grid"/>
    <w:basedOn w:val="TableNormal"/>
    <w:uiPriority w:val="39"/>
    <w:rsid w:val="000834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225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2538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437B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437BF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437BF"/>
    <w:pPr>
      <w:spacing w:before="360" w:after="0"/>
    </w:pPr>
    <w:rPr>
      <w:rFonts w:asciiTheme="majorHAnsi" w:hAnsiTheme="majorHAnsi" w:cstheme="majorHAnsi"/>
      <w:b/>
      <w:bCs/>
      <w:caps/>
      <w:sz w:val="24"/>
      <w:szCs w:val="24"/>
    </w:rPr>
  </w:style>
  <w:style w:type="character" w:styleId="IntenseReference">
    <w:name w:val="Intense Reference"/>
    <w:basedOn w:val="DefaultParagraphFont"/>
    <w:uiPriority w:val="32"/>
    <w:qFormat/>
    <w:rsid w:val="009437BF"/>
    <w:rPr>
      <w:b/>
      <w:bCs/>
      <w:smallCaps/>
      <w:color w:val="5B9BD5" w:themeColor="accent1"/>
      <w:spacing w:val="5"/>
    </w:rPr>
  </w:style>
  <w:style w:type="character" w:customStyle="1" w:styleId="Heading2Char">
    <w:name w:val="Heading 2 Char"/>
    <w:basedOn w:val="DefaultParagraphFont"/>
    <w:link w:val="Heading2"/>
    <w:uiPriority w:val="9"/>
    <w:rsid w:val="00F505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7FA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87FA7"/>
    <w:rPr>
      <w:rFonts w:eastAsiaTheme="minorEastAsia"/>
      <w:color w:val="5A5A5A" w:themeColor="text1" w:themeTint="A5"/>
      <w:spacing w:val="15"/>
    </w:rPr>
  </w:style>
  <w:style w:type="paragraph" w:styleId="Caption">
    <w:name w:val="caption"/>
    <w:basedOn w:val="Normal"/>
    <w:next w:val="Normal"/>
    <w:uiPriority w:val="35"/>
    <w:unhideWhenUsed/>
    <w:qFormat/>
    <w:rsid w:val="004B35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722F05"/>
    <w:pPr>
      <w:spacing w:before="240" w:after="0"/>
    </w:pPr>
    <w:rPr>
      <w:rFonts w:cstheme="minorHAnsi"/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866E3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42520"/>
    <w:pPr>
      <w:spacing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3F5FFC"/>
    <w:pPr>
      <w:spacing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3F5FFC"/>
    <w:pPr>
      <w:spacing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3F5FFC"/>
    <w:pPr>
      <w:spacing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3F5FFC"/>
    <w:pPr>
      <w:spacing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3F5FFC"/>
    <w:pPr>
      <w:spacing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3F5FFC"/>
    <w:pPr>
      <w:spacing w:after="0"/>
      <w:ind w:left="1540"/>
    </w:pPr>
    <w:rPr>
      <w:rFonts w:cstheme="minorHAnsi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3C571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ibliography">
    <w:name w:val="Bibliography"/>
    <w:basedOn w:val="Normal"/>
    <w:next w:val="Normal"/>
    <w:uiPriority w:val="37"/>
    <w:unhideWhenUsed/>
    <w:rsid w:val="005270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9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5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3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41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1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0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2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9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1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96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9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76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5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63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10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10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1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00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5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75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1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5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7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5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1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20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26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0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3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4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4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8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16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0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1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5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4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4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06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4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1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7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96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0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7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5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13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49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5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5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08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4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25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55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2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6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07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7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2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8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1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2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93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7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45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6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3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1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5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10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4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14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3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8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3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7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8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8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63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mailto:test@test.com" TargetMode="External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mailto:example@email.com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numbering" Target="numbering.xml"/><Relationship Id="rId61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hyperlink" Target="https://getbootstrap.com/docs/5.0/getting-started/introduction/" TargetMode="External"/><Relationship Id="rId22" Type="http://schemas.openxmlformats.org/officeDocument/2006/relationships/image" Target="media/image12.png"/><Relationship Id="rId27" Type="http://schemas.openxmlformats.org/officeDocument/2006/relationships/hyperlink" Target="mailto:-test@test.com@" TargetMode="External"/><Relationship Id="rId30" Type="http://schemas.openxmlformats.org/officeDocument/2006/relationships/hyperlink" Target="mailto:ex@ample@email.uk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20" Type="http://schemas.openxmlformats.org/officeDocument/2006/relationships/image" Target="media/image10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https://github.coventry.ac.uk/mellenj/5001CEM_Auction_House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hyperlink" Target="https://github.coventry.ac.uk/mellenj/5001CEM_Auction_House" TargetMode="External"/><Relationship Id="rId4" Type="http://schemas.openxmlformats.org/officeDocument/2006/relationships/customXml" Target="../customXml/item4.xml"/><Relationship Id="rId9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a1910\Desktop\verdana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05BDBE7E2A70843ABA78E8CCB3BE3A5" ma:contentTypeVersion="7" ma:contentTypeDescription="Create a new document." ma:contentTypeScope="" ma:versionID="9e22c1e801ce37aab049058d2df35673">
  <xsd:schema xmlns:xsd="http://www.w3.org/2001/XMLSchema" xmlns:xs="http://www.w3.org/2001/XMLSchema" xmlns:p="http://schemas.microsoft.com/office/2006/metadata/properties" xmlns:ns3="2d669270-f949-4c91-9aa2-f64c27e61c9f" xmlns:ns4="a59495ff-5114-42d6-a772-66a9055c0d9d" targetNamespace="http://schemas.microsoft.com/office/2006/metadata/properties" ma:root="true" ma:fieldsID="0b0f68b2a9ed56cd4a5d505b8118b581" ns3:_="" ns4:_="">
    <xsd:import namespace="2d669270-f949-4c91-9aa2-f64c27e61c9f"/>
    <xsd:import namespace="a59495ff-5114-42d6-a772-66a9055c0d9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669270-f949-4c91-9aa2-f64c27e61c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9495ff-5114-42d6-a772-66a9055c0d9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Sch18</b:Tag>
    <b:SourceType>DocumentFromInternetSite</b:SourceType>
    <b:Guid>{C1DBF030-CA7A-458F-ACE9-253A69C590F1}</b:Guid>
    <b:Author>
      <b:Author>
        <b:NameList>
          <b:Person>
            <b:Last>Schafer</b:Last>
            <b:First>Corey</b:First>
          </b:Person>
        </b:NameList>
      </b:Author>
    </b:Author>
    <b:Title>https://www.youtube.com/watch?v=44PvX0Yv368</b:Title>
    <b:InternetSiteTitle>https://www.youtube.com/</b:InternetSiteTitle>
    <b:Year>2018</b:Year>
    <b:Month>May</b:Month>
    <b:Day>4</b:Day>
    <b:URL>https://www.youtube.com/watch?v=44PvX0Yv368</b:URL>
    <b:RefOrder>1</b:RefOrder>
  </b:Source>
  <b:Source>
    <b:Tag>Eva13</b:Tag>
    <b:SourceType>InternetSite</b:SourceType>
    <b:Guid>{2398EC58-AB4D-43D8-A9EE-6751316F8F5E}</b:Guid>
    <b:Author>
      <b:Author>
        <b:NameList>
          <b:Person>
            <b:Last>Siroky</b:Last>
            <b:First>Evan</b:First>
          </b:Person>
        </b:NameList>
      </b:Author>
    </b:Author>
    <b:Title>https://stackoverflow.com/questions</b:Title>
    <b:InternetSiteTitle>https://stackoverflow.com</b:InternetSiteTitle>
    <b:Year>2013</b:Year>
    <b:Month>August</b:Month>
    <b:Day>14</b:Day>
    <b:URL>https://stackoverflow.com/questions/7889183/sqlalchemy-insert-or-update-example</b:URL>
    <b:RefOrder>8</b:RefOrder>
  </b:Source>
  <b:Source>
    <b:Tag>w3S</b:Tag>
    <b:SourceType>InternetSite</b:SourceType>
    <b:Guid>{DBFC3DFE-0512-4479-AC69-057A6FB3A30C}</b:Guid>
    <b:Author>
      <b:Author>
        <b:Corporate>w3 Schools</b:Corporate>
      </b:Author>
    </b:Author>
    <b:InternetSiteTitle>https://www.w3schools.com</b:InternetSiteTitle>
    <b:URL>https://www.w3schools.com/tags/att_input_type.asp</b:URL>
    <b:RefOrder>9</b:RefOrder>
  </b:Source>
  <b:Source>
    <b:Tag>Get21</b:Tag>
    <b:SourceType>InternetSite</b:SourceType>
    <b:Guid>{AB18B42B-B3DC-407A-9F33-E107A5566489}</b:Guid>
    <b:Author>
      <b:Author>
        <b:Corporate>GetBootstrap.com</b:Corporate>
      </b:Author>
    </b:Author>
    <b:Year>2021</b:Year>
    <b:Month>November</b:Month>
    <b:Day>28</b:Day>
    <b:URL> https://getbootstrap.com/docs/5.1/.</b:URL>
    <b:RefOrder>4</b:RefOrder>
  </b:Source>
  <b:Source>
    <b:Tag>Tec18</b:Tag>
    <b:SourceType>InternetSite</b:SourceType>
    <b:Guid>{56BD1FFD-4F7D-4584-AC04-6354EE0001D7}</b:Guid>
    <b:Author>
      <b:Author>
        <b:NameList>
          <b:Person>
            <b:Last>Tim</b:Last>
            <b:First>Tech</b:First>
            <b:Middle>With</b:Middle>
          </b:Person>
        </b:NameList>
      </b:Author>
    </b:Author>
    <b:Title>Flask Tutorial #7 - Using SQLAlchemy Database</b:Title>
    <b:InternetSiteTitle>https://www.youtube.com</b:InternetSiteTitle>
    <b:Year>2018</b:Year>
    <b:Month>November</b:Month>
    <b:Day>12</b:Day>
    <b:URL>https://www.youtube.com/watch?v=uZnp21fu8TQ&amp;t=603s</b:URL>
    <b:RefOrder>2</b:RefOrder>
  </b:Source>
  <b:Source>
    <b:Tag>Tec19</b:Tag>
    <b:SourceType>InternetSite</b:SourceType>
    <b:Guid>{53747ED2-D45B-4165-B72C-C8656628C767}</b:Guid>
    <b:Author>
      <b:Author>
        <b:NameList>
          <b:Person>
            <b:Last>Tim</b:Last>
            <b:First>Tech</b:First>
            <b:Middle>with</b:Middle>
          </b:Person>
        </b:NameList>
      </b:Author>
    </b:Author>
    <b:InternetSiteTitle>https://www.youtube.com/</b:InternetSiteTitle>
    <b:Year>2019</b:Year>
    <b:Month>October</b:Month>
    <b:Day>28th</b:Day>
    <b:URL>https://www.youtube.com/watch?v=xIgPMguqyws&amp;list=PLzMcBGfZo4-n4vJJybUVV3Un_NFS5EOgX&amp;index=2</b:URL>
    <b:RefOrder>3</b:RefOrder>
  </b:Source>
  <b:Source>
    <b:Tag>Tec191</b:Tag>
    <b:SourceType>InternetSite</b:SourceType>
    <b:Guid>{EDC70FAB-1B03-4C3A-A1F1-60D1EEEE7950}</b:Guid>
    <b:Author>
      <b:Author>
        <b:NameList>
          <b:Person>
            <b:Last>Tim</b:Last>
            <b:First>Tech</b:First>
            <b:Middle>with</b:Middle>
          </b:Person>
        </b:NameList>
      </b:Author>
    </b:Author>
    <b:InternetSiteTitle>https://www.youtube.com/</b:InternetSiteTitle>
    <b:Year>2019</b:Year>
    <b:Month>October </b:Month>
    <b:Day>30</b:Day>
    <b:URL>https://www.youtube.com/watch?v=4nzI4RKwb5I&amp;list=PLzMcBGfZo4-n4vJJybUVV3Un_NFS5EOgX&amp;index=3</b:URL>
    <b:RefOrder>5</b:RefOrder>
  </b:Source>
  <b:Source>
    <b:Tag>Tec192</b:Tag>
    <b:SourceType>InternetSite</b:SourceType>
    <b:Guid>{88305A86-3F52-487C-A5BD-876F7880A29C}</b:Guid>
    <b:Author>
      <b:Author>
        <b:NameList>
          <b:Person>
            <b:Last>Tim</b:Last>
            <b:First>Tech</b:First>
            <b:Middle>with</b:Middle>
          </b:Person>
        </b:NameList>
      </b:Author>
    </b:Author>
    <b:InternetSiteTitle>https://www.youtube.com/</b:InternetSiteTitle>
    <b:Year>2019</b:Year>
    <b:Month>November</b:Month>
    <b:Day>10</b:Day>
    <b:URL>https://www.youtube.com/watch?v=qbnqNWXf_tU&amp;list=PLzMcBGfZo4-n4vJJybUVV3Un_NFS5EOgX&amp;index=6</b:URL>
    <b:RefOrder>6</b:RefOrder>
  </b:Source>
  <b:Source>
    <b:Tag>MDN21</b:Tag>
    <b:SourceType>InternetSite</b:SourceType>
    <b:Guid>{9526CD3D-65FB-4870-A66A-22360BEF8773}</b:Guid>
    <b:Author>
      <b:Author>
        <b:Corporate>MDN Web Docs</b:Corporate>
      </b:Author>
    </b:Author>
    <b:Title>&lt;input&gt;: The Input (Form Input) element</b:Title>
    <b:Year>2021</b:Year>
    <b:Month>November</b:Month>
    <b:Day>30</b:Day>
    <b:URL>https://developer.mozilla.org/en-US/docs/Web/HTML/Element/input</b:URL>
    <b:RefOrder>7</b:RefOrder>
  </b:Source>
  <b:Source>
    <b:Tag>Fla21</b:Tag>
    <b:SourceType>InternetSite</b:SourceType>
    <b:Guid>{A4580270-A95E-4948-8A46-423893439DFA}</b:Guid>
    <b:Author>
      <b:Author>
        <b:Corporate>Flask Documentation</b:Corporate>
      </b:Author>
    </b:Author>
    <b:InternetSiteTitle>Uploading Files — Flask Documentation (2.0.x)</b:InternetSiteTitle>
    <b:Year>2021</b:Year>
    <b:Month>November </b:Month>
    <b:Day>30</b:Day>
    <b:URL>https://flask.palletsprojects.com/en/2.0.x/patterns/fileuploads/</b:URL>
    <b:RefOrder>10</b:RefOrder>
  </b:Source>
</b:Sources>
</file>

<file path=customXml/itemProps1.xml><?xml version="1.0" encoding="utf-8"?>
<ds:datastoreItem xmlns:ds="http://schemas.openxmlformats.org/officeDocument/2006/customXml" ds:itemID="{9926C1FC-7CC0-4B8C-9055-582A69C496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d669270-f949-4c91-9aa2-f64c27e61c9f"/>
    <ds:schemaRef ds:uri="a59495ff-5114-42d6-a772-66a9055c0d9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32C6E65-C21F-4910-B6F8-981BED8E027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ADD8D55-5111-4AB6-8B94-AAE9243336D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2A44AEE-0B9E-4B09-92E2-F1FA941C0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verdana.dotx</Template>
  <TotalTime>3</TotalTime>
  <Pages>3</Pages>
  <Words>8631</Words>
  <Characters>49199</Characters>
  <Application>Microsoft Office Word</Application>
  <DocSecurity>0</DocSecurity>
  <Lines>409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Coventry University</Company>
  <LinksUpToDate>false</LinksUpToDate>
  <CharactersWithSpaces>57715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peter mellen</cp:lastModifiedBy>
  <cp:revision>3</cp:revision>
  <dcterms:created xsi:type="dcterms:W3CDTF">2021-12-03T23:28:00Z</dcterms:created>
  <dcterms:modified xsi:type="dcterms:W3CDTF">2021-12-03T23:31:00Z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0x010100D05BDBE7E2A70843ABA78E8CCB3BE3A5</vt:lpwstr>
  </property>
</Properties>
</file>